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C2AB" w14:textId="77777777" w:rsidR="00542D47" w:rsidRDefault="00542D47">
      <w:pPr>
        <w:jc w:val="center"/>
        <w:rPr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深圳市</w:t>
      </w:r>
      <w:r>
        <w:rPr>
          <w:b/>
          <w:bCs/>
          <w:color w:val="000000"/>
          <w:sz w:val="32"/>
          <w:szCs w:val="32"/>
        </w:rPr>
        <w:t>2011</w:t>
      </w:r>
      <w:r>
        <w:rPr>
          <w:rFonts w:hint="eastAsia"/>
          <w:b/>
          <w:bCs/>
          <w:color w:val="000000"/>
          <w:sz w:val="32"/>
          <w:szCs w:val="32"/>
        </w:rPr>
        <w:t>年初中毕业生学业考试</w:t>
      </w:r>
    </w:p>
    <w:p w14:paraId="55F809D7" w14:textId="77777777" w:rsidR="00542D47" w:rsidRDefault="00542D47">
      <w:pPr>
        <w:jc w:val="center"/>
        <w:rPr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数学试卷</w:t>
      </w:r>
    </w:p>
    <w:p w14:paraId="279E5047" w14:textId="77777777" w:rsidR="00542D47" w:rsidRDefault="00542D47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第一部分</w:t>
      </w:r>
      <w:r>
        <w:rPr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选择题</w:t>
      </w:r>
    </w:p>
    <w:p w14:paraId="7F7A7F18" w14:textId="77777777" w:rsidR="00542D47" w:rsidRDefault="00542D47">
      <w:pPr>
        <w:rPr>
          <w:b/>
          <w:bCs/>
          <w:color w:val="000000"/>
          <w:sz w:val="22"/>
        </w:rPr>
      </w:pPr>
      <w:r>
        <w:rPr>
          <w:rFonts w:hint="eastAsia"/>
          <w:b/>
          <w:bCs/>
          <w:color w:val="000000"/>
          <w:sz w:val="22"/>
        </w:rPr>
        <w:t>（本部分共</w:t>
      </w:r>
      <w:r>
        <w:rPr>
          <w:b/>
          <w:bCs/>
          <w:color w:val="000000"/>
          <w:sz w:val="22"/>
        </w:rPr>
        <w:t>12</w:t>
      </w:r>
      <w:r>
        <w:rPr>
          <w:rFonts w:hint="eastAsia"/>
          <w:b/>
          <w:bCs/>
          <w:color w:val="000000"/>
          <w:sz w:val="22"/>
        </w:rPr>
        <w:t>小题，每小题</w:t>
      </w:r>
      <w:r>
        <w:rPr>
          <w:b/>
          <w:bCs/>
          <w:color w:val="000000"/>
          <w:sz w:val="22"/>
        </w:rPr>
        <w:t>3</w:t>
      </w:r>
      <w:r>
        <w:rPr>
          <w:rFonts w:hint="eastAsia"/>
          <w:b/>
          <w:bCs/>
          <w:color w:val="000000"/>
          <w:sz w:val="22"/>
        </w:rPr>
        <w:t>分，共</w:t>
      </w:r>
      <w:r>
        <w:rPr>
          <w:b/>
          <w:bCs/>
          <w:color w:val="000000"/>
          <w:sz w:val="22"/>
        </w:rPr>
        <w:t>36</w:t>
      </w:r>
      <w:r>
        <w:rPr>
          <w:rFonts w:hint="eastAsia"/>
          <w:b/>
          <w:bCs/>
          <w:color w:val="000000"/>
          <w:sz w:val="22"/>
        </w:rPr>
        <w:t>分</w:t>
      </w:r>
      <w:r>
        <w:rPr>
          <w:rFonts w:hint="eastAsia"/>
          <w:b/>
          <w:color w:val="000000"/>
          <w:sz w:val="22"/>
        </w:rPr>
        <w:t>。</w:t>
      </w:r>
      <w:r>
        <w:rPr>
          <w:rFonts w:hint="eastAsia"/>
          <w:b/>
          <w:bCs/>
          <w:color w:val="000000"/>
          <w:sz w:val="22"/>
        </w:rPr>
        <w:t>每小题给出的</w:t>
      </w:r>
      <w:r>
        <w:rPr>
          <w:b/>
          <w:bCs/>
          <w:color w:val="000000"/>
          <w:sz w:val="22"/>
        </w:rPr>
        <w:t>4</w:t>
      </w:r>
      <w:r>
        <w:rPr>
          <w:rFonts w:hint="eastAsia"/>
          <w:b/>
          <w:bCs/>
          <w:color w:val="000000"/>
          <w:sz w:val="22"/>
        </w:rPr>
        <w:t>个选项中，其中只有一个是正确的）</w:t>
      </w:r>
    </w:p>
    <w:p w14:paraId="196AAA9E" w14:textId="77777777" w:rsidR="00542D47" w:rsidRDefault="00542D47">
      <w:pPr>
        <w:rPr>
          <w:bCs/>
          <w:color w:val="000000"/>
          <w:sz w:val="22"/>
        </w:rPr>
      </w:pPr>
      <w:r>
        <w:rPr>
          <w:bCs/>
          <w:color w:val="000000"/>
          <w:sz w:val="22"/>
        </w:rPr>
        <w:t>1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24"/>
          <w:sz w:val="22"/>
        </w:rPr>
        <w:object w:dxaOrig="375" w:dyaOrig="570" w14:anchorId="19E317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alt="学科网(www.zxxk.com)--教育资源门户，提供试卷、教案、课件、论文、素材及各类教学资源下载，还有大量而丰富的教学相关资讯！" style="width:18.75pt;height:28.5pt" o:ole="">
            <v:imagedata r:id="rId7" o:title=""/>
          </v:shape>
          <o:OLEObject Type="Embed" ProgID="Equation.DSMT4" ShapeID="对象 1" DrawAspect="Content" ObjectID="_1842727806" r:id="rId8"/>
        </w:object>
      </w:r>
      <w:r>
        <w:rPr>
          <w:rFonts w:hint="eastAsia"/>
          <w:bCs/>
          <w:color w:val="000000"/>
          <w:sz w:val="22"/>
        </w:rPr>
        <w:t>的相反数等于（</w:t>
      </w:r>
      <w:r>
        <w:rPr>
          <w:bCs/>
          <w:color w:val="000000"/>
          <w:sz w:val="22"/>
        </w:rPr>
        <w:t xml:space="preserve">    </w:t>
      </w:r>
      <w:r>
        <w:rPr>
          <w:rFonts w:hint="eastAsia"/>
          <w:bCs/>
          <w:color w:val="000000"/>
          <w:sz w:val="22"/>
        </w:rPr>
        <w:t>）</w:t>
      </w:r>
    </w:p>
    <w:p w14:paraId="2C201C48" w14:textId="77777777" w:rsidR="00542D47" w:rsidRDefault="00542D47">
      <w:pPr>
        <w:rPr>
          <w:bCs/>
          <w:color w:val="000000"/>
          <w:sz w:val="22"/>
        </w:rPr>
      </w:pPr>
      <w:r>
        <w:rPr>
          <w:bCs/>
          <w:color w:val="000000"/>
          <w:sz w:val="22"/>
        </w:rPr>
        <w:t>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24"/>
          <w:sz w:val="22"/>
        </w:rPr>
        <w:object w:dxaOrig="375" w:dyaOrig="570" w14:anchorId="37FE3FCB">
          <v:shape id="对象 2" o:spid="_x0000_i1026" type="#_x0000_t75" alt="学科网(www.zxxk.com)--教育资源门户，提供试卷、教案、课件、论文、素材及各类教学资源下载，还有大量而丰富的教学相关资讯！" style="width:18.75pt;height:28.5pt" o:ole="">
            <v:imagedata r:id="rId7" o:title=""/>
          </v:shape>
          <o:OLEObject Type="Embed" ProgID="Equation.DSMT4" ShapeID="对象 2" DrawAspect="Content" ObjectID="_1842727807" r:id="rId9"/>
        </w:object>
      </w:r>
      <w:r>
        <w:rPr>
          <w:bCs/>
          <w:color w:val="000000"/>
          <w:sz w:val="22"/>
        </w:rPr>
        <w:t xml:space="preserve">           B</w:t>
      </w:r>
      <w:r>
        <w:rPr>
          <w:rFonts w:hint="eastAsia"/>
          <w:bCs/>
          <w:color w:val="000000"/>
          <w:sz w:val="22"/>
        </w:rPr>
        <w:t>．</w:t>
      </w:r>
      <w:r>
        <w:rPr>
          <w:position w:val="-24"/>
          <w:sz w:val="22"/>
        </w:rPr>
        <w:object w:dxaOrig="225" w:dyaOrig="570" w14:anchorId="2FE22C08">
          <v:shape id="对象 3" o:spid="_x0000_i1027" type="#_x0000_t75" alt="学科网(www.zxxk.com)--教育资源门户，提供试卷、教案、课件、论文、素材及各类教学资源下载，还有大量而丰富的教学相关资讯！" style="width:11.25pt;height:28.5pt" o:ole="">
            <v:imagedata r:id="rId10" o:title=""/>
          </v:shape>
          <o:OLEObject Type="Embed" ProgID="Equation.DSMT4" ShapeID="对象 3" DrawAspect="Content" ObjectID="_1842727808" r:id="rId11"/>
        </w:object>
      </w:r>
      <w:r>
        <w:rPr>
          <w:bCs/>
          <w:color w:val="000000"/>
          <w:sz w:val="22"/>
        </w:rPr>
        <w:t xml:space="preserve">           C</w:t>
      </w:r>
      <w:r>
        <w:rPr>
          <w:rFonts w:hint="eastAsia"/>
          <w:bCs/>
          <w:color w:val="000000"/>
          <w:sz w:val="22"/>
        </w:rPr>
        <w:t>．－</w:t>
      </w:r>
      <w:r>
        <w:rPr>
          <w:bCs/>
          <w:color w:val="000000"/>
          <w:sz w:val="22"/>
        </w:rPr>
        <w:t>2   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2</w:t>
      </w:r>
    </w:p>
    <w:p w14:paraId="66E9C86D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．如图</w:t>
      </w:r>
      <w:r>
        <w:rPr>
          <w:sz w:val="22"/>
        </w:rPr>
        <w:t>1</w:t>
      </w:r>
      <w:r>
        <w:rPr>
          <w:rFonts w:hint="eastAsia"/>
          <w:sz w:val="22"/>
        </w:rPr>
        <w:t>所示的物体是一个几何体，其主视图是</w:t>
      </w:r>
      <w:r>
        <w:rPr>
          <w:rFonts w:hint="eastAsia"/>
          <w:bCs/>
          <w:color w:val="000000"/>
          <w:sz w:val="22"/>
        </w:rPr>
        <w:t>（</w:t>
      </w:r>
      <w:r>
        <w:rPr>
          <w:bCs/>
          <w:color w:val="000000"/>
          <w:sz w:val="22"/>
        </w:rPr>
        <w:t xml:space="preserve">    </w:t>
      </w:r>
      <w:r>
        <w:rPr>
          <w:rFonts w:hint="eastAsia"/>
          <w:bCs/>
          <w:color w:val="000000"/>
          <w:sz w:val="22"/>
        </w:rPr>
        <w:t>）</w:t>
      </w:r>
    </w:p>
    <w:p w14:paraId="31BAE85F" w14:textId="77777777" w:rsidR="00542D47" w:rsidRDefault="00542D47">
      <w:pPr>
        <w:rPr>
          <w:bCs/>
          <w:color w:val="000000"/>
          <w:sz w:val="22"/>
        </w:rPr>
      </w:pPr>
      <w:r>
        <w:pict w14:anchorId="12C00E38">
          <v:group id="组合 3127" o:spid="_x0000_s2052" alt="学科网(www.zxxk.com)--教育资源门户，提供试卷、教案、课件、论文、素材及各类教学资源下载，还有大量而丰富的教学相关资讯！" style="position:absolute;left:0;text-align:left;margin-left:30.6pt;margin-top:9.6pt;width:353.25pt;height:49.1pt;z-index:251645952" coordsize="7065,982">
            <v:group id="Group 3270" o:spid="_x0000_s2053" style="position:absolute;left:6165;top:45;width:900;height:907" coordsize="900,1324">
              <v:group id="Group 3271" o:spid="_x0000_s2054" style="position:absolute;width:900;height:1324" coordsize="900,1324">
                <v:shape id="AutoShape 3272" o:spid="_x0000_s2055" style="position:absolute;left:3;top:159;width:896;height:1092;mso-wrap-style:square;v-text-anchor:top" coordsize="21600,21600" path="m,l5400,21600r10800,l21600,xe" strokeweight="1.25pt">
                  <v:stroke joinstyle="miter"/>
                  <v:path o:connectlocs="784,546;448,1092;112,546;448,0" o:connectangles="0,0,0,0"/>
                </v:shape>
                <v:oval id="Oval 3273" o:spid="_x0000_s2056" style="position:absolute;width:900;height:312;mso-wrap-style:square;v-text-anchor:top" strokeweight="1.25pt"/>
                <v:oval id="Oval 3274" o:spid="_x0000_s2057" style="position:absolute;left:228;top:1169;width:448;height:155;mso-wrap-style:square;v-text-anchor:top" strokeweight="1.25pt">
                  <o:lock v:ext="edit" aspectratio="t"/>
                </v:oval>
              </v:group>
              <v:rect id="Rectangle 3275" o:spid="_x0000_s2058" style="position:absolute;left:271;top:1059;width:85;height:198;mso-wrap-style:square;v-text-anchor:top" stroked="f"/>
              <v:rect id="Rectangle 3276" o:spid="_x0000_s2059" style="position:absolute;left:550;top:1062;width:85;height:198;mso-wrap-style:square;v-text-anchor:top" stroked="f"/>
              <v:rect id="Rectangle 3277" o:spid="_x0000_s2060" style="position:absolute;left:414;top:1065;width:85;height:198;mso-wrap-style:square;v-text-anchor:top" stroked="f"/>
            </v:group>
            <v:rect id="Rectangle 3278" o:spid="_x0000_s2061" style="position:absolute;width:615;height:964;mso-wrap-style:square;v-text-anchor:top" strokeweight="1.25pt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3279" o:spid="_x0000_s2062" type="#_x0000_t5" style="position:absolute;left:1338;top:15;width:930;height:967;flip:y;mso-wrap-style:square;v-text-anchor:top" strokeweight="1.25pt">
              <o:lock v:ext="edit" aspectratio="t"/>
            </v:shape>
            <v:shape id="AutoShape 3280" o:spid="_x0000_s2063" style="position:absolute;left:2904;top:84;width:915;height:813;mso-wrap-style:square;v-text-anchor:top" coordsize="21600,21600" path="m,l5400,21600r10800,l21600,xe" strokeweight="1.25pt">
              <v:stroke joinstyle="miter"/>
              <v:path o:connectlocs="800,406;457,813;114,406;457,0" o:connectangles="0,0,0,0"/>
            </v:shape>
            <v:oval id="Oval 3281" o:spid="_x0000_s2064" style="position:absolute;left:4380;top:30;width:900;height:900;mso-wrap-style:square;v-text-anchor:top" strokeweight="1.25pt"/>
          </v:group>
        </w:pict>
      </w:r>
    </w:p>
    <w:p w14:paraId="6A715821" w14:textId="77777777" w:rsidR="00542D47" w:rsidRDefault="00542D47">
      <w:pPr>
        <w:rPr>
          <w:bCs/>
          <w:color w:val="000000"/>
          <w:sz w:val="22"/>
        </w:rPr>
      </w:pPr>
    </w:p>
    <w:p w14:paraId="194EDF1B" w14:textId="77777777" w:rsidR="00542D47" w:rsidRDefault="00542D47">
      <w:pPr>
        <w:rPr>
          <w:bCs/>
          <w:color w:val="000000"/>
          <w:sz w:val="22"/>
        </w:rPr>
      </w:pPr>
    </w:p>
    <w:p w14:paraId="01D1BE9E" w14:textId="77777777" w:rsidR="00542D47" w:rsidRDefault="00542D47">
      <w:pPr>
        <w:rPr>
          <w:sz w:val="22"/>
        </w:rPr>
      </w:pPr>
    </w:p>
    <w:p w14:paraId="668A6287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        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  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  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   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            </w:t>
      </w:r>
      <w:r>
        <w:rPr>
          <w:rFonts w:hint="eastAsia"/>
          <w:bCs/>
          <w:color w:val="000000"/>
          <w:sz w:val="22"/>
        </w:rPr>
        <w:t>图</w:t>
      </w:r>
      <w:r>
        <w:rPr>
          <w:bCs/>
          <w:color w:val="000000"/>
          <w:sz w:val="22"/>
        </w:rPr>
        <w:t>1</w:t>
      </w:r>
    </w:p>
    <w:p w14:paraId="65F2B88C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．今年参加我市初中毕业生学业考试的总人数约为</w:t>
      </w:r>
      <w:r>
        <w:rPr>
          <w:sz w:val="22"/>
        </w:rPr>
        <w:t>56000</w:t>
      </w:r>
      <w:r>
        <w:rPr>
          <w:rFonts w:hint="eastAsia"/>
          <w:sz w:val="22"/>
        </w:rPr>
        <w:t>人，这个数据用科学记数法表示为（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2B9ECC18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5.6×10</w:t>
      </w:r>
      <w:r>
        <w:rPr>
          <w:bCs/>
          <w:color w:val="000000"/>
          <w:sz w:val="22"/>
          <w:vertAlign w:val="superscript"/>
        </w:rPr>
        <w:t>3</w:t>
      </w:r>
      <w:r>
        <w:rPr>
          <w:bCs/>
          <w:color w:val="000000"/>
          <w:sz w:val="22"/>
        </w:rPr>
        <w:t xml:space="preserve"> 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5.6×10</w:t>
      </w:r>
      <w:r>
        <w:rPr>
          <w:bCs/>
          <w:color w:val="000000"/>
          <w:sz w:val="22"/>
          <w:vertAlign w:val="superscript"/>
        </w:rPr>
        <w:t>4</w:t>
      </w:r>
      <w:r>
        <w:rPr>
          <w:bCs/>
          <w:color w:val="000000"/>
          <w:sz w:val="22"/>
        </w:rPr>
        <w:t xml:space="preserve"> 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5.6×10</w:t>
      </w:r>
      <w:r>
        <w:rPr>
          <w:bCs/>
          <w:color w:val="000000"/>
          <w:sz w:val="22"/>
          <w:vertAlign w:val="superscript"/>
        </w:rPr>
        <w:t>5</w:t>
      </w:r>
      <w:r>
        <w:rPr>
          <w:bCs/>
          <w:color w:val="000000"/>
          <w:sz w:val="22"/>
        </w:rPr>
        <w:t xml:space="preserve">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0.56×10</w:t>
      </w:r>
      <w:r>
        <w:rPr>
          <w:bCs/>
          <w:color w:val="000000"/>
          <w:sz w:val="22"/>
          <w:vertAlign w:val="superscript"/>
        </w:rPr>
        <w:t>5</w:t>
      </w:r>
    </w:p>
    <w:p w14:paraId="06088A84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>4</w:t>
      </w:r>
      <w:r>
        <w:rPr>
          <w:rFonts w:hint="eastAsia"/>
          <w:sz w:val="22"/>
        </w:rPr>
        <w:t>．下列运算正确的是（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10B69C9C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2</w:t>
      </w:r>
      <w:r>
        <w:rPr>
          <w:rFonts w:hint="eastAsia"/>
          <w:bCs/>
          <w:color w:val="000000"/>
          <w:sz w:val="22"/>
        </w:rPr>
        <w:t>＋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3</w:t>
      </w:r>
      <w:r>
        <w:rPr>
          <w:rFonts w:hint="eastAsia"/>
          <w:bCs/>
          <w:color w:val="000000"/>
          <w:sz w:val="22"/>
        </w:rPr>
        <w:t>＝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5</w:t>
      </w:r>
      <w:r>
        <w:rPr>
          <w:bCs/>
          <w:color w:val="000000"/>
          <w:sz w:val="22"/>
        </w:rPr>
        <w:t xml:space="preserve">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(</w:t>
      </w:r>
      <w:r>
        <w:rPr>
          <w:bCs/>
          <w:i/>
          <w:color w:val="000000"/>
          <w:sz w:val="22"/>
        </w:rPr>
        <w:t>x</w:t>
      </w:r>
      <w:r>
        <w:rPr>
          <w:rFonts w:hint="eastAsia"/>
          <w:bCs/>
          <w:color w:val="000000"/>
          <w:sz w:val="22"/>
        </w:rPr>
        <w:t>＋</w:t>
      </w:r>
      <w:r>
        <w:rPr>
          <w:bCs/>
          <w:i/>
          <w:color w:val="000000"/>
          <w:sz w:val="22"/>
        </w:rPr>
        <w:t>y</w:t>
      </w:r>
      <w:r>
        <w:rPr>
          <w:bCs/>
          <w:color w:val="000000"/>
          <w:sz w:val="22"/>
        </w:rPr>
        <w:t>)</w:t>
      </w:r>
      <w:r>
        <w:rPr>
          <w:bCs/>
          <w:color w:val="000000"/>
          <w:sz w:val="22"/>
          <w:vertAlign w:val="superscript"/>
        </w:rPr>
        <w:t>2</w:t>
      </w:r>
      <w:r>
        <w:rPr>
          <w:rFonts w:hint="eastAsia"/>
          <w:bCs/>
          <w:color w:val="000000"/>
          <w:sz w:val="22"/>
        </w:rPr>
        <w:t>＝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2</w:t>
      </w:r>
      <w:r>
        <w:rPr>
          <w:rFonts w:hint="eastAsia"/>
          <w:bCs/>
          <w:color w:val="000000"/>
          <w:sz w:val="22"/>
        </w:rPr>
        <w:t>＋</w:t>
      </w:r>
      <w:r>
        <w:rPr>
          <w:bCs/>
          <w:i/>
          <w:color w:val="000000"/>
          <w:sz w:val="22"/>
        </w:rPr>
        <w:t>y</w:t>
      </w:r>
      <w:r>
        <w:rPr>
          <w:bCs/>
          <w:color w:val="000000"/>
          <w:sz w:val="22"/>
          <w:vertAlign w:val="superscript"/>
        </w:rPr>
        <w:t>2</w:t>
      </w:r>
      <w:r>
        <w:rPr>
          <w:bCs/>
          <w:color w:val="000000"/>
          <w:sz w:val="22"/>
        </w:rPr>
        <w:t xml:space="preserve">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2</w:t>
      </w:r>
      <w:r>
        <w:rPr>
          <w:bCs/>
          <w:color w:val="000000"/>
          <w:sz w:val="22"/>
        </w:rPr>
        <w:t>·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3</w:t>
      </w:r>
      <w:r>
        <w:rPr>
          <w:rFonts w:hint="eastAsia"/>
          <w:bCs/>
          <w:color w:val="000000"/>
          <w:sz w:val="22"/>
        </w:rPr>
        <w:t>＝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6</w:t>
      </w:r>
      <w:r>
        <w:rPr>
          <w:bCs/>
          <w:color w:val="000000"/>
          <w:sz w:val="22"/>
        </w:rPr>
        <w:t xml:space="preserve">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(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2</w:t>
      </w:r>
      <w:r>
        <w:rPr>
          <w:bCs/>
          <w:color w:val="000000"/>
          <w:sz w:val="22"/>
        </w:rPr>
        <w:t>)</w:t>
      </w:r>
      <w:r>
        <w:rPr>
          <w:bCs/>
          <w:color w:val="000000"/>
          <w:sz w:val="22"/>
          <w:vertAlign w:val="superscript"/>
        </w:rPr>
        <w:t>3</w:t>
      </w:r>
      <w:r>
        <w:rPr>
          <w:rFonts w:hint="eastAsia"/>
          <w:bCs/>
          <w:color w:val="000000"/>
          <w:sz w:val="22"/>
        </w:rPr>
        <w:t>＝</w:t>
      </w:r>
      <w:r>
        <w:rPr>
          <w:bCs/>
          <w:i/>
          <w:color w:val="000000"/>
          <w:sz w:val="22"/>
        </w:rPr>
        <w:t>x</w:t>
      </w:r>
      <w:r>
        <w:rPr>
          <w:bCs/>
          <w:color w:val="000000"/>
          <w:sz w:val="22"/>
          <w:vertAlign w:val="superscript"/>
        </w:rPr>
        <w:t>6</w:t>
      </w:r>
    </w:p>
    <w:p w14:paraId="48A2B80E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>5</w:t>
      </w:r>
      <w:r>
        <w:rPr>
          <w:rFonts w:hint="eastAsia"/>
          <w:sz w:val="22"/>
        </w:rPr>
        <w:t>．某校开展为</w:t>
      </w:r>
      <w:r>
        <w:rPr>
          <w:sz w:val="22"/>
        </w:rPr>
        <w:t>“</w:t>
      </w:r>
      <w:r>
        <w:rPr>
          <w:rFonts w:hint="eastAsia"/>
          <w:sz w:val="22"/>
        </w:rPr>
        <w:t>希望小学</w:t>
      </w:r>
      <w:r>
        <w:rPr>
          <w:sz w:val="22"/>
        </w:rPr>
        <w:t>”</w:t>
      </w:r>
      <w:r>
        <w:rPr>
          <w:rFonts w:hint="eastAsia"/>
          <w:sz w:val="22"/>
        </w:rPr>
        <w:t>捐书活动，以下是八名学生捐书的册数：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3</w:t>
      </w:r>
      <w:r>
        <w:rPr>
          <w:rFonts w:hint="eastAsia"/>
          <w:sz w:val="22"/>
        </w:rPr>
        <w:t>，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6</w:t>
      </w:r>
      <w:r>
        <w:rPr>
          <w:rFonts w:hint="eastAsia"/>
          <w:sz w:val="22"/>
        </w:rPr>
        <w:t>，</w:t>
      </w:r>
      <w:r>
        <w:rPr>
          <w:sz w:val="22"/>
        </w:rPr>
        <w:t>7</w:t>
      </w:r>
      <w:r>
        <w:rPr>
          <w:rFonts w:hint="eastAsia"/>
          <w:sz w:val="22"/>
        </w:rPr>
        <w:t>，</w:t>
      </w:r>
      <w:r>
        <w:rPr>
          <w:sz w:val="22"/>
        </w:rPr>
        <w:t>6</w:t>
      </w:r>
      <w:r>
        <w:rPr>
          <w:rFonts w:hint="eastAsia"/>
          <w:sz w:val="22"/>
        </w:rPr>
        <w:t>，</w:t>
      </w:r>
      <w:r>
        <w:rPr>
          <w:sz w:val="22"/>
        </w:rPr>
        <w:t>5</w:t>
      </w:r>
      <w:r>
        <w:rPr>
          <w:rFonts w:hint="eastAsia"/>
          <w:sz w:val="22"/>
        </w:rPr>
        <w:t>，则这组数据的中位数为（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257BD172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>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4     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4.5     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3      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2 </w:t>
      </w:r>
    </w:p>
    <w:p w14:paraId="1A1ECC85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>6</w:t>
      </w:r>
      <w:r>
        <w:rPr>
          <w:rFonts w:hint="eastAsia"/>
          <w:sz w:val="22"/>
        </w:rPr>
        <w:t>．一件服装标价</w:t>
      </w:r>
      <w:r>
        <w:rPr>
          <w:sz w:val="22"/>
        </w:rPr>
        <w:t>200</w:t>
      </w:r>
      <w:r>
        <w:rPr>
          <w:rFonts w:hint="eastAsia"/>
          <w:sz w:val="22"/>
        </w:rPr>
        <w:t>元，若以</w:t>
      </w:r>
      <w:r>
        <w:rPr>
          <w:sz w:val="22"/>
        </w:rPr>
        <w:t>6</w:t>
      </w:r>
      <w:r>
        <w:rPr>
          <w:rFonts w:hint="eastAsia"/>
          <w:sz w:val="22"/>
        </w:rPr>
        <w:t>折销售，仍可获利</w:t>
      </w:r>
      <w:r>
        <w:rPr>
          <w:sz w:val="22"/>
        </w:rPr>
        <w:t>20%</w:t>
      </w:r>
      <w:r>
        <w:rPr>
          <w:rFonts w:hint="eastAsia"/>
          <w:sz w:val="22"/>
        </w:rPr>
        <w:t>，则这件服装的进价是（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  <w:r>
        <w:rPr>
          <w:bCs/>
          <w:color w:val="000000"/>
          <w:sz w:val="22"/>
        </w:rPr>
        <w:t xml:space="preserve"> 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100</w:t>
      </w:r>
      <w:r>
        <w:rPr>
          <w:rFonts w:hint="eastAsia"/>
          <w:bCs/>
          <w:color w:val="000000"/>
          <w:sz w:val="22"/>
        </w:rPr>
        <w:t>元</w:t>
      </w:r>
      <w:r>
        <w:rPr>
          <w:bCs/>
          <w:color w:val="000000"/>
          <w:sz w:val="22"/>
        </w:rPr>
        <w:t xml:space="preserve"> 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105</w:t>
      </w:r>
      <w:r>
        <w:rPr>
          <w:rFonts w:hint="eastAsia"/>
          <w:bCs/>
          <w:color w:val="000000"/>
          <w:sz w:val="22"/>
        </w:rPr>
        <w:t>元</w:t>
      </w:r>
      <w:r>
        <w:rPr>
          <w:bCs/>
          <w:color w:val="000000"/>
          <w:sz w:val="22"/>
        </w:rPr>
        <w:t xml:space="preserve"> 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108</w:t>
      </w:r>
      <w:r>
        <w:rPr>
          <w:rFonts w:hint="eastAsia"/>
          <w:bCs/>
          <w:color w:val="000000"/>
          <w:sz w:val="22"/>
        </w:rPr>
        <w:t>元</w:t>
      </w:r>
      <w:r>
        <w:rPr>
          <w:bCs/>
          <w:color w:val="000000"/>
          <w:sz w:val="22"/>
        </w:rPr>
        <w:t xml:space="preserve">  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118</w:t>
      </w:r>
      <w:r>
        <w:rPr>
          <w:rFonts w:hint="eastAsia"/>
          <w:bCs/>
          <w:color w:val="000000"/>
          <w:sz w:val="22"/>
        </w:rPr>
        <w:t>元</w:t>
      </w:r>
      <w:r>
        <w:rPr>
          <w:bCs/>
          <w:color w:val="000000"/>
          <w:sz w:val="22"/>
        </w:rPr>
        <w:t xml:space="preserve"> </w:t>
      </w:r>
    </w:p>
    <w:p w14:paraId="2A98D672" w14:textId="77777777" w:rsidR="00542D47" w:rsidRDefault="00542D47">
      <w:pPr>
        <w:spacing w:line="300" w:lineRule="auto"/>
        <w:rPr>
          <w:sz w:val="22"/>
        </w:rPr>
      </w:pPr>
    </w:p>
    <w:p w14:paraId="44679BDF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>．如图</w:t>
      </w:r>
      <w:r>
        <w:rPr>
          <w:sz w:val="22"/>
        </w:rPr>
        <w:t>2</w:t>
      </w:r>
      <w:r>
        <w:rPr>
          <w:rFonts w:hint="eastAsia"/>
          <w:sz w:val="22"/>
        </w:rPr>
        <w:t>，小正方形的边长均为</w:t>
      </w:r>
      <w:r>
        <w:rPr>
          <w:sz w:val="22"/>
        </w:rPr>
        <w:t>1</w:t>
      </w:r>
      <w:r>
        <w:rPr>
          <w:rFonts w:hint="eastAsia"/>
          <w:sz w:val="22"/>
        </w:rPr>
        <w:t>，则下列图形中的三角形（阴影部分）与</w:t>
      </w:r>
      <w:r>
        <w:rPr>
          <w:rFonts w:ascii="Cambria Math" w:hAnsi="Cambria Math" w:cs="Cambria Math"/>
          <w:sz w:val="22"/>
        </w:rPr>
        <w:t>△</w:t>
      </w:r>
      <w:r>
        <w:rPr>
          <w:sz w:val="22"/>
        </w:rPr>
        <w:t>ABC</w:t>
      </w:r>
      <w:r>
        <w:rPr>
          <w:rFonts w:hint="eastAsia"/>
          <w:sz w:val="22"/>
        </w:rPr>
        <w:t>相似的是（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55D3864A" w14:textId="77777777" w:rsidR="00542D47" w:rsidRDefault="00542D47">
      <w:pPr>
        <w:spacing w:line="300" w:lineRule="auto"/>
        <w:rPr>
          <w:sz w:val="22"/>
        </w:rPr>
      </w:pPr>
      <w:r>
        <w:pict w14:anchorId="6CEE2F9E">
          <v:group id="组合 3061" o:spid="_x0000_s2065" alt="学科网(www.zxxk.com)--教育资源门户，提供试卷、教案、课件、论文、素材及各类教学资源下载，还有大量而丰富的教学相关资讯！" style="position:absolute;left:0;text-align:left;margin-left:-.85pt;margin-top:4.25pt;width:429.75pt;height:64.15pt;z-index:251646976" coordsize="8595,1283">
            <v:group id="Group 3618" o:spid="_x0000_s2066" style="position:absolute;left:315;width:8280;height:930" coordsize="8280,930">
              <o:lock v:ext="edit" aspectratio="t"/>
              <v:shape id="Picture 3619" o:spid="_x0000_s2067" type="#_x0000_t75" style="position:absolute;width:8280;height:930">
                <v:fill o:detectmouseclick="t"/>
                <v:imagedata r:id="rId12" o:title=""/>
              </v:shape>
              <v:group id="Group 3620" o:spid="_x0000_s2068" style="position:absolute;left:37;top:39;width:8203;height:850" coordsize="6840,709">
                <o:lock v:ext="edit" aspectratio="t"/>
                <v:group id="Group 3621" o:spid="_x0000_s2069" style="position:absolute;width:6840;height:709" coordsize="6840,720">
                  <o:lock v:ext="edit" aspectratio="t"/>
                  <v:group id="Group 3622" o:spid="_x0000_s2070" style="position:absolute;width:6840;height:720" coordsize="6840,720">
                    <o:lock v:ext="edit" aspectratio="t"/>
                    <v:group id="Group 3623" o:spid="_x0000_s2071" style="position:absolute;width:6840;height:720" coordsize="6840,720">
                      <o:lock v:ext="edit" aspectratio="t"/>
                      <v:group id="Group 3624" o:spid="_x0000_s2072" style="position:absolute;width:6840;height:720" coordsize="6840,720">
                        <o:lock v:ext="edit" aspectratio="t"/>
                        <v:group id="Group 3625" o:spid="_x0000_s2073" style="position:absolute;width:1080;height:720" coordsize="1080,720">
                          <o:lock v:ext="edit" aspectratio="t"/>
                          <v:group id="Group 3626" o:spid="_x0000_s2074" style="position:absolute;width:1080;height:360" coordsize="1080,360">
                            <o:lock v:ext="edit" aspectratio="t"/>
                            <v:rect id="Rectangle 3627" o:spid="_x0000_s2075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28" o:spid="_x0000_s2076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29" o:spid="_x0000_s2077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  <v:group id="Group 3630" o:spid="_x0000_s2078" style="position:absolute;top:360;width:1080;height:360" coordsize="1080,360">
                            <o:lock v:ext="edit" aspectratio="t"/>
                            <v:rect id="Rectangle 3631" o:spid="_x0000_s2079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32" o:spid="_x0000_s2080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33" o:spid="_x0000_s2081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</v:group>
                        <v:group id="Group 3634" o:spid="_x0000_s2082" style="position:absolute;left:1440;width:1080;height:720" coordsize="1080,720">
                          <o:lock v:ext="edit" aspectratio="t"/>
                          <v:group id="Group 3635" o:spid="_x0000_s2083" style="position:absolute;width:1080;height:360" coordsize="1080,360">
                            <o:lock v:ext="edit" aspectratio="t"/>
                            <v:rect id="Rectangle 3636" o:spid="_x0000_s2084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37" o:spid="_x0000_s2085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38" o:spid="_x0000_s2086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  <v:group id="Group 3639" o:spid="_x0000_s2087" style="position:absolute;top:360;width:1080;height:360" coordsize="1080,360">
                            <o:lock v:ext="edit" aspectratio="t"/>
                            <v:rect id="Rectangle 3640" o:spid="_x0000_s2088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41" o:spid="_x0000_s2089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42" o:spid="_x0000_s2090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</v:group>
                        <v:group id="Group 3643" o:spid="_x0000_s2091" style="position:absolute;left:2880;width:1080;height:720" coordsize="1080,720">
                          <o:lock v:ext="edit" aspectratio="t"/>
                          <v:group id="Group 3644" o:spid="_x0000_s2092" style="position:absolute;width:1080;height:360" coordsize="1080,360">
                            <o:lock v:ext="edit" aspectratio="t"/>
                            <v:rect id="Rectangle 3645" o:spid="_x0000_s2093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46" o:spid="_x0000_s2094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47" o:spid="_x0000_s2095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  <v:group id="Group 3648" o:spid="_x0000_s2096" style="position:absolute;top:360;width:1080;height:360" coordsize="1080,360">
                            <o:lock v:ext="edit" aspectratio="t"/>
                            <v:rect id="Rectangle 3649" o:spid="_x0000_s2097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50" o:spid="_x0000_s2098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51" o:spid="_x0000_s2099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</v:group>
                        <v:group id="Group 3652" o:spid="_x0000_s2100" style="position:absolute;left:4320;width:1080;height:720" coordsize="1080,720">
                          <o:lock v:ext="edit" aspectratio="t"/>
                          <v:group id="Group 3653" o:spid="_x0000_s2101" style="position:absolute;width:1080;height:360" coordsize="1080,360">
                            <o:lock v:ext="edit" aspectratio="t"/>
                            <v:rect id="Rectangle 3654" o:spid="_x0000_s2102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55" o:spid="_x0000_s2103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56" o:spid="_x0000_s2104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  <v:group id="Group 3657" o:spid="_x0000_s2105" style="position:absolute;top:360;width:1080;height:360" coordsize="1080,360">
                            <o:lock v:ext="edit" aspectratio="t"/>
                            <v:rect id="Rectangle 3658" o:spid="_x0000_s2106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59" o:spid="_x0000_s2107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60" o:spid="_x0000_s2108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</v:group>
                        <v:group id="Group 3661" o:spid="_x0000_s2109" style="position:absolute;left:5760;width:1080;height:720" coordsize="1080,720">
                          <o:lock v:ext="edit" aspectratio="t"/>
                          <v:group id="Group 3662" o:spid="_x0000_s2110" style="position:absolute;width:1080;height:360" coordsize="1080,360">
                            <o:lock v:ext="edit" aspectratio="t"/>
                            <v:rect id="Rectangle 3663" o:spid="_x0000_s2111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64" o:spid="_x0000_s2112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65" o:spid="_x0000_s2113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  <v:group id="Group 3666" o:spid="_x0000_s2114" style="position:absolute;top:360;width:1080;height:360" coordsize="1080,360">
                            <o:lock v:ext="edit" aspectratio="t"/>
                            <v:rect id="Rectangle 3667" o:spid="_x0000_s2115" style="position:absolute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68" o:spid="_x0000_s2116" style="position:absolute;left:36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  <v:rect id="Rectangle 3669" o:spid="_x0000_s2117" style="position:absolute;left:720;width:360;height:360;mso-wrap-style:square;v-text-anchor:top" filled="f" strokeweight="1.5pt">
                              <v:fill o:detectmouseclick="t"/>
                              <o:lock v:ext="edit" aspectratio="t"/>
                            </v:rect>
                          </v:group>
                        </v:group>
                      </v:group>
                      <v:line id="Line 3670" o:spid="_x0000_s2118" style="position:absolute" from="6,369" to="352,715" strokeweight="1.5pt">
                        <v:fill o:detectmouseclick="t"/>
                      </v:line>
                      <v:line id="Line 3671" o:spid="_x0000_s2119" style="position:absolute" from="6,366" to="1072,712" strokeweight="1.5pt">
                        <v:fill o:detectmouseclick="t"/>
                      </v:line>
                      <v:line id="Line 3672" o:spid="_x0000_s2120" style="position:absolute;flip:x" from="1443,366" to="1789,712" strokeweight="1.5pt">
                        <v:fill o:detectmouseclick="t"/>
                      </v:line>
                      <v:line id="Line 3673" o:spid="_x0000_s2121" style="position:absolute" from="1802,366" to="2511,712" strokeweight="1.5pt">
                        <v:fill o:detectmouseclick="t"/>
                      </v:line>
                    </v:group>
                    <v:line id="Line 3674" o:spid="_x0000_s2122" style="position:absolute" from="2883,366" to="3229,712" strokeweight="1.5pt">
                      <v:fill o:detectmouseclick="t"/>
                    </v:line>
                    <v:line id="Line 3675" o:spid="_x0000_s2123" style="position:absolute" from="2883,363" to="3592,709" strokeweight="1.5pt">
                      <v:fill o:detectmouseclick="t"/>
                    </v:line>
                  </v:group>
                  <v:line id="Line 3676" o:spid="_x0000_s2124" style="position:absolute" from="4325,4" to="4671,713" strokeweight="1.5pt">
                    <v:fill o:detectmouseclick="t"/>
                  </v:line>
                  <v:line id="Line 3677" o:spid="_x0000_s2125" style="position:absolute" from="4325,1" to="5034,710" strokeweight="1.5pt">
                    <v:fill o:detectmouseclick="t"/>
                  </v:line>
                </v:group>
                <v:line id="Line 3678" o:spid="_x0000_s2126" style="position:absolute" from="5766,9" to="6112,706" strokeweight="1.5pt">
                  <v:fill o:detectmouseclick="t"/>
                </v:line>
                <v:line id="Line 3679" o:spid="_x0000_s2127" style="position:absolute" from="5769,3" to="6835,706" strokeweight="1.5pt">
                  <v:fill o:detectmouseclick="t"/>
                </v:line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680" o:spid="_x0000_s2128" type="#_x0000_t202" style="position:absolute;top:257;width:482;height:454;mso-wrap-style:square;v-text-anchor:top" filled="f" stroked="f">
              <v:fill o:detectmouseclick="t"/>
              <v:textbox>
                <w:txbxContent>
                  <w:p w14:paraId="67C4CF6F" w14:textId="77777777" w:rsidR="00542D47" w:rsidRDefault="00542D47">
                    <w:r>
                      <w:t>A</w:t>
                    </w:r>
                  </w:p>
                </w:txbxContent>
              </v:textbox>
            </v:shape>
            <v:shape id="Text Box 3681" o:spid="_x0000_s2129" type="#_x0000_t202" style="position:absolute;left:585;top:829;width:482;height:454;mso-wrap-style:square;v-text-anchor:top" filled="f" stroked="f">
              <v:fill o:detectmouseclick="t"/>
              <v:textbox>
                <w:txbxContent>
                  <w:p w14:paraId="1144D97D" w14:textId="77777777" w:rsidR="00542D47" w:rsidRDefault="00542D47">
                    <w:r>
                      <w:t>B</w:t>
                    </w:r>
                  </w:p>
                </w:txbxContent>
              </v:textbox>
            </v:shape>
            <v:shape id="Text Box 3682" o:spid="_x0000_s2130" type="#_x0000_t202" style="position:absolute;left:1005;top:821;width:482;height:454;mso-wrap-style:square;v-text-anchor:top" filled="f" stroked="f">
              <v:fill o:detectmouseclick="t"/>
              <v:textbox>
                <w:txbxContent>
                  <w:p w14:paraId="68D55CC8" w14:textId="77777777" w:rsidR="00542D47" w:rsidRDefault="00542D47">
                    <w:r>
                      <w:t>C</w:t>
                    </w:r>
                  </w:p>
                </w:txbxContent>
              </v:textbox>
            </v:shape>
          </v:group>
        </w:pict>
      </w:r>
      <w:r>
        <w:rPr>
          <w:sz w:val="22"/>
        </w:rPr>
        <w:t xml:space="preserve">   </w:t>
      </w:r>
    </w:p>
    <w:p w14:paraId="2ED39B47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 xml:space="preserve">   </w:t>
      </w:r>
    </w:p>
    <w:p w14:paraId="06F8B6D5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        </w:t>
      </w:r>
      <w:r>
        <w:rPr>
          <w:rFonts w:hint="eastAsia"/>
          <w:sz w:val="22"/>
        </w:rPr>
        <w:t>图</w:t>
      </w:r>
      <w:r>
        <w:rPr>
          <w:sz w:val="22"/>
        </w:rPr>
        <w:t>2</w:t>
      </w:r>
      <w:r>
        <w:rPr>
          <w:bCs/>
          <w:color w:val="000000"/>
          <w:sz w:val="22"/>
        </w:rPr>
        <w:t xml:space="preserve">              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    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    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 xml:space="preserve">             D</w:t>
      </w:r>
      <w:r>
        <w:rPr>
          <w:rFonts w:hint="eastAsia"/>
          <w:bCs/>
          <w:color w:val="000000"/>
          <w:sz w:val="22"/>
        </w:rPr>
        <w:t>．</w:t>
      </w:r>
    </w:p>
    <w:p w14:paraId="0E8ABA29" w14:textId="77777777" w:rsidR="00542D47" w:rsidRDefault="00542D47">
      <w:pPr>
        <w:spacing w:line="300" w:lineRule="auto"/>
        <w:rPr>
          <w:sz w:val="22"/>
        </w:rPr>
      </w:pPr>
      <w:r>
        <w:pict w14:anchorId="08A59FDC">
          <v:group id="组合 3031" o:spid="_x0000_s2131" alt="学科网(www.zxxk.com)--教育资源门户，提供试卷、教案、课件、论文、素材及各类教学资源下载，还有大量而丰富的教学相关资讯！" style="position:absolute;left:0;text-align:left;margin-left:315pt;margin-top:25.8pt;width:148.5pt;height:67.5pt;z-index:251648000" coordsize="2970,1350">
            <v:shape id="Text Box 3710" o:spid="_x0000_s2132" type="#_x0000_t202" style="position:absolute;left:1155;top:953;width:720;height:397;mso-wrap-style:square;v-text-anchor:top" filled="f" stroked="f">
              <v:fill o:detectmouseclick="t"/>
              <v:textbox>
                <w:txbxContent>
                  <w:p w14:paraId="52F6FE80" w14:textId="77777777" w:rsidR="00542D47" w:rsidRDefault="00542D47">
                    <w:r>
                      <w:rPr>
                        <w:rFonts w:hint="eastAsia"/>
                      </w:rPr>
                      <w:t>图</w:t>
                    </w:r>
                    <w:r>
                      <w:t>3</w:t>
                    </w:r>
                  </w:p>
                </w:txbxContent>
              </v:textbox>
            </v:shape>
            <v:group id="Group 3711" o:spid="_x0000_s2133" style="position:absolute;width:1260;height:1260" coordsize="1260,1260">
              <v:group id="Group 3712" o:spid="_x0000_s2134" style="position:absolute;width:1260;height:1260" coordsize="1260,1260">
                <v:group id="Group 3713" o:spid="_x0000_s2135" style="position:absolute;width:1260;height:1260" coordsize="1260,1260">
                  <v:group id="Group 3714" o:spid="_x0000_s2136" style="position:absolute;width:1260;height:1260" coordsize="1260,1260">
                    <v:oval id="Oval 3715" o:spid="_x0000_s2137" style="position:absolute;left:614;top:615;width:37;height:37;mso-wrap-style:square;v-text-anchor:top" fillcolor="black" strokeweight="1.25pt"/>
                    <v:oval id="Oval 3716" o:spid="_x0000_s2138" style="position:absolute;width:1260;height:1260;mso-wrap-style:square;v-text-anchor:top" filled="f" strokeweight="1.25pt">
                      <v:fill o:detectmouseclick="t"/>
                    </v:oval>
                  </v:group>
                  <v:group id="Group 3717" o:spid="_x0000_s2139" style="position:absolute;left:87;top:627;width:1084;height:314" coordsize="1084,314">
                    <o:lock v:ext="edit" aspectratio="t"/>
                    <v:line id="Line 3718" o:spid="_x0000_s2140" style="position:absolute;flip:y" from="0,3" to="539,314" strokeweight="1.25pt">
                      <v:fill o:detectmouseclick="t"/>
                    </v:line>
                    <v:line id="Line 3719" o:spid="_x0000_s2141" style="position:absolute;flip:x y" from="545,0" to="1084,311" strokeweight="1.25pt">
                      <v:fill o:detectmouseclick="t"/>
                    </v:line>
                  </v:group>
                  <v:line id="Line 3720" o:spid="_x0000_s2142" style="position:absolute;flip:y" from="630,3" to="630,627" strokeweight="1.25pt">
                    <v:fill o:detectmouseclick="t"/>
                  </v:line>
                </v:group>
                <v:shape id="Text Box 3721" o:spid="_x0000_s2143" type="#_x0000_t202" style="position:absolute;left:137;top:306;width:397;height:397;mso-wrap-style:square;v-text-anchor:top" filled="f" stroked="f">
                  <v:fill o:detectmouseclick="t"/>
                  <v:textbox>
                    <w:txbxContent>
                      <w:p w14:paraId="34E1E27B" w14:textId="77777777" w:rsidR="00542D47" w:rsidRDefault="00542D47">
                        <w:r>
                          <w:t>1</w:t>
                        </w:r>
                      </w:p>
                    </w:txbxContent>
                  </v:textbox>
                </v:shape>
                <v:shape id="Text Box 3722" o:spid="_x0000_s2144" type="#_x0000_t202" style="position:absolute;left:746;top:306;width:397;height:397;mso-wrap-style:square;v-text-anchor:top" filled="f" stroked="f">
                  <v:fill o:detectmouseclick="t"/>
                  <v:textbox>
                    <w:txbxContent>
                      <w:p w14:paraId="7D381054" w14:textId="77777777" w:rsidR="00542D47" w:rsidRDefault="00542D47">
                        <w:r>
                          <w:t>2</w:t>
                        </w:r>
                      </w:p>
                    </w:txbxContent>
                  </v:textbox>
                </v:shape>
                <v:shape id="Text Box 3723" o:spid="_x0000_s2145" type="#_x0000_t202" style="position:absolute;left:447;top:797;width:397;height:397;mso-wrap-style:square;v-text-anchor:top" filled="f" stroked="f">
                  <v:fill o:detectmouseclick="t"/>
                  <v:textbox>
                    <w:txbxContent>
                      <w:p w14:paraId="63A39D24" w14:textId="77777777" w:rsidR="00542D47" w:rsidRDefault="00542D47">
                        <w:r>
                          <w:t>3</w:t>
                        </w:r>
                      </w:p>
                    </w:txbxContent>
                  </v:textbox>
                </v:shape>
              </v:group>
              <v:line id="Line 3724" o:spid="_x0000_s2146" style="position:absolute;flip:x" from="456,633" to="632,1065" strokeweight="1.25pt">
                <v:fill o:detectmouseclick="t"/>
                <v:stroke endarrow="classic"/>
              </v:line>
            </v:group>
            <v:group id="Group 3725" o:spid="_x0000_s2147" style="position:absolute;left:1710;width:1260;height:1260" coordsize="1260,1260">
              <v:group id="Group 3726" o:spid="_x0000_s2148" style="position:absolute;width:1260;height:1260" coordsize="1260,1260">
                <v:group id="Group 3727" o:spid="_x0000_s2149" style="position:absolute;width:1260;height:1260" coordsize="1260,1260">
                  <v:group id="Group 3728" o:spid="_x0000_s2150" style="position:absolute;width:1260;height:1260" coordsize="1260,1260">
                    <v:oval id="Oval 3729" o:spid="_x0000_s2151" style="position:absolute;left:614;top:615;width:37;height:37;mso-wrap-style:square;v-text-anchor:top" fillcolor="black" strokeweight="1.25pt"/>
                    <v:oval id="Oval 3730" o:spid="_x0000_s2152" style="position:absolute;width:1260;height:1260;mso-wrap-style:square;v-text-anchor:top" filled="f" strokeweight="1.25pt">
                      <v:fill o:detectmouseclick="t"/>
                    </v:oval>
                  </v:group>
                  <v:group id="Group 3731" o:spid="_x0000_s2153" style="position:absolute;left:87;top:627;width:1084;height:314" coordsize="1084,314">
                    <o:lock v:ext="edit" aspectratio="t"/>
                    <v:line id="Line 3732" o:spid="_x0000_s2154" style="position:absolute;flip:y" from="0,3" to="539,314" strokeweight="1.25pt">
                      <v:fill o:detectmouseclick="t"/>
                    </v:line>
                    <v:line id="Line 3733" o:spid="_x0000_s2155" style="position:absolute;flip:x y" from="545,0" to="1084,311" strokeweight="1.25pt">
                      <v:fill o:detectmouseclick="t"/>
                    </v:line>
                  </v:group>
                  <v:line id="Line 3734" o:spid="_x0000_s2156" style="position:absolute;flip:y" from="630,3" to="630,627" strokeweight="1.25pt">
                    <v:fill o:detectmouseclick="t"/>
                  </v:line>
                </v:group>
                <v:shape id="Text Box 3735" o:spid="_x0000_s2157" type="#_x0000_t202" style="position:absolute;left:137;top:306;width:397;height:397;mso-wrap-style:square;v-text-anchor:top" filled="f" stroked="f">
                  <v:fill o:detectmouseclick="t"/>
                  <v:textbox>
                    <w:txbxContent>
                      <w:p w14:paraId="4FB4506C" w14:textId="77777777" w:rsidR="00542D47" w:rsidRDefault="00542D47">
                        <w:r>
                          <w:t>6</w:t>
                        </w:r>
                      </w:p>
                    </w:txbxContent>
                  </v:textbox>
                </v:shape>
                <v:shape id="Text Box 3736" o:spid="_x0000_s2158" type="#_x0000_t202" style="position:absolute;left:746;top:306;width:397;height:397;mso-wrap-style:square;v-text-anchor:top" filled="f" stroked="f">
                  <v:fill o:detectmouseclick="t"/>
                  <v:textbox>
                    <w:txbxContent>
                      <w:p w14:paraId="277800DF" w14:textId="77777777" w:rsidR="00542D47" w:rsidRDefault="00542D47">
                        <w:r>
                          <w:t>7</w:t>
                        </w:r>
                      </w:p>
                    </w:txbxContent>
                  </v:textbox>
                </v:shape>
                <v:shape id="Text Box 3737" o:spid="_x0000_s2159" type="#_x0000_t202" style="position:absolute;left:447;top:797;width:397;height:397;mso-wrap-style:square;v-text-anchor:top" filled="f" stroked="f">
                  <v:fill o:detectmouseclick="t"/>
                  <v:textbox>
                    <w:txbxContent>
                      <w:p w14:paraId="68E86EF1" w14:textId="77777777" w:rsidR="00542D47" w:rsidRDefault="00542D47">
                        <w:r>
                          <w:t>8</w:t>
                        </w:r>
                      </w:p>
                    </w:txbxContent>
                  </v:textbox>
                </v:shape>
              </v:group>
              <v:line id="Line 3738" o:spid="_x0000_s2160" style="position:absolute" from="631,624" to="1062,681" strokeweight="1.25pt">
                <v:fill o:detectmouseclick="t"/>
                <v:stroke endarrow="classic"/>
              </v:line>
            </v:group>
          </v:group>
        </w:pict>
      </w:r>
      <w:r>
        <w:rPr>
          <w:sz w:val="22"/>
        </w:rPr>
        <w:t>8</w:t>
      </w:r>
      <w:r>
        <w:rPr>
          <w:rFonts w:hint="eastAsia"/>
          <w:sz w:val="22"/>
        </w:rPr>
        <w:t>．如图</w:t>
      </w:r>
      <w:r>
        <w:rPr>
          <w:sz w:val="22"/>
        </w:rPr>
        <w:t>3</w:t>
      </w:r>
      <w:r>
        <w:rPr>
          <w:rFonts w:hint="eastAsia"/>
          <w:sz w:val="22"/>
        </w:rPr>
        <w:t>是两个可以自由转动的转盘，转盘各被等分成三个扇形，</w:t>
      </w:r>
    </w:p>
    <w:p w14:paraId="7B1473E2" w14:textId="77777777" w:rsidR="00542D47" w:rsidRDefault="00542D47">
      <w:pPr>
        <w:spacing w:line="300" w:lineRule="auto"/>
        <w:ind w:firstLineChars="150" w:firstLine="330"/>
        <w:rPr>
          <w:sz w:val="22"/>
        </w:rPr>
      </w:pPr>
      <w:r>
        <w:rPr>
          <w:rFonts w:hint="eastAsia"/>
          <w:sz w:val="22"/>
        </w:rPr>
        <w:t>并分别标上</w:t>
      </w:r>
      <w:r>
        <w:rPr>
          <w:sz w:val="22"/>
        </w:rPr>
        <w:t>1</w:t>
      </w:r>
      <w:r>
        <w:rPr>
          <w:rFonts w:hint="eastAsia"/>
          <w:sz w:val="22"/>
        </w:rPr>
        <w:t>，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3</w:t>
      </w:r>
      <w:r>
        <w:rPr>
          <w:rFonts w:hint="eastAsia"/>
          <w:sz w:val="22"/>
        </w:rPr>
        <w:t>和</w:t>
      </w:r>
      <w:r>
        <w:rPr>
          <w:sz w:val="22"/>
        </w:rPr>
        <w:t>6</w:t>
      </w:r>
      <w:r>
        <w:rPr>
          <w:rFonts w:hint="eastAsia"/>
          <w:sz w:val="22"/>
        </w:rPr>
        <w:t>，</w:t>
      </w:r>
      <w:r>
        <w:rPr>
          <w:sz w:val="22"/>
        </w:rPr>
        <w:t>7</w:t>
      </w:r>
      <w:r>
        <w:rPr>
          <w:rFonts w:hint="eastAsia"/>
          <w:sz w:val="22"/>
        </w:rPr>
        <w:t>，</w:t>
      </w:r>
      <w:r>
        <w:rPr>
          <w:sz w:val="22"/>
        </w:rPr>
        <w:t>8</w:t>
      </w:r>
      <w:r>
        <w:rPr>
          <w:rFonts w:hint="eastAsia"/>
          <w:sz w:val="22"/>
        </w:rPr>
        <w:t>这</w:t>
      </w:r>
      <w:r>
        <w:rPr>
          <w:sz w:val="22"/>
        </w:rPr>
        <w:t>6</w:t>
      </w:r>
      <w:r>
        <w:rPr>
          <w:rFonts w:hint="eastAsia"/>
          <w:sz w:val="22"/>
        </w:rPr>
        <w:t>个数字。如果同时转动</w:t>
      </w:r>
    </w:p>
    <w:p w14:paraId="5AAE9FC2" w14:textId="77777777" w:rsidR="00542D47" w:rsidRDefault="00542D47">
      <w:pPr>
        <w:spacing w:line="300" w:lineRule="auto"/>
        <w:ind w:firstLineChars="150" w:firstLine="330"/>
        <w:rPr>
          <w:sz w:val="22"/>
        </w:rPr>
      </w:pPr>
      <w:r>
        <w:rPr>
          <w:rFonts w:hint="eastAsia"/>
          <w:sz w:val="22"/>
        </w:rPr>
        <w:t>两个转盘各一次（指针落在等分线上重转），当转盘停止后，</w:t>
      </w:r>
    </w:p>
    <w:p w14:paraId="7833BCA6" w14:textId="77777777" w:rsidR="00542D47" w:rsidRDefault="00542D47">
      <w:pPr>
        <w:spacing w:line="300" w:lineRule="auto"/>
        <w:ind w:firstLineChars="150" w:firstLine="330"/>
        <w:rPr>
          <w:sz w:val="22"/>
        </w:rPr>
      </w:pPr>
      <w:r>
        <w:rPr>
          <w:rFonts w:hint="eastAsia"/>
          <w:sz w:val="22"/>
        </w:rPr>
        <w:t>则指针指向的数字和为偶数的概率是（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73D93113" w14:textId="77777777" w:rsidR="00542D47" w:rsidRDefault="00542D47">
      <w:pPr>
        <w:spacing w:line="300" w:lineRule="auto"/>
        <w:rPr>
          <w:sz w:val="22"/>
        </w:rPr>
      </w:pPr>
      <w:r>
        <w:rPr>
          <w:bCs/>
          <w:color w:val="000000"/>
          <w:sz w:val="22"/>
        </w:rPr>
        <w:lastRenderedPageBreak/>
        <w:t>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24"/>
          <w:sz w:val="22"/>
        </w:rPr>
        <w:object w:dxaOrig="225" w:dyaOrig="570" w14:anchorId="54F27E48">
          <v:shape id="对象 4" o:spid="_x0000_i1028" type="#_x0000_t75" alt="学科网(www.zxxk.com)--教育资源门户，提供试卷、教案、课件、论文、素材及各类教学资源下载，还有大量而丰富的教学相关资讯！" style="width:11.25pt;height:28.5pt" o:ole="">
            <v:imagedata r:id="rId13" o:title=""/>
          </v:shape>
          <o:OLEObject Type="Embed" ProgID="Equation.DSMT4" ShapeID="对象 4" DrawAspect="Content" ObjectID="_1842727809" r:id="rId14"/>
        </w:object>
      </w:r>
      <w:r>
        <w:rPr>
          <w:bCs/>
          <w:color w:val="000000"/>
          <w:sz w:val="22"/>
        </w:rPr>
        <w:t xml:space="preserve">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24"/>
          <w:sz w:val="22"/>
        </w:rPr>
        <w:object w:dxaOrig="225" w:dyaOrig="570" w14:anchorId="75E3754E">
          <v:shape id="对象 5" o:spid="_x0000_i1029" type="#_x0000_t75" alt="学科网(www.zxxk.com)--教育资源门户，提供试卷、教案、课件、论文、素材及各类教学资源下载，还有大量而丰富的教学相关资讯！" style="width:11.25pt;height:28.5pt" o:ole="">
            <v:imagedata r:id="rId15" o:title=""/>
          </v:shape>
          <o:OLEObject Type="Embed" ProgID="Equation.DSMT4" ShapeID="对象 5" DrawAspect="Content" ObjectID="_1842727810" r:id="rId16"/>
        </w:object>
      </w:r>
      <w:r>
        <w:rPr>
          <w:bCs/>
          <w:color w:val="000000"/>
          <w:sz w:val="22"/>
        </w:rPr>
        <w:t xml:space="preserve">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24"/>
          <w:sz w:val="22"/>
        </w:rPr>
        <w:object w:dxaOrig="225" w:dyaOrig="570" w14:anchorId="321839C8">
          <v:shape id="对象 6" o:spid="_x0000_i1030" type="#_x0000_t75" alt="学科网(www.zxxk.com)--教育资源门户，提供试卷、教案、课件、论文、素材及各类教学资源下载，还有大量而丰富的教学相关资讯！" style="width:11.25pt;height:28.5pt" o:ole="">
            <v:imagedata r:id="rId17" o:title=""/>
          </v:shape>
          <o:OLEObject Type="Embed" ProgID="Equation.DSMT4" ShapeID="对象 6" DrawAspect="Content" ObjectID="_1842727811" r:id="rId18"/>
        </w:object>
      </w:r>
      <w:r>
        <w:rPr>
          <w:bCs/>
          <w:color w:val="000000"/>
          <w:sz w:val="22"/>
        </w:rPr>
        <w:t xml:space="preserve"> 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24"/>
          <w:sz w:val="22"/>
        </w:rPr>
        <w:object w:dxaOrig="210" w:dyaOrig="570" w14:anchorId="666D7EA7">
          <v:shape id="对象 7" o:spid="_x0000_i1031" type="#_x0000_t75" alt="学科网(www.zxxk.com)--教育资源门户，提供试卷、教案、课件、论文、素材及各类教学资源下载，还有大量而丰富的教学相关资讯！" style="width:10.5pt;height:28.5pt" o:ole="">
            <v:imagedata r:id="rId19" o:title=""/>
          </v:shape>
          <o:OLEObject Type="Embed" ProgID="Equation.DSMT4" ShapeID="对象 7" DrawAspect="Content" ObjectID="_1842727812" r:id="rId20"/>
        </w:object>
      </w:r>
    </w:p>
    <w:p w14:paraId="6E3CA102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>9</w:t>
      </w:r>
      <w:r>
        <w:rPr>
          <w:rFonts w:hint="eastAsia"/>
          <w:sz w:val="22"/>
        </w:rPr>
        <w:t>．已知</w:t>
      </w:r>
      <w:r>
        <w:rPr>
          <w:i/>
          <w:sz w:val="22"/>
        </w:rPr>
        <w:t>a</w:t>
      </w:r>
      <w:r>
        <w:rPr>
          <w:rFonts w:hint="eastAsia"/>
          <w:sz w:val="22"/>
        </w:rPr>
        <w:t>，</w:t>
      </w:r>
      <w:r>
        <w:rPr>
          <w:i/>
          <w:sz w:val="22"/>
        </w:rPr>
        <w:t>b</w:t>
      </w:r>
      <w:r>
        <w:rPr>
          <w:rFonts w:hint="eastAsia"/>
          <w:sz w:val="22"/>
        </w:rPr>
        <w:t>，</w:t>
      </w:r>
      <w:r>
        <w:rPr>
          <w:i/>
          <w:sz w:val="22"/>
        </w:rPr>
        <w:t>c</w:t>
      </w:r>
      <w:r>
        <w:rPr>
          <w:rFonts w:hint="eastAsia"/>
          <w:sz w:val="22"/>
        </w:rPr>
        <w:t>均为实数，若</w:t>
      </w:r>
      <w:r>
        <w:rPr>
          <w:i/>
          <w:sz w:val="22"/>
        </w:rPr>
        <w:t>a</w:t>
      </w:r>
      <w:r>
        <w:rPr>
          <w:sz w:val="22"/>
        </w:rPr>
        <w:t>&gt;</w:t>
      </w:r>
      <w:r>
        <w:rPr>
          <w:i/>
          <w:sz w:val="22"/>
        </w:rPr>
        <w:t>b</w:t>
      </w:r>
      <w:r>
        <w:rPr>
          <w:rFonts w:hint="eastAsia"/>
          <w:sz w:val="22"/>
        </w:rPr>
        <w:t>，</w:t>
      </w:r>
      <w:r>
        <w:rPr>
          <w:i/>
          <w:sz w:val="22"/>
        </w:rPr>
        <w:t>c</w:t>
      </w:r>
      <w:r>
        <w:rPr>
          <w:sz w:val="22"/>
        </w:rPr>
        <w:t>≠0</w:t>
      </w:r>
      <w:r>
        <w:rPr>
          <w:rFonts w:hint="eastAsia"/>
          <w:sz w:val="22"/>
        </w:rPr>
        <w:t>。下列结论不一定正确的是（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26F9B45A" w14:textId="77777777" w:rsidR="00542D47" w:rsidRDefault="00542D47">
      <w:pPr>
        <w:spacing w:line="300" w:lineRule="auto"/>
        <w:rPr>
          <w:sz w:val="22"/>
        </w:rPr>
      </w:pPr>
      <w:r>
        <w:rPr>
          <w:bCs/>
          <w:color w:val="000000"/>
          <w:sz w:val="22"/>
        </w:rPr>
        <w:t>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6"/>
          <w:sz w:val="22"/>
        </w:rPr>
        <w:object w:dxaOrig="1125" w:dyaOrig="270" w14:anchorId="11A0B412">
          <v:shape id="对象 8" o:spid="_x0000_i1032" type="#_x0000_t75" alt="学科网(www.zxxk.com)--教育资源门户，提供试卷、教案、课件、论文、素材及各类教学资源下载，还有大量而丰富的教学相关资讯！" style="width:56.25pt;height:13.5pt" o:ole="">
            <v:imagedata r:id="rId21" o:title=""/>
          </v:shape>
          <o:OLEObject Type="Embed" ProgID="Equation.DSMT4" ShapeID="对象 8" DrawAspect="Content" ObjectID="_1842727813" r:id="rId22"/>
        </w:object>
      </w:r>
      <w:r>
        <w:rPr>
          <w:bCs/>
          <w:color w:val="000000"/>
          <w:sz w:val="22"/>
        </w:rPr>
        <w:t xml:space="preserve">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6"/>
          <w:sz w:val="22"/>
        </w:rPr>
        <w:object w:dxaOrig="1125" w:dyaOrig="270" w14:anchorId="5D28E37D">
          <v:shape id="对象 9" o:spid="_x0000_i1033" type="#_x0000_t75" alt="学科网(www.zxxk.com)--教育资源门户，提供试卷、教案、课件、论文、素材及各类教学资源下载，还有大量而丰富的教学相关资讯！" style="width:56.25pt;height:13.5pt" o:ole="">
            <v:imagedata r:id="rId23" o:title=""/>
          </v:shape>
          <o:OLEObject Type="Embed" ProgID="Equation.DSMT4" ShapeID="对象 9" DrawAspect="Content" ObjectID="_1842727814" r:id="rId24"/>
        </w:object>
      </w:r>
      <w:r>
        <w:rPr>
          <w:bCs/>
          <w:color w:val="000000"/>
          <w:sz w:val="22"/>
        </w:rPr>
        <w:t xml:space="preserve">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24"/>
          <w:sz w:val="22"/>
        </w:rPr>
        <w:object w:dxaOrig="765" w:dyaOrig="570" w14:anchorId="04AC2128">
          <v:shape id="对象 10" o:spid="_x0000_i1034" type="#_x0000_t75" alt="学科网(www.zxxk.com)--教育资源门户，提供试卷、教案、课件、论文、素材及各类教学资源下载，还有大量而丰富的教学相关资讯！" style="width:38.25pt;height:28.5pt" o:ole="">
            <v:imagedata r:id="rId25" o:title=""/>
          </v:shape>
          <o:OLEObject Type="Embed" ProgID="Equation.DSMT4" ShapeID="对象 10" DrawAspect="Content" ObjectID="_1842727815" r:id="rId26"/>
        </w:object>
      </w:r>
      <w:r>
        <w:rPr>
          <w:bCs/>
          <w:color w:val="000000"/>
          <w:sz w:val="22"/>
        </w:rPr>
        <w:t xml:space="preserve"> 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position w:val="-6"/>
          <w:sz w:val="22"/>
        </w:rPr>
        <w:object w:dxaOrig="1110" w:dyaOrig="285" w14:anchorId="5A80C0D7">
          <v:shape id="对象 11" o:spid="_x0000_i1035" type="#_x0000_t75" alt="学科网(www.zxxk.com)--教育资源门户，提供试卷、教案、课件、论文、素材及各类教学资源下载，还有大量而丰富的教学相关资讯！" style="width:55.5pt;height:14.25pt" o:ole="">
            <v:imagedata r:id="rId27" o:title=""/>
          </v:shape>
          <o:OLEObject Type="Embed" ProgID="Equation.DSMT4" ShapeID="对象 11" DrawAspect="Content" ObjectID="_1842727816" r:id="rId28"/>
        </w:object>
      </w:r>
    </w:p>
    <w:p w14:paraId="5488A674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>10</w:t>
      </w:r>
      <w:r>
        <w:rPr>
          <w:rFonts w:hint="eastAsia"/>
          <w:sz w:val="22"/>
        </w:rPr>
        <w:t>．对抛物线</w:t>
      </w:r>
      <w:r>
        <w:rPr>
          <w:position w:val="-10"/>
          <w:sz w:val="22"/>
        </w:rPr>
        <w:object w:dxaOrig="1470" w:dyaOrig="330" w14:anchorId="1872D29F">
          <v:shape id="对象 12" o:spid="_x0000_i1036" type="#_x0000_t75" alt="学科网(www.zxxk.com)--教育资源门户，提供试卷、教案、课件、论文、素材及各类教学资源下载，还有大量而丰富的教学相关资讯！" style="width:73.5pt;height:16.5pt" o:ole="">
            <v:imagedata r:id="rId29" o:title=""/>
          </v:shape>
          <o:OLEObject Type="Embed" ProgID="Equation.DSMT4" ShapeID="对象 12" DrawAspect="Content" ObjectID="_1842727817" r:id="rId30"/>
        </w:object>
      </w:r>
      <w:r>
        <w:rPr>
          <w:rFonts w:hint="eastAsia"/>
          <w:sz w:val="22"/>
        </w:rPr>
        <w:t>而言，下列结论正确的是（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19668E1A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   A</w:t>
      </w:r>
      <w:r>
        <w:rPr>
          <w:rFonts w:hint="eastAsia"/>
          <w:bCs/>
          <w:color w:val="000000"/>
          <w:sz w:val="22"/>
        </w:rPr>
        <w:t>．与</w:t>
      </w:r>
      <w:r>
        <w:rPr>
          <w:bCs/>
          <w:color w:val="000000"/>
          <w:sz w:val="22"/>
        </w:rPr>
        <w:t>x</w:t>
      </w:r>
      <w:r>
        <w:rPr>
          <w:rFonts w:hint="eastAsia"/>
          <w:bCs/>
          <w:color w:val="000000"/>
          <w:sz w:val="22"/>
        </w:rPr>
        <w:t>轴有两个交点</w:t>
      </w:r>
      <w:r>
        <w:rPr>
          <w:bCs/>
          <w:color w:val="000000"/>
          <w:sz w:val="22"/>
        </w:rPr>
        <w:t xml:space="preserve">                   B</w:t>
      </w:r>
      <w:r>
        <w:rPr>
          <w:rFonts w:hint="eastAsia"/>
          <w:bCs/>
          <w:color w:val="000000"/>
          <w:sz w:val="22"/>
        </w:rPr>
        <w:t>．开口向上</w:t>
      </w:r>
      <w:r>
        <w:rPr>
          <w:bCs/>
          <w:color w:val="000000"/>
          <w:sz w:val="22"/>
        </w:rPr>
        <w:t xml:space="preserve">  </w:t>
      </w:r>
    </w:p>
    <w:p w14:paraId="0E664CBF" w14:textId="77777777" w:rsidR="00542D47" w:rsidRDefault="00542D47">
      <w:pPr>
        <w:spacing w:line="300" w:lineRule="auto"/>
        <w:ind w:firstLineChars="150" w:firstLine="330"/>
        <w:rPr>
          <w:bCs/>
          <w:color w:val="000000"/>
          <w:sz w:val="22"/>
        </w:rPr>
      </w:pPr>
      <w:r>
        <w:rPr>
          <w:bCs/>
          <w:color w:val="000000"/>
          <w:sz w:val="22"/>
        </w:rPr>
        <w:t>C</w:t>
      </w:r>
      <w:r>
        <w:rPr>
          <w:rFonts w:hint="eastAsia"/>
          <w:bCs/>
          <w:color w:val="000000"/>
          <w:sz w:val="22"/>
        </w:rPr>
        <w:t>．与</w:t>
      </w:r>
      <w:r>
        <w:rPr>
          <w:bCs/>
          <w:color w:val="000000"/>
          <w:sz w:val="22"/>
        </w:rPr>
        <w:t>y</w:t>
      </w:r>
      <w:r>
        <w:rPr>
          <w:rFonts w:hint="eastAsia"/>
          <w:bCs/>
          <w:color w:val="000000"/>
          <w:sz w:val="22"/>
        </w:rPr>
        <w:t>轴的交点坐标是（</w:t>
      </w:r>
      <w:r>
        <w:rPr>
          <w:bCs/>
          <w:color w:val="000000"/>
          <w:sz w:val="22"/>
        </w:rPr>
        <w:t>0</w:t>
      </w:r>
      <w:r>
        <w:rPr>
          <w:rFonts w:hint="eastAsia"/>
          <w:bCs/>
          <w:color w:val="000000"/>
          <w:sz w:val="22"/>
        </w:rPr>
        <w:t>，</w:t>
      </w:r>
      <w:r>
        <w:rPr>
          <w:bCs/>
          <w:color w:val="000000"/>
          <w:sz w:val="22"/>
        </w:rPr>
        <w:t>3</w:t>
      </w:r>
      <w:r>
        <w:rPr>
          <w:rFonts w:hint="eastAsia"/>
          <w:bCs/>
          <w:color w:val="000000"/>
          <w:sz w:val="22"/>
        </w:rPr>
        <w:t>）</w:t>
      </w:r>
      <w:r>
        <w:rPr>
          <w:bCs/>
          <w:color w:val="000000"/>
          <w:sz w:val="22"/>
        </w:rPr>
        <w:t xml:space="preserve">         D</w:t>
      </w:r>
      <w:r>
        <w:rPr>
          <w:rFonts w:hint="eastAsia"/>
          <w:bCs/>
          <w:color w:val="000000"/>
          <w:sz w:val="22"/>
        </w:rPr>
        <w:t>．顶点坐标为（</w:t>
      </w:r>
      <w:r>
        <w:rPr>
          <w:bCs/>
          <w:color w:val="000000"/>
          <w:sz w:val="22"/>
        </w:rPr>
        <w:t>1</w:t>
      </w:r>
      <w:r>
        <w:rPr>
          <w:rFonts w:hint="eastAsia"/>
          <w:bCs/>
          <w:color w:val="000000"/>
          <w:sz w:val="22"/>
        </w:rPr>
        <w:t>，－</w:t>
      </w:r>
      <w:r>
        <w:rPr>
          <w:bCs/>
          <w:color w:val="000000"/>
          <w:sz w:val="22"/>
        </w:rPr>
        <w:t>2</w:t>
      </w:r>
      <w:r>
        <w:rPr>
          <w:rFonts w:hint="eastAsia"/>
          <w:bCs/>
          <w:color w:val="000000"/>
          <w:sz w:val="22"/>
        </w:rPr>
        <w:t>）</w:t>
      </w:r>
    </w:p>
    <w:p w14:paraId="059AF1F0" w14:textId="77777777" w:rsidR="00542D47" w:rsidRDefault="00542D47">
      <w:pPr>
        <w:spacing w:line="300" w:lineRule="auto"/>
        <w:rPr>
          <w:color w:val="000000"/>
          <w:sz w:val="22"/>
        </w:rPr>
      </w:pPr>
      <w:r>
        <w:rPr>
          <w:color w:val="000000"/>
          <w:sz w:val="22"/>
        </w:rPr>
        <w:t>11</w:t>
      </w:r>
      <w:r>
        <w:rPr>
          <w:rFonts w:hint="eastAsia"/>
          <w:color w:val="000000"/>
          <w:sz w:val="22"/>
        </w:rPr>
        <w:t>．下列命题是真命题的个数有（</w:t>
      </w:r>
      <w:r>
        <w:rPr>
          <w:color w:val="000000"/>
          <w:sz w:val="22"/>
        </w:rPr>
        <w:t xml:space="preserve">    </w:t>
      </w:r>
      <w:r>
        <w:rPr>
          <w:rFonts w:hint="eastAsia"/>
          <w:color w:val="000000"/>
          <w:sz w:val="22"/>
        </w:rPr>
        <w:t>）</w:t>
      </w:r>
    </w:p>
    <w:p w14:paraId="244040A8" w14:textId="77777777" w:rsidR="00542D47" w:rsidRDefault="00542D47">
      <w:pPr>
        <w:spacing w:line="300" w:lineRule="auto"/>
        <w:ind w:firstLineChars="200" w:firstLine="4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①</w:t>
      </w:r>
      <w:r>
        <w:rPr>
          <w:rFonts w:hint="eastAsia"/>
          <w:color w:val="000000"/>
          <w:sz w:val="22"/>
        </w:rPr>
        <w:t>垂直于半径的直线是圆的切线；</w:t>
      </w:r>
      <w:r>
        <w:rPr>
          <w:color w:val="000000"/>
          <w:sz w:val="22"/>
        </w:rPr>
        <w:t xml:space="preserve"> </w:t>
      </w:r>
      <w:r>
        <w:rPr>
          <w:rFonts w:ascii="宋体" w:hAnsi="宋体" w:cs="宋体" w:hint="eastAsia"/>
          <w:color w:val="000000"/>
          <w:sz w:val="22"/>
        </w:rPr>
        <w:t>②</w:t>
      </w:r>
      <w:r>
        <w:rPr>
          <w:rFonts w:hint="eastAsia"/>
          <w:color w:val="000000"/>
          <w:sz w:val="22"/>
        </w:rPr>
        <w:t>平分弦的直径垂直于弦；</w:t>
      </w:r>
    </w:p>
    <w:p w14:paraId="4FFD36E9" w14:textId="77777777" w:rsidR="00542D47" w:rsidRDefault="00542D47">
      <w:pPr>
        <w:ind w:firstLineChars="200" w:firstLine="4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③</w:t>
      </w:r>
      <w:r>
        <w:rPr>
          <w:rFonts w:hint="eastAsia"/>
          <w:color w:val="000000"/>
          <w:sz w:val="22"/>
        </w:rPr>
        <w:t>若</w:t>
      </w:r>
      <w:r>
        <w:rPr>
          <w:color w:val="000000"/>
          <w:position w:val="-30"/>
          <w:sz w:val="22"/>
        </w:rPr>
        <w:object w:dxaOrig="630" w:dyaOrig="645" w14:anchorId="0806E16D">
          <v:shape id="对象 13" o:spid="_x0000_i1037" type="#_x0000_t75" alt="学科网(www.zxxk.com)--教育资源门户，提供试卷、教案、课件、论文、素材及各类教学资源下载，还有大量而丰富的教学相关资讯！" style="width:31.5pt;height:32.25pt" o:ole="">
            <v:imagedata r:id="rId31" o:title=""/>
          </v:shape>
          <o:OLEObject Type="Embed" ProgID="Equation.DSMT4" ShapeID="对象 13" DrawAspect="Content" ObjectID="_1842727818" r:id="rId32"/>
        </w:object>
      </w:r>
      <w:r>
        <w:rPr>
          <w:rFonts w:hint="eastAsia"/>
          <w:color w:val="000000"/>
          <w:sz w:val="22"/>
        </w:rPr>
        <w:t>是方程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－</w:t>
      </w:r>
      <w:r>
        <w:rPr>
          <w:i/>
          <w:color w:val="000000"/>
          <w:spacing w:val="20"/>
          <w:sz w:val="22"/>
        </w:rPr>
        <w:t>a</w:t>
      </w:r>
      <w:r>
        <w:rPr>
          <w:i/>
          <w:color w:val="000000"/>
          <w:sz w:val="22"/>
        </w:rPr>
        <w:t>y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的一个解，则</w:t>
      </w:r>
      <w:r>
        <w:rPr>
          <w:i/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＝－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 xml:space="preserve"> </w:t>
      </w:r>
    </w:p>
    <w:p w14:paraId="4030663B" w14:textId="77777777" w:rsidR="00542D47" w:rsidRDefault="00542D47">
      <w:pPr>
        <w:spacing w:beforeLines="2" w:before="6" w:afterLines="2" w:after="6"/>
        <w:ind w:firstLineChars="200" w:firstLine="4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④</w:t>
      </w:r>
      <w:r>
        <w:rPr>
          <w:rFonts w:hint="eastAsia"/>
          <w:color w:val="000000"/>
          <w:sz w:val="22"/>
        </w:rPr>
        <w:t>若反比例函数</w:t>
      </w:r>
      <w:r>
        <w:rPr>
          <w:color w:val="000000"/>
          <w:position w:val="-24"/>
          <w:sz w:val="22"/>
        </w:rPr>
        <w:object w:dxaOrig="720" w:dyaOrig="570" w14:anchorId="0B02C6E7">
          <v:shape id="对象 14" o:spid="_x0000_i1038" type="#_x0000_t75" alt="学科网(www.zxxk.com)--教育资源门户，提供试卷、教案、课件、论文、素材及各类教学资源下载，还有大量而丰富的教学相关资讯！" style="width:36pt;height:28.5pt" o:ole="">
            <v:imagedata r:id="rId33" o:title=""/>
          </v:shape>
          <o:OLEObject Type="Embed" ProgID="Equation.DSMT4" ShapeID="对象 14" DrawAspect="Content" ObjectID="_1842727819" r:id="rId34"/>
        </w:object>
      </w:r>
      <w:r>
        <w:rPr>
          <w:rFonts w:hint="eastAsia"/>
          <w:color w:val="000000"/>
          <w:sz w:val="22"/>
        </w:rPr>
        <w:t>的图像上有两点（</w:t>
      </w:r>
      <w:r>
        <w:rPr>
          <w:color w:val="000000"/>
          <w:position w:val="-24"/>
          <w:sz w:val="22"/>
        </w:rPr>
        <w:object w:dxaOrig="225" w:dyaOrig="570" w14:anchorId="04953728">
          <v:shape id="对象 15" o:spid="_x0000_i1039" type="#_x0000_t75" alt="学科网(www.zxxk.com)--教育资源门户，提供试卷、教案、课件、论文、素材及各类教学资源下载，还有大量而丰富的教学相关资讯！" style="width:11.25pt;height:28.5pt" o:ole="">
            <v:imagedata r:id="rId35" o:title=""/>
          </v:shape>
          <o:OLEObject Type="Embed" ProgID="Equation.DSMT4" ShapeID="对象 15" DrawAspect="Content" ObjectID="_1842727820" r:id="rId36"/>
        </w:object>
      </w:r>
      <w:r>
        <w:rPr>
          <w:rFonts w:hint="eastAsia"/>
          <w:color w:val="000000"/>
          <w:sz w:val="22"/>
        </w:rPr>
        <w:t>，</w:t>
      </w:r>
      <w:r>
        <w:rPr>
          <w:i/>
          <w:color w:val="000000"/>
          <w:spacing w:val="20"/>
          <w:sz w:val="22"/>
        </w:rPr>
        <w:t>y</w:t>
      </w:r>
      <w:r>
        <w:rPr>
          <w:color w:val="000000"/>
          <w:spacing w:val="20"/>
          <w:sz w:val="22"/>
          <w:vertAlign w:val="subscript"/>
        </w:rPr>
        <w:t>1</w:t>
      </w:r>
      <w:r>
        <w:rPr>
          <w:rFonts w:hint="eastAsia"/>
          <w:color w:val="000000"/>
          <w:sz w:val="22"/>
        </w:rPr>
        <w:t>），（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，</w:t>
      </w:r>
      <w:r>
        <w:rPr>
          <w:i/>
          <w:color w:val="000000"/>
          <w:spacing w:val="20"/>
          <w:sz w:val="22"/>
        </w:rPr>
        <w:t>y</w:t>
      </w:r>
      <w:r>
        <w:rPr>
          <w:color w:val="000000"/>
          <w:sz w:val="22"/>
          <w:vertAlign w:val="subscript"/>
        </w:rPr>
        <w:t>2</w:t>
      </w:r>
      <w:r>
        <w:rPr>
          <w:rFonts w:hint="eastAsia"/>
          <w:color w:val="000000"/>
          <w:sz w:val="22"/>
        </w:rPr>
        <w:t>），则</w:t>
      </w:r>
      <w:r>
        <w:rPr>
          <w:i/>
          <w:color w:val="000000"/>
          <w:spacing w:val="20"/>
          <w:sz w:val="22"/>
        </w:rPr>
        <w:t>y</w:t>
      </w:r>
      <w:r>
        <w:rPr>
          <w:color w:val="000000"/>
          <w:spacing w:val="20"/>
          <w:sz w:val="22"/>
          <w:vertAlign w:val="subscript"/>
        </w:rPr>
        <w:t>1</w:t>
      </w:r>
      <w:r>
        <w:rPr>
          <w:color w:val="000000"/>
          <w:spacing w:val="20"/>
          <w:sz w:val="22"/>
        </w:rPr>
        <w:t>&lt;</w:t>
      </w:r>
      <w:r>
        <w:rPr>
          <w:i/>
          <w:color w:val="000000"/>
          <w:spacing w:val="20"/>
          <w:sz w:val="22"/>
        </w:rPr>
        <w:t>y</w:t>
      </w:r>
      <w:r>
        <w:rPr>
          <w:color w:val="000000"/>
          <w:sz w:val="22"/>
          <w:vertAlign w:val="subscript"/>
        </w:rPr>
        <w:t>2</w:t>
      </w:r>
      <w:r>
        <w:rPr>
          <w:rFonts w:hint="eastAsia"/>
          <w:color w:val="000000"/>
          <w:sz w:val="22"/>
        </w:rPr>
        <w:t>。</w:t>
      </w:r>
    </w:p>
    <w:p w14:paraId="1BCEBA41" w14:textId="77777777" w:rsidR="00542D47" w:rsidRDefault="00542D47">
      <w:pPr>
        <w:spacing w:line="300" w:lineRule="auto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   A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1</w:t>
      </w:r>
      <w:r>
        <w:rPr>
          <w:rFonts w:hint="eastAsia"/>
          <w:bCs/>
          <w:color w:val="000000"/>
          <w:sz w:val="22"/>
        </w:rPr>
        <w:t>个</w:t>
      </w:r>
      <w:r>
        <w:rPr>
          <w:bCs/>
          <w:color w:val="000000"/>
          <w:sz w:val="22"/>
        </w:rPr>
        <w:t xml:space="preserve">          B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2</w:t>
      </w:r>
      <w:r>
        <w:rPr>
          <w:rFonts w:hint="eastAsia"/>
          <w:bCs/>
          <w:color w:val="000000"/>
          <w:sz w:val="22"/>
        </w:rPr>
        <w:t>个</w:t>
      </w:r>
      <w:r>
        <w:rPr>
          <w:bCs/>
          <w:color w:val="000000"/>
          <w:sz w:val="22"/>
        </w:rPr>
        <w:t xml:space="preserve">          C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3</w:t>
      </w:r>
      <w:r>
        <w:rPr>
          <w:rFonts w:hint="eastAsia"/>
          <w:bCs/>
          <w:color w:val="000000"/>
          <w:sz w:val="22"/>
        </w:rPr>
        <w:t>个</w:t>
      </w:r>
      <w:r>
        <w:rPr>
          <w:bCs/>
          <w:color w:val="000000"/>
          <w:sz w:val="22"/>
        </w:rPr>
        <w:t xml:space="preserve">          D</w:t>
      </w:r>
      <w:r>
        <w:rPr>
          <w:rFonts w:hint="eastAsia"/>
          <w:bCs/>
          <w:color w:val="000000"/>
          <w:sz w:val="22"/>
        </w:rPr>
        <w:t>．</w:t>
      </w:r>
      <w:r>
        <w:rPr>
          <w:bCs/>
          <w:color w:val="000000"/>
          <w:sz w:val="22"/>
        </w:rPr>
        <w:t>4</w:t>
      </w:r>
      <w:r>
        <w:rPr>
          <w:rFonts w:hint="eastAsia"/>
          <w:bCs/>
          <w:color w:val="000000"/>
          <w:sz w:val="22"/>
        </w:rPr>
        <w:t>个</w:t>
      </w:r>
      <w:r>
        <w:rPr>
          <w:bCs/>
          <w:color w:val="000000"/>
          <w:sz w:val="22"/>
        </w:rPr>
        <w:t xml:space="preserve"> </w:t>
      </w:r>
    </w:p>
    <w:p w14:paraId="64CC1AC4" w14:textId="77777777" w:rsidR="00542D47" w:rsidRDefault="00542D47">
      <w:pPr>
        <w:spacing w:line="300" w:lineRule="auto"/>
        <w:rPr>
          <w:sz w:val="22"/>
        </w:rPr>
      </w:pPr>
    </w:p>
    <w:p w14:paraId="052BB22A" w14:textId="77777777" w:rsidR="00542D47" w:rsidRDefault="00542D47">
      <w:pPr>
        <w:spacing w:line="300" w:lineRule="auto"/>
        <w:rPr>
          <w:sz w:val="22"/>
        </w:rPr>
      </w:pPr>
      <w:r>
        <w:pict w14:anchorId="6B71A596">
          <v:group id="组合 3012" o:spid="_x0000_s2173" alt="学科网(www.zxxk.com)--教育资源门户，提供试卷、教案、课件、论文、素材及各类教学资源下载，还有大量而丰富的教学相关资讯！" style="position:absolute;left:0;text-align:left;margin-left:320.25pt;margin-top:-5.7pt;width:128.8pt;height:129.9pt;z-index:251649024" coordsize="2576,2598">
            <v:group id="Group 3862" o:spid="_x0000_s2174" style="position:absolute;width:2576;height:2598" coordsize="2576,2598">
              <v:group id="Group 3863" o:spid="_x0000_s2175" style="position:absolute;width:2576;height:2598" coordsize="2576,2598">
                <v:group id="Group 3864" o:spid="_x0000_s2176" style="position:absolute;width:2576;height:2598" coordsize="2576,2598">
                  <v:group id="Group 3865" o:spid="_x0000_s2177" style="position:absolute;left:388;top:324;width:2148;height:1991" coordsize="2148,1991">
                    <v:group id="Group 3866" o:spid="_x0000_s2178" style="position:absolute;left:103;width:2045;height:1712" coordsize="2045,1712">
                      <v:group id="Group 3867" o:spid="_x0000_s2179" style="position:absolute;width:2045;height:1712" coordsize="2045,1712">
                        <v:shape id="AutoShape 3868" o:spid="_x0000_s2180" type="#_x0000_t5" style="position:absolute;left:65;width:1980;height:1712;rotation:1310736fd;mso-wrap-style:square;v-text-anchor:top" filled="f" strokeweight="1pt">
                          <v:fill o:detectmouseclick="t"/>
                        </v:shape>
                        <v:shape id="AutoShape 3869" o:spid="_x0000_s2181" type="#_x0000_t5" style="position:absolute;top:280;width:788;height:682;rotation:1310736fd;mso-wrap-style:square;v-text-anchor:top" filled="f" strokeweight="1pt">
                          <v:fill o:detectmouseclick="t"/>
                          <o:lock v:ext="edit" aspectratio="t"/>
                        </v:shape>
                      </v:group>
                      <v:line id="Line 3870" o:spid="_x0000_s2182" style="position:absolute;flip:y" from="650,62" to="1347,1082" strokeweight="1pt">
                        <v:fill o:detectmouseclick="t"/>
                      </v:line>
                    </v:group>
                    <v:line id="Line 3871" o:spid="_x0000_s2183" style="position:absolute" from="0,806" to="1791,1991" strokeweight="1pt">
                      <v:fill o:detectmouseclick="t"/>
                    </v:line>
                  </v:group>
                  <v:shape id="Text Box 3872" o:spid="_x0000_s2184" type="#_x0000_t202" style="position:absolute;left:2066;top:2144;width:510;height:454;mso-wrap-style:square;v-text-anchor:top" filled="f" stroked="f">
                    <v:fill o:detectmouseclick="t"/>
                    <v:textbox>
                      <w:txbxContent>
                        <w:p w14:paraId="4D6E8288" w14:textId="77777777" w:rsidR="00542D47" w:rsidRDefault="00542D47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3873" o:spid="_x0000_s2185" type="#_x0000_t202" style="position:absolute;left:1668;width:510;height:454;mso-wrap-style:square;v-text-anchor:top" filled="f" stroked="f">
                    <v:fill o:detectmouseclick="t"/>
                    <v:textbox>
                      <w:txbxContent>
                        <w:p w14:paraId="42E857BC" w14:textId="77777777" w:rsidR="00542D47" w:rsidRDefault="00542D47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3874" o:spid="_x0000_s2186" type="#_x0000_t202" style="position:absolute;top:1418;width:510;height:454;mso-wrap-style:square;v-text-anchor:top" filled="f" stroked="f">
                    <v:fill o:detectmouseclick="t"/>
                    <v:textbox>
                      <w:txbxContent>
                        <w:p w14:paraId="080EDE34" w14:textId="77777777" w:rsidR="00542D47" w:rsidRDefault="00542D47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 id="Text Box 3875" o:spid="_x0000_s2187" type="#_x0000_t202" style="position:absolute;left:48;top:904;width:510;height:454;mso-wrap-style:square;v-text-anchor:top" filled="f" stroked="f">
                  <v:fill o:detectmouseclick="t"/>
                  <v:textbox>
                    <w:txbxContent>
                      <w:p w14:paraId="6B8DFEEC" w14:textId="77777777" w:rsidR="00542D47" w:rsidRDefault="00542D47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Text Box 3876" o:spid="_x0000_s2188" type="#_x0000_t202" style="position:absolute;left:766;top:280;width:510;height:454;mso-wrap-style:square;v-text-anchor:top" filled="f" stroked="f">
                  <v:fill o:detectmouseclick="t"/>
                  <v:textbox>
                    <w:txbxContent>
                      <w:p w14:paraId="7014DCA4" w14:textId="77777777" w:rsidR="00542D47" w:rsidRDefault="00542D47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  <v:shape id="Text Box 3877" o:spid="_x0000_s2189" type="#_x0000_t202" style="position:absolute;left:1014;top:1270;width:510;height:454;mso-wrap-style:square;v-text-anchor:top" filled="f" stroked="f">
                  <v:fill o:detectmouseclick="t"/>
                  <v:textbox>
                    <w:txbxContent>
                      <w:p w14:paraId="1689CC2B" w14:textId="77777777" w:rsidR="00542D47" w:rsidRDefault="00542D47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</v:group>
              <v:shape id="Text Box 3878" o:spid="_x0000_s2190" type="#_x0000_t202" style="position:absolute;left:736;top:766;width:510;height:454;mso-wrap-style:square;v-text-anchor:top" filled="f" stroked="f">
                <v:fill o:detectmouseclick="t"/>
                <v:textbox>
                  <w:txbxContent>
                    <w:p w14:paraId="6A72AC33" w14:textId="77777777" w:rsidR="00542D47" w:rsidRDefault="00542D4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O</w:t>
                      </w:r>
                    </w:p>
                  </w:txbxContent>
                </v:textbox>
              </v:shape>
            </v:group>
            <v:shape id="Text Box 3879" o:spid="_x0000_s2191" type="#_x0000_t202" style="position:absolute;left:781;top:1991;width:900;height:454;mso-wrap-style:square;v-text-anchor:top" filled="f" stroked="f">
              <v:fill o:detectmouseclick="t"/>
              <v:textbox>
                <w:txbxContent>
                  <w:p w14:paraId="114ACB86" w14:textId="77777777" w:rsidR="00542D47" w:rsidRDefault="00542D47">
                    <w:r>
                      <w:rPr>
                        <w:rFonts w:hint="eastAsia"/>
                      </w:rPr>
                      <w:t>图</w:t>
                    </w:r>
                    <w:r>
                      <w:t>4</w:t>
                    </w:r>
                  </w:p>
                </w:txbxContent>
              </v:textbox>
            </v:shape>
          </v:group>
        </w:pict>
      </w:r>
      <w:r>
        <w:rPr>
          <w:sz w:val="22"/>
        </w:rPr>
        <w:t>12.</w:t>
      </w:r>
      <w:r>
        <w:rPr>
          <w:rFonts w:hint="eastAsia"/>
          <w:sz w:val="22"/>
        </w:rPr>
        <w:t>如图</w:t>
      </w:r>
      <w:r>
        <w:rPr>
          <w:sz w:val="22"/>
        </w:rPr>
        <w:t>4</w:t>
      </w:r>
      <w:r>
        <w:rPr>
          <w:rFonts w:hint="eastAsia"/>
          <w:sz w:val="22"/>
        </w:rPr>
        <w:t>，</w:t>
      </w:r>
      <w:r>
        <w:rPr>
          <w:rFonts w:ascii="Cambria Math" w:hAnsi="Cambria Math" w:cs="Cambria Math"/>
          <w:sz w:val="22"/>
        </w:rPr>
        <w:t>△</w:t>
      </w:r>
      <w:r>
        <w:rPr>
          <w:sz w:val="22"/>
        </w:rPr>
        <w:t>AB</w:t>
      </w:r>
      <w:r>
        <w:rPr>
          <w:sz w:val="22"/>
        </w:rPr>
        <w:pict w14:anchorId="01EA6435">
          <v:shape id="图片 16" o:spid="_x0000_i1040" type="#_x0000_t75" alt="说明: 学科网(www.zxxk.com)--教育资源门户，提供试卷、教案、课件、论文、素材及各类教学资源下载，还有大量而丰富的教学相关资讯！" style="width:1.5pt;height:1.5pt">
            <v:fill o:detectmouseclick="t"/>
            <v:imagedata r:id="rId37" o:title=" 学科网(www.zxxk"/>
          </v:shape>
        </w:pict>
      </w:r>
      <w:r>
        <w:rPr>
          <w:sz w:val="22"/>
        </w:rPr>
        <w:t>C</w:t>
      </w:r>
      <w:r>
        <w:rPr>
          <w:rFonts w:hint="eastAsia"/>
          <w:sz w:val="22"/>
        </w:rPr>
        <w:t>与</w:t>
      </w:r>
      <w:r>
        <w:rPr>
          <w:rFonts w:ascii="Cambria Math" w:hAnsi="Cambria Math" w:cs="Cambria Math"/>
          <w:sz w:val="22"/>
        </w:rPr>
        <w:t>△</w:t>
      </w:r>
      <w:r>
        <w:rPr>
          <w:sz w:val="22"/>
        </w:rPr>
        <w:t>DEF</w:t>
      </w:r>
      <w:r>
        <w:rPr>
          <w:rFonts w:hint="eastAsia"/>
          <w:sz w:val="22"/>
        </w:rPr>
        <w:t>均为等边三角形，</w:t>
      </w:r>
      <w:r>
        <w:rPr>
          <w:sz w:val="22"/>
        </w:rPr>
        <w:t>O</w:t>
      </w:r>
      <w:r>
        <w:rPr>
          <w:rFonts w:hint="eastAsia"/>
          <w:sz w:val="22"/>
        </w:rPr>
        <w:t>为</w:t>
      </w:r>
      <w:r>
        <w:rPr>
          <w:sz w:val="22"/>
        </w:rPr>
        <w:t>BC</w:t>
      </w:r>
      <w:r>
        <w:rPr>
          <w:rFonts w:hint="eastAsia"/>
          <w:sz w:val="22"/>
        </w:rPr>
        <w:t>、</w:t>
      </w:r>
      <w:r>
        <w:rPr>
          <w:sz w:val="22"/>
        </w:rPr>
        <w:t>EF</w:t>
      </w:r>
      <w:r>
        <w:rPr>
          <w:rFonts w:hint="eastAsia"/>
          <w:sz w:val="22"/>
        </w:rPr>
        <w:t>的中点，</w:t>
      </w:r>
      <w:r>
        <w:rPr>
          <w:color w:val="FFFFFF"/>
          <w:sz w:val="22"/>
        </w:rPr>
        <w:t>[:</w:t>
      </w:r>
      <w:r>
        <w:rPr>
          <w:rFonts w:hint="eastAsia"/>
          <w:color w:val="FFFFFF"/>
          <w:sz w:val="22"/>
        </w:rPr>
        <w:t>学</w:t>
      </w:r>
      <w:r>
        <w:rPr>
          <w:color w:val="FFFFFF"/>
          <w:sz w:val="22"/>
        </w:rPr>
        <w:t>,</w:t>
      </w:r>
      <w:r>
        <w:rPr>
          <w:rFonts w:hint="eastAsia"/>
          <w:color w:val="FFFFFF"/>
          <w:sz w:val="22"/>
        </w:rPr>
        <w:t>科</w:t>
      </w:r>
      <w:r>
        <w:rPr>
          <w:color w:val="FFFFFF"/>
          <w:sz w:val="22"/>
        </w:rPr>
        <w:t>,</w:t>
      </w:r>
      <w:r>
        <w:rPr>
          <w:rFonts w:hint="eastAsia"/>
          <w:color w:val="FFFFFF"/>
          <w:sz w:val="22"/>
        </w:rPr>
        <w:t>网</w:t>
      </w:r>
      <w:r>
        <w:rPr>
          <w:color w:val="FFFFFF"/>
          <w:sz w:val="22"/>
        </w:rPr>
        <w:t>Z,X,X,K]</w:t>
      </w:r>
    </w:p>
    <w:p w14:paraId="785EAA61" w14:textId="77777777" w:rsidR="00542D47" w:rsidRDefault="00542D47">
      <w:pPr>
        <w:spacing w:line="300" w:lineRule="auto"/>
        <w:ind w:firstLineChars="200" w:firstLine="440"/>
        <w:rPr>
          <w:sz w:val="22"/>
        </w:rPr>
      </w:pPr>
      <w:r>
        <w:rPr>
          <w:rFonts w:hint="eastAsia"/>
          <w:sz w:val="22"/>
        </w:rPr>
        <w:t>则</w:t>
      </w:r>
      <w:r>
        <w:rPr>
          <w:sz w:val="22"/>
        </w:rPr>
        <w:t>AD</w:t>
      </w:r>
      <w:r>
        <w:rPr>
          <w:rFonts w:hint="eastAsia"/>
          <w:sz w:val="22"/>
        </w:rPr>
        <w:t>：</w:t>
      </w:r>
      <w:r>
        <w:rPr>
          <w:sz w:val="22"/>
        </w:rPr>
        <w:t>BE</w:t>
      </w:r>
      <w:r>
        <w:rPr>
          <w:rFonts w:hint="eastAsia"/>
          <w:sz w:val="22"/>
        </w:rPr>
        <w:t>的值为（</w:t>
      </w:r>
      <w:r>
        <w:rPr>
          <w:sz w:val="22"/>
        </w:rPr>
        <w:t xml:space="preserve">    </w:t>
      </w:r>
      <w:r>
        <w:rPr>
          <w:rFonts w:hint="eastAsia"/>
          <w:sz w:val="22"/>
        </w:rPr>
        <w:t>）</w:t>
      </w:r>
    </w:p>
    <w:p w14:paraId="62BB431F" w14:textId="77777777" w:rsidR="00542D47" w:rsidRDefault="00542D47">
      <w:pPr>
        <w:ind w:firstLineChars="200" w:firstLine="440"/>
        <w:rPr>
          <w:sz w:val="22"/>
        </w:rPr>
      </w:pPr>
      <w:r>
        <w:rPr>
          <w:sz w:val="22"/>
        </w:rPr>
        <w:t>A</w:t>
      </w:r>
      <w:r>
        <w:rPr>
          <w:rFonts w:hint="eastAsia"/>
          <w:sz w:val="22"/>
        </w:rPr>
        <w:t>．</w:t>
      </w:r>
      <w:r>
        <w:rPr>
          <w:position w:val="-8"/>
          <w:sz w:val="22"/>
        </w:rPr>
        <w:object w:dxaOrig="540" w:dyaOrig="330" w14:anchorId="1812EA59">
          <v:shape id="对象 16" o:spid="_x0000_i1041" type="#_x0000_t75" alt="学科网(www.zxxk.com)--教育资源门户，提供试卷、教案、课件、论文、素材及各类教学资源下载，还有大量而丰富的教学相关资讯！" style="width:27pt;height:16.5pt" o:ole="">
            <v:imagedata r:id="rId38" o:title=""/>
          </v:shape>
          <o:OLEObject Type="Embed" ProgID="Equation.DSMT4" ShapeID="对象 16" DrawAspect="Content" ObjectID="_1842727821" r:id="rId39"/>
        </w:object>
      </w:r>
      <w:r>
        <w:rPr>
          <w:sz w:val="22"/>
        </w:rPr>
        <w:t xml:space="preserve">      B</w:t>
      </w:r>
      <w:r>
        <w:rPr>
          <w:rFonts w:hint="eastAsia"/>
          <w:sz w:val="22"/>
        </w:rPr>
        <w:t>．</w:t>
      </w:r>
      <w:r>
        <w:rPr>
          <w:position w:val="-6"/>
          <w:sz w:val="22"/>
        </w:rPr>
        <w:object w:dxaOrig="540" w:dyaOrig="315" w14:anchorId="28B50871">
          <v:shape id="对象 17" o:spid="_x0000_i1042" type="#_x0000_t75" alt="学科网(www.zxxk.com)--教育资源门户，提供试卷、教案、课件、论文、素材及各类教学资源下载，还有大量而丰富的教学相关资讯！" style="width:27pt;height:15.75pt" o:ole="">
            <v:imagedata r:id="rId40" o:title=""/>
          </v:shape>
          <o:OLEObject Type="Embed" ProgID="Equation.DSMT4" ShapeID="对象 17" DrawAspect="Content" ObjectID="_1842727822" r:id="rId41"/>
        </w:object>
      </w:r>
      <w:r>
        <w:rPr>
          <w:sz w:val="22"/>
        </w:rPr>
        <w:t xml:space="preserve">      C</w:t>
      </w:r>
      <w:r>
        <w:rPr>
          <w:rFonts w:hint="eastAsia"/>
          <w:sz w:val="22"/>
        </w:rPr>
        <w:t>．</w:t>
      </w:r>
      <w:r>
        <w:rPr>
          <w:sz w:val="22"/>
        </w:rPr>
        <w:t>5:3      D</w:t>
      </w:r>
      <w:r>
        <w:rPr>
          <w:rFonts w:hint="eastAsia"/>
          <w:sz w:val="22"/>
        </w:rPr>
        <w:t>．不确定</w:t>
      </w:r>
      <w:r>
        <w:rPr>
          <w:sz w:val="22"/>
        </w:rPr>
        <w:t xml:space="preserve"> </w:t>
      </w:r>
    </w:p>
    <w:p w14:paraId="450AEE14" w14:textId="77777777" w:rsidR="00542D47" w:rsidRDefault="00542D47">
      <w:pPr>
        <w:rPr>
          <w:sz w:val="22"/>
        </w:rPr>
      </w:pPr>
    </w:p>
    <w:p w14:paraId="4F5C4BBB" w14:textId="77777777" w:rsidR="00542D47" w:rsidRDefault="00542D47">
      <w:pPr>
        <w:rPr>
          <w:sz w:val="22"/>
        </w:rPr>
      </w:pPr>
    </w:p>
    <w:p w14:paraId="22D2364D" w14:textId="77777777" w:rsidR="00542D47" w:rsidRDefault="00542D47">
      <w:pPr>
        <w:rPr>
          <w:sz w:val="22"/>
        </w:rPr>
      </w:pPr>
    </w:p>
    <w:p w14:paraId="7579FAFE" w14:textId="77777777" w:rsidR="00542D47" w:rsidRDefault="00542D47">
      <w:pPr>
        <w:rPr>
          <w:sz w:val="22"/>
        </w:rPr>
      </w:pPr>
      <w:r>
        <w:rPr>
          <w:color w:val="FFFFFF"/>
          <w:sz w:val="22"/>
        </w:rPr>
        <w:t>[</w:t>
      </w:r>
      <w:r>
        <w:rPr>
          <w:rFonts w:hint="eastAsia"/>
          <w:color w:val="FFFFFF"/>
          <w:sz w:val="22"/>
        </w:rPr>
        <w:t>来源</w:t>
      </w:r>
      <w:r>
        <w:rPr>
          <w:color w:val="FFFFFF"/>
          <w:sz w:val="22"/>
        </w:rPr>
        <w:t>:</w:t>
      </w:r>
      <w:r>
        <w:rPr>
          <w:rFonts w:hint="eastAsia"/>
          <w:color w:val="FFFFFF"/>
          <w:sz w:val="22"/>
        </w:rPr>
        <w:t>学</w:t>
      </w:r>
      <w:r>
        <w:rPr>
          <w:color w:val="FFFFFF"/>
          <w:sz w:val="22"/>
        </w:rPr>
        <w:t>.</w:t>
      </w:r>
      <w:r>
        <w:rPr>
          <w:rFonts w:hint="eastAsia"/>
          <w:color w:val="FFFFFF"/>
          <w:sz w:val="22"/>
        </w:rPr>
        <w:t>科</w:t>
      </w:r>
      <w:r>
        <w:rPr>
          <w:color w:val="FFFFFF"/>
          <w:sz w:val="22"/>
        </w:rPr>
        <w:t>.</w:t>
      </w:r>
      <w:r>
        <w:rPr>
          <w:rFonts w:hint="eastAsia"/>
          <w:color w:val="FFFFFF"/>
          <w:sz w:val="22"/>
        </w:rPr>
        <w:t>网</w:t>
      </w:r>
      <w:r>
        <w:rPr>
          <w:color w:val="FFFFFF"/>
          <w:sz w:val="22"/>
        </w:rPr>
        <w:t>]</w:t>
      </w:r>
    </w:p>
    <w:p w14:paraId="639EC600" w14:textId="77777777" w:rsidR="00542D47" w:rsidRDefault="00542D47">
      <w:pPr>
        <w:rPr>
          <w:sz w:val="22"/>
        </w:rPr>
      </w:pPr>
    </w:p>
    <w:p w14:paraId="5D1EE536" w14:textId="77777777" w:rsidR="00542D47" w:rsidRDefault="00542D47">
      <w:pPr>
        <w:jc w:val="center"/>
        <w:rPr>
          <w:b/>
          <w:sz w:val="22"/>
        </w:rPr>
      </w:pPr>
      <w:r>
        <w:pict w14:anchorId="441192B2">
          <v:group id="组合 3001" o:spid="_x0000_s2195" alt="学科网(www.zxxk.com)--教育资源门户，提供试卷、教案、课件、论文、素材及各类教学资源下载，还有大量而丰富的教学相关资讯！" style="position:absolute;left:0;text-align:left;margin-left:334.5pt;margin-top:29.9pt;width:92.4pt;height:85.35pt;z-index:251650048" coordsize="1848,1707">
            <v:group id="Group 3699" o:spid="_x0000_s2196" style="position:absolute;width:1848;height:1260" coordsize="1848,1260">
              <v:group id="Group 3700" o:spid="_x0000_s2197" style="position:absolute;left:273;width:1260;height:1260" coordsize="1260,1260">
                <v:group id="Group 3701" o:spid="_x0000_s2198" style="position:absolute;width:1260;height:1260" coordsize="1260,1260">
                  <v:oval id="Oval 3702" o:spid="_x0000_s2199" style="position:absolute;left:614;top:615;width:37;height:37;mso-wrap-style:square;v-text-anchor:top" fillcolor="black" strokeweight="0"/>
                  <v:oval id="Oval 3703" o:spid="_x0000_s2200" style="position:absolute;width:1260;height:1260;mso-wrap-style:square;v-text-anchor:top" filled="f">
                    <v:fill o:detectmouseclick="t"/>
                  </v:oval>
                </v:group>
                <v:shape id="AutoShape 3704" o:spid="_x0000_s2201" type="#_x0000_t5" style="position:absolute;left:66;top:630;width:1134;height:266;mso-wrap-style:square;v-text-anchor:top" filled="f">
                  <v:fill o:detectmouseclick="t"/>
                </v:shape>
              </v:group>
              <v:shape id="Text Box 3705" o:spid="_x0000_s2202" type="#_x0000_t202" style="position:absolute;left:680;top:295;width:454;height:397;mso-wrap-style:square;v-text-anchor:top" filled="f" stroked="f">
                <v:fill o:detectmouseclick="t"/>
                <v:textbox>
                  <w:txbxContent>
                    <w:p w14:paraId="1751B807" w14:textId="77777777" w:rsidR="00542D47" w:rsidRDefault="00542D47">
                      <w:r>
                        <w:t>O</w:t>
                      </w:r>
                    </w:p>
                  </w:txbxContent>
                </v:textbox>
              </v:shape>
              <v:shape id="Text Box 3706" o:spid="_x0000_s2203" type="#_x0000_t202" style="position:absolute;top:727;width:454;height:397;mso-wrap-style:square;v-text-anchor:top" filled="f" stroked="f">
                <v:fill o:detectmouseclick="t"/>
                <v:textbox>
                  <w:txbxContent>
                    <w:p w14:paraId="6A001646" w14:textId="77777777" w:rsidR="00542D47" w:rsidRDefault="00542D47">
                      <w:r>
                        <w:t>A</w:t>
                      </w:r>
                    </w:p>
                  </w:txbxContent>
                </v:textbox>
              </v:shape>
              <v:shape id="Text Box 3707" o:spid="_x0000_s2204" type="#_x0000_t202" style="position:absolute;left:1394;top:731;width:454;height:397;mso-wrap-style:square;v-text-anchor:top" filled="f" stroked="f">
                <v:fill o:detectmouseclick="t"/>
                <v:textbox>
                  <w:txbxContent>
                    <w:p w14:paraId="20602BFF" w14:textId="77777777" w:rsidR="00542D47" w:rsidRDefault="00542D47">
                      <w:r>
                        <w:t>B</w:t>
                      </w:r>
                    </w:p>
                  </w:txbxContent>
                </v:textbox>
              </v:shape>
            </v:group>
            <v:shape id="Text Box 3708" o:spid="_x0000_s2205" type="#_x0000_t202" style="position:absolute;left:564;top:1310;width:720;height:397;mso-wrap-style:square;v-text-anchor:top" filled="f" stroked="f">
              <v:fill o:detectmouseclick="t"/>
              <v:textbox>
                <w:txbxContent>
                  <w:p w14:paraId="0D2ADC96" w14:textId="77777777" w:rsidR="00542D47" w:rsidRDefault="00542D47">
                    <w:r>
                      <w:rPr>
                        <w:rFonts w:hint="eastAsia"/>
                      </w:rPr>
                      <w:t>图</w:t>
                    </w:r>
                    <w:r>
                      <w:t>5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  <w:sz w:val="22"/>
        </w:rPr>
        <w:t>第二部分</w:t>
      </w:r>
      <w:r>
        <w:rPr>
          <w:b/>
          <w:sz w:val="22"/>
        </w:rPr>
        <w:t xml:space="preserve">   </w:t>
      </w:r>
      <w:r>
        <w:rPr>
          <w:rFonts w:hint="eastAsia"/>
          <w:b/>
          <w:sz w:val="22"/>
        </w:rPr>
        <w:t>非选择题</w:t>
      </w:r>
    </w:p>
    <w:p w14:paraId="054C2216" w14:textId="77777777" w:rsidR="00542D47" w:rsidRDefault="00542D47">
      <w:pPr>
        <w:rPr>
          <w:b/>
          <w:sz w:val="22"/>
        </w:rPr>
      </w:pPr>
      <w:r>
        <w:rPr>
          <w:rFonts w:hint="eastAsia"/>
          <w:b/>
          <w:sz w:val="22"/>
        </w:rPr>
        <w:t>填空题（本题共</w:t>
      </w:r>
      <w:r>
        <w:rPr>
          <w:b/>
          <w:sz w:val="22"/>
        </w:rPr>
        <w:t>4</w:t>
      </w:r>
      <w:r>
        <w:rPr>
          <w:rFonts w:hint="eastAsia"/>
          <w:b/>
          <w:sz w:val="22"/>
        </w:rPr>
        <w:t>小题，每小题</w:t>
      </w:r>
      <w:r>
        <w:rPr>
          <w:b/>
          <w:sz w:val="22"/>
        </w:rPr>
        <w:t>3</w:t>
      </w:r>
      <w:r>
        <w:rPr>
          <w:rFonts w:hint="eastAsia"/>
          <w:b/>
          <w:sz w:val="22"/>
        </w:rPr>
        <w:t>分，共</w:t>
      </w:r>
      <w:r>
        <w:rPr>
          <w:b/>
          <w:sz w:val="22"/>
        </w:rPr>
        <w:t>12</w:t>
      </w:r>
      <w:r>
        <w:rPr>
          <w:rFonts w:hint="eastAsia"/>
          <w:b/>
          <w:sz w:val="22"/>
        </w:rPr>
        <w:t>分。）</w:t>
      </w:r>
    </w:p>
    <w:p w14:paraId="54C454D2" w14:textId="77777777" w:rsidR="00542D47" w:rsidRDefault="00542D47">
      <w:pPr>
        <w:spacing w:line="333" w:lineRule="auto"/>
        <w:rPr>
          <w:sz w:val="22"/>
        </w:rPr>
      </w:pPr>
      <w:r>
        <w:rPr>
          <w:sz w:val="22"/>
        </w:rPr>
        <w:t>13</w:t>
      </w:r>
      <w:r>
        <w:rPr>
          <w:rFonts w:hint="eastAsia"/>
          <w:sz w:val="22"/>
        </w:rPr>
        <w:t>．分解因式：</w:t>
      </w:r>
      <w:r>
        <w:rPr>
          <w:i/>
          <w:sz w:val="22"/>
        </w:rPr>
        <w:t>a</w:t>
      </w:r>
      <w:r>
        <w:rPr>
          <w:sz w:val="22"/>
          <w:vertAlign w:val="superscript"/>
        </w:rPr>
        <w:t>3</w:t>
      </w:r>
      <w:r>
        <w:rPr>
          <w:rFonts w:hint="eastAsia"/>
          <w:sz w:val="22"/>
        </w:rPr>
        <w:t>－</w:t>
      </w:r>
      <w:r>
        <w:rPr>
          <w:sz w:val="22"/>
        </w:rPr>
        <w:pict w14:anchorId="7135809E">
          <v:shape id="图片 19" o:spid="_x0000_i1043" type="#_x0000_t75" alt="说明: 学科网(www.zxxk.com)--教育资源门户，提供试卷、教案、课件、论文、素材及各类教学资源下载，还有大量而丰富的教学相关资讯！" style="width:1.5pt;height:1.5pt">
            <v:fill o:detectmouseclick="t"/>
            <v:imagedata r:id="rId37" o:title=" 学科网(www.zxxk"/>
          </v:shape>
        </w:pict>
      </w:r>
      <w:r>
        <w:rPr>
          <w:i/>
          <w:sz w:val="22"/>
        </w:rPr>
        <w:t>a</w:t>
      </w:r>
      <w:r>
        <w:rPr>
          <w:rFonts w:hint="eastAsia"/>
          <w:sz w:val="22"/>
        </w:rPr>
        <w:t>＝</w:t>
      </w:r>
      <w:r>
        <w:rPr>
          <w:sz w:val="22"/>
        </w:rPr>
        <w:t>______________________</w:t>
      </w:r>
      <w:r>
        <w:rPr>
          <w:rFonts w:hint="eastAsia"/>
          <w:sz w:val="22"/>
        </w:rPr>
        <w:t>。</w:t>
      </w:r>
    </w:p>
    <w:p w14:paraId="0AF6EA4A" w14:textId="77777777" w:rsidR="00542D47" w:rsidRDefault="00542D47">
      <w:pPr>
        <w:spacing w:beforeLines="20" w:before="62" w:afterLines="20" w:after="62"/>
        <w:rPr>
          <w:sz w:val="22"/>
        </w:rPr>
      </w:pPr>
      <w:r>
        <w:rPr>
          <w:sz w:val="22"/>
        </w:rPr>
        <w:t>14</w:t>
      </w:r>
      <w:r>
        <w:rPr>
          <w:rFonts w:hint="eastAsia"/>
          <w:sz w:val="22"/>
        </w:rPr>
        <w:t>．如图</w:t>
      </w:r>
      <w:r>
        <w:rPr>
          <w:sz w:val="22"/>
        </w:rPr>
        <w:t>5</w:t>
      </w:r>
      <w:r>
        <w:rPr>
          <w:rFonts w:hint="eastAsia"/>
          <w:sz w:val="22"/>
        </w:rPr>
        <w:t>，在</w:t>
      </w:r>
      <w:r>
        <w:rPr>
          <w:rFonts w:ascii="宋体" w:hAnsi="宋体" w:cs="宋体" w:hint="eastAsia"/>
          <w:sz w:val="22"/>
        </w:rPr>
        <w:t>⊙</w:t>
      </w:r>
      <w:r>
        <w:rPr>
          <w:sz w:val="22"/>
        </w:rPr>
        <w:t>O</w:t>
      </w:r>
      <w:r>
        <w:rPr>
          <w:rFonts w:hint="eastAsia"/>
          <w:sz w:val="22"/>
        </w:rPr>
        <w:t>中，圆心角</w:t>
      </w:r>
      <w:r>
        <w:rPr>
          <w:rFonts w:ascii="宋体" w:hAnsi="宋体" w:cs="宋体" w:hint="eastAsia"/>
          <w:sz w:val="22"/>
        </w:rPr>
        <w:t>∠</w:t>
      </w:r>
      <w:r>
        <w:rPr>
          <w:sz w:val="22"/>
        </w:rPr>
        <w:t>AOB</w:t>
      </w:r>
      <w:r>
        <w:rPr>
          <w:rFonts w:hint="eastAsia"/>
          <w:sz w:val="22"/>
        </w:rPr>
        <w:t>＝</w:t>
      </w:r>
      <w:r>
        <w:rPr>
          <w:sz w:val="22"/>
        </w:rPr>
        <w:t>120°</w:t>
      </w:r>
      <w:r>
        <w:rPr>
          <w:rFonts w:hint="eastAsia"/>
          <w:sz w:val="22"/>
        </w:rPr>
        <w:t>，弦</w:t>
      </w:r>
      <w:r>
        <w:rPr>
          <w:sz w:val="22"/>
        </w:rPr>
        <w:t>AB</w:t>
      </w:r>
      <w:r>
        <w:rPr>
          <w:rFonts w:hint="eastAsia"/>
          <w:sz w:val="22"/>
        </w:rPr>
        <w:t>＝</w:t>
      </w:r>
      <w:r>
        <w:rPr>
          <w:position w:val="-8"/>
          <w:sz w:val="22"/>
        </w:rPr>
        <w:object w:dxaOrig="435" w:dyaOrig="330" w14:anchorId="2C9411F4">
          <v:shape id="对象 18" o:spid="_x0000_i1044" type="#_x0000_t75" alt="学科网(www.zxxk.com)--教育资源门户，提供试卷、教案、课件、论文、素材及各类教学资源下载，还有大量而丰富的教学相关资讯！" style="width:21.75pt;height:16.5pt" o:ole="">
            <v:imagedata r:id="rId42" o:title=""/>
          </v:shape>
          <o:OLEObject Type="Embed" ProgID="Equation.DSMT4" ShapeID="对象 18" DrawAspect="Content" ObjectID="_1842727823" r:id="rId43"/>
        </w:object>
      </w:r>
      <w:r>
        <w:rPr>
          <w:sz w:val="22"/>
        </w:rPr>
        <w:t>cm</w:t>
      </w:r>
      <w:r>
        <w:rPr>
          <w:rFonts w:hint="eastAsia"/>
          <w:sz w:val="22"/>
        </w:rPr>
        <w:t>，</w:t>
      </w:r>
    </w:p>
    <w:p w14:paraId="3D86BEDF" w14:textId="77777777" w:rsidR="00542D47" w:rsidRDefault="00542D47">
      <w:pPr>
        <w:spacing w:line="333" w:lineRule="auto"/>
        <w:ind w:firstLineChars="200" w:firstLine="440"/>
        <w:rPr>
          <w:sz w:val="22"/>
        </w:rPr>
      </w:pPr>
      <w:r>
        <w:rPr>
          <w:rFonts w:hint="eastAsia"/>
          <w:sz w:val="22"/>
        </w:rPr>
        <w:t>则</w:t>
      </w:r>
      <w:r>
        <w:rPr>
          <w:sz w:val="22"/>
        </w:rPr>
        <w:t>OA</w:t>
      </w:r>
      <w:r>
        <w:rPr>
          <w:rFonts w:hint="eastAsia"/>
          <w:sz w:val="22"/>
        </w:rPr>
        <w:t>＝</w:t>
      </w:r>
      <w:r>
        <w:rPr>
          <w:sz w:val="22"/>
        </w:rPr>
        <w:t>___________cm</w:t>
      </w:r>
      <w:r>
        <w:rPr>
          <w:rFonts w:hint="eastAsia"/>
          <w:sz w:val="22"/>
        </w:rPr>
        <w:t>。</w:t>
      </w:r>
    </w:p>
    <w:p w14:paraId="75554E5F" w14:textId="77777777" w:rsidR="00542D47" w:rsidRDefault="00542D47">
      <w:pPr>
        <w:spacing w:line="333" w:lineRule="auto"/>
        <w:rPr>
          <w:color w:val="000000"/>
          <w:sz w:val="22"/>
        </w:rPr>
      </w:pPr>
      <w:r>
        <w:rPr>
          <w:color w:val="000000"/>
          <w:sz w:val="22"/>
        </w:rPr>
        <w:t>15</w:t>
      </w:r>
      <w:r>
        <w:rPr>
          <w:rFonts w:hint="eastAsia"/>
          <w:color w:val="000000"/>
          <w:sz w:val="22"/>
        </w:rPr>
        <w:t>．如图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，这是由边长为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的等边三角形摆出的一系列图形，按这种方式摆下去，则第</w:t>
      </w:r>
      <w:r>
        <w:rPr>
          <w:i/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个图形的</w:t>
      </w:r>
    </w:p>
    <w:p w14:paraId="64AC78C9" w14:textId="77777777" w:rsidR="00542D47" w:rsidRDefault="00542D47">
      <w:pPr>
        <w:spacing w:line="333" w:lineRule="auto"/>
        <w:ind w:firstLineChars="200" w:firstLine="44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周长是＝</w:t>
      </w:r>
      <w:r>
        <w:rPr>
          <w:color w:val="000000"/>
          <w:sz w:val="22"/>
        </w:rPr>
        <w:t>______________________</w:t>
      </w:r>
      <w:r>
        <w:rPr>
          <w:rFonts w:hint="eastAsia"/>
          <w:color w:val="000000"/>
          <w:sz w:val="22"/>
        </w:rPr>
        <w:t>。</w:t>
      </w:r>
    </w:p>
    <w:p w14:paraId="47A2B4F9" w14:textId="77777777" w:rsidR="00542D47" w:rsidRDefault="00542D47">
      <w:pPr>
        <w:rPr>
          <w:sz w:val="22"/>
        </w:rPr>
      </w:pPr>
      <w:r>
        <w:pict w14:anchorId="47818E7D">
          <v:group id="组合 2983" o:spid="_x0000_s2208" alt="学科网(www.zxxk.com)--教育资源门户，提供试卷、教案、课件、论文、素材及各类教学资源下载，还有大量而丰富的教学相关资讯！" style="position:absolute;left:0;text-align:left;margin-left:31.8pt;margin-top:.6pt;width:323.5pt;height:31.15pt;z-index:251651072" coordsize="6470,623">
            <v:shape id="AutoShape 3740" o:spid="_x0000_s2209" type="#_x0000_t5" style="position:absolute;top:153;width:540;height:467;mso-wrap-style:square;v-text-anchor:top" filled="f">
              <v:fill o:detectmouseclick="t"/>
            </v:shape>
            <v:group id="Group 3741" o:spid="_x0000_s2210" style="position:absolute;left:1077;width:843;height:620" coordsize="843,620">
              <v:shape id="AutoShape 3742" o:spid="_x0000_s2211" type="#_x0000_t5" style="position:absolute;top:153;width:540;height:467;mso-wrap-style:square;v-text-anchor:top" filled="f">
                <v:fill o:detectmouseclick="t"/>
              </v:shape>
              <v:shape id="AutoShape 3743" o:spid="_x0000_s2212" type="#_x0000_t5" style="position:absolute;left:336;top:31;width:540;height:467;rotation:60;mso-wrap-style:square;v-text-anchor:top" filled="f">
                <v:fill o:detectmouseclick="t"/>
              </v:shape>
            </v:group>
            <v:group id="Group 3744" o:spid="_x0000_s2213" style="position:absolute;left:2187;width:1083;height:623" coordsize="1083,623">
              <v:shape id="AutoShape 3745" o:spid="_x0000_s2214" type="#_x0000_t5" style="position:absolute;left:543;top:156;width:540;height:467;mso-wrap-style:square;v-text-anchor:top" filled="f">
                <v:fill o:detectmouseclick="t"/>
              </v:shape>
              <v:group id="Group 3746" o:spid="_x0000_s2215" style="position:absolute;width:843;height:620" coordsize="843,620">
                <v:shape id="AutoShape 3747" o:spid="_x0000_s2216" type="#_x0000_t5" style="position:absolute;top:153;width:540;height:467;mso-wrap-style:square;v-text-anchor:top" filled="f">
                  <v:fill o:detectmouseclick="t"/>
                </v:shape>
                <v:shape id="AutoShape 3748" o:spid="_x0000_s2217" type="#_x0000_t5" style="position:absolute;left:336;top:31;width:540;height:467;rotation:60;mso-wrap-style:square;v-text-anchor:top" filled="f">
                  <v:fill o:detectmouseclick="t"/>
                </v:shape>
              </v:group>
            </v:group>
            <v:group id="Group 3749" o:spid="_x0000_s2218" style="position:absolute;left:3780;width:1386;height:621" coordsize="1386,621">
              <v:group id="Group 3750" o:spid="_x0000_s2219" style="position:absolute;top:1;width:843;height:620" coordsize="843,620">
                <v:shape id="AutoShape 3751" o:spid="_x0000_s2220" type="#_x0000_t5" style="position:absolute;top:153;width:540;height:467;mso-wrap-style:square;v-text-anchor:top" filled="f">
                  <v:fill o:detectmouseclick="t"/>
                </v:shape>
                <v:shape id="AutoShape 3752" o:spid="_x0000_s2221" type="#_x0000_t5" style="position:absolute;left:336;top:31;width:540;height:467;rotation:60;mso-wrap-style:square;v-text-anchor:top" filled="f">
                  <v:fill o:detectmouseclick="t"/>
                </v:shape>
              </v:group>
              <v:group id="Group 3753" o:spid="_x0000_s2222" style="position:absolute;left:543;width:843;height:620" coordsize="843,620">
                <v:shape id="AutoShape 3754" o:spid="_x0000_s2223" type="#_x0000_t5" style="position:absolute;top:153;width:540;height:467;mso-wrap-style:square;v-text-anchor:top" filled="f">
                  <v:fill o:detectmouseclick="t"/>
                </v:shape>
                <v:shape id="AutoShape 3755" o:spid="_x0000_s2224" type="#_x0000_t5" style="position:absolute;left:336;top:31;width:540;height:467;rotation:60;mso-wrap-style:square;v-text-anchor:top" filled="f">
                  <v:fill o:detectmouseclick="t"/>
                </v:shape>
              </v:group>
            </v:group>
            <v:shape id="Text Box 3756" o:spid="_x0000_s2225" type="#_x0000_t202" style="position:absolute;left:5580;top:198;width:890;height:312;mso-wrap-style:square;v-text-anchor:top" filled="f" stroked="f">
              <v:fill o:detectmouseclick="t"/>
              <v:textbox>
                <w:txbxContent>
                  <w:p w14:paraId="51B6AE5D" w14:textId="77777777" w:rsidR="00542D47" w:rsidRDefault="00542D47">
                    <w:pPr>
                      <w:ind w:firstLineChars="30" w:firstLine="63"/>
                    </w:pPr>
                    <w:r>
                      <w:rPr>
                        <w:rFonts w:hint="eastAsia"/>
                      </w:rPr>
                      <w:t>……</w:t>
                    </w:r>
                    <w:r>
                      <w:t xml:space="preserve"> </w:t>
                    </w:r>
                  </w:p>
                </w:txbxContent>
              </v:textbox>
            </v:shape>
          </v:group>
        </w:pict>
      </w:r>
    </w:p>
    <w:p w14:paraId="48059B42" w14:textId="77777777" w:rsidR="00542D47" w:rsidRDefault="00542D47">
      <w:pPr>
        <w:rPr>
          <w:sz w:val="22"/>
        </w:rPr>
      </w:pPr>
    </w:p>
    <w:p w14:paraId="1A2214E9" w14:textId="77777777" w:rsidR="00542D47" w:rsidRDefault="00542D47">
      <w:pPr>
        <w:spacing w:line="333" w:lineRule="auto"/>
        <w:rPr>
          <w:sz w:val="22"/>
        </w:rPr>
      </w:pPr>
      <w:r>
        <w:rPr>
          <w:sz w:val="22"/>
        </w:rPr>
        <w:t xml:space="preserve">      </w:t>
      </w:r>
      <w:r>
        <w:rPr>
          <w:rFonts w:hint="eastAsia"/>
          <w:sz w:val="22"/>
        </w:rPr>
        <w:t>（</w:t>
      </w:r>
      <w:r>
        <w:rPr>
          <w:sz w:val="22"/>
        </w:rPr>
        <w:t>1</w:t>
      </w:r>
      <w:r>
        <w:rPr>
          <w:rFonts w:hint="eastAsia"/>
          <w:sz w:val="22"/>
        </w:rPr>
        <w:t>）</w:t>
      </w:r>
      <w:r>
        <w:rPr>
          <w:sz w:val="22"/>
        </w:rPr>
        <w:t xml:space="preserve">      </w:t>
      </w:r>
      <w:r>
        <w:rPr>
          <w:rFonts w:hint="eastAsia"/>
          <w:sz w:val="22"/>
        </w:rPr>
        <w:t>（</w:t>
      </w:r>
      <w:r>
        <w:rPr>
          <w:sz w:val="22"/>
        </w:rPr>
        <w:t>2</w:t>
      </w:r>
      <w:r>
        <w:rPr>
          <w:rFonts w:hint="eastAsia"/>
          <w:sz w:val="22"/>
        </w:rPr>
        <w:t>）</w:t>
      </w:r>
      <w:r>
        <w:rPr>
          <w:sz w:val="22"/>
        </w:rPr>
        <w:t xml:space="preserve">       </w:t>
      </w:r>
      <w:r>
        <w:rPr>
          <w:rFonts w:hint="eastAsia"/>
          <w:sz w:val="22"/>
        </w:rPr>
        <w:t>（</w:t>
      </w:r>
      <w:r>
        <w:rPr>
          <w:sz w:val="22"/>
        </w:rPr>
        <w:t>3</w:t>
      </w:r>
      <w:r>
        <w:rPr>
          <w:rFonts w:hint="eastAsia"/>
          <w:sz w:val="22"/>
        </w:rPr>
        <w:t>）</w:t>
      </w:r>
      <w:r>
        <w:rPr>
          <w:sz w:val="22"/>
        </w:rPr>
        <w:t xml:space="preserve">         </w:t>
      </w:r>
      <w:r>
        <w:rPr>
          <w:rFonts w:hint="eastAsia"/>
          <w:sz w:val="22"/>
        </w:rPr>
        <w:t>（</w:t>
      </w:r>
      <w:r>
        <w:rPr>
          <w:sz w:val="22"/>
        </w:rPr>
        <w:t>4</w:t>
      </w:r>
      <w:r>
        <w:rPr>
          <w:rFonts w:hint="eastAsia"/>
          <w:sz w:val="22"/>
        </w:rPr>
        <w:t>）</w:t>
      </w:r>
      <w:r>
        <w:rPr>
          <w:sz w:val="22"/>
        </w:rPr>
        <w:t xml:space="preserve">          …… </w:t>
      </w:r>
    </w:p>
    <w:p w14:paraId="2888F1A2" w14:textId="77777777" w:rsidR="00542D47" w:rsidRDefault="00542D47">
      <w:pPr>
        <w:spacing w:line="333" w:lineRule="auto"/>
        <w:rPr>
          <w:sz w:val="22"/>
        </w:rPr>
      </w:pPr>
      <w:r>
        <w:lastRenderedPageBreak/>
        <w:pict w14:anchorId="50442AE0">
          <v:group id="组合 2968" o:spid="_x0000_s2226" alt="学科网(www.zxxk.com)--教育资源门户，提供试卷、教案、课件、论文、素材及各类教学资源下载，还有大量而丰富的教学相关资讯！" style="position:absolute;left:0;text-align:left;margin-left:349.8pt;margin-top:30.6pt;width:109.2pt;height:141.2pt;z-index:251652096" coordsize="2184,2824">
            <v:rect id="Rectangle 3684" o:spid="_x0000_s2227" style="position:absolute;left:74;top:1544;width:121;height:312;mso-wrap-style:none;v-text-anchor:top" filled="f" stroked="f">
              <v:fill o:detectmouseclick="t"/>
              <v:textbox inset="0,0,0,0">
                <w:txbxContent>
                  <w:p w14:paraId="48FBD361" w14:textId="77777777" w:rsidR="00542D47" w:rsidRDefault="00542D47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A</w:t>
                    </w:r>
                  </w:p>
                </w:txbxContent>
              </v:textbox>
            </v:rect>
            <v:rect id="Rectangle 3685" o:spid="_x0000_s2228" style="position:absolute;left:1130;top:260;width:121;height:312;mso-wrap-style:none;v-text-anchor:top" filled="f" stroked="f">
              <v:fill o:detectmouseclick="t"/>
              <v:textbox inset="0,0,0,0">
                <w:txbxContent>
                  <w:p w14:paraId="2B70A4B7" w14:textId="77777777" w:rsidR="00542D47" w:rsidRDefault="00542D47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B</w:t>
                    </w:r>
                  </w:p>
                </w:txbxContent>
              </v:textbox>
            </v:rect>
            <v:rect id="Rectangle 3686" o:spid="_x0000_s2229" style="position:absolute;left:1700;top:893;width:130;height:312;mso-wrap-style:none;v-text-anchor:top" filled="f" stroked="f">
              <v:fill o:detectmouseclick="t"/>
              <v:textbox inset="0,0,0,0">
                <w:txbxContent>
                  <w:p w14:paraId="0EE0844C" w14:textId="77777777" w:rsidR="00542D47" w:rsidRDefault="00542D47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C</w:t>
                    </w:r>
                  </w:p>
                </w:txbxContent>
              </v:textbox>
            </v:rect>
            <v:group id="Group 3687" o:spid="_x0000_s2230" style="position:absolute;width:2184;height:2824" coordsize="2184,2824">
              <v:group id="Group 3688" o:spid="_x0000_s2231" style="position:absolute;width:2184;height:2824" coordsize="2184,2824">
                <v:shape id="Text Box 3689" o:spid="_x0000_s2232" type="#_x0000_t202" style="position:absolute;left:619;top:2340;width:813;height:484;mso-wrap-style:square;v-text-anchor:top" filled="f" stroked="f">
                  <v:fill o:detectmouseclick="t"/>
                  <v:textbox>
                    <w:txbxContent>
                      <w:p w14:paraId="7509B93A" w14:textId="77777777" w:rsidR="00542D47" w:rsidRDefault="00542D47"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t>7</w:t>
                        </w:r>
                      </w:p>
                    </w:txbxContent>
                  </v:textbox>
                </v:shape>
                <v:line id="Line 3690" o:spid="_x0000_s2233" style="position:absolute;flip:y" from="1288,205" to="1288,2348">
                  <v:fill o:detectmouseclick="t"/>
                  <v:stroke endarrow="classic"/>
                </v:line>
                <v:line id="Line 3691" o:spid="_x0000_s2234" style="position:absolute" from="0,942" to="1996,942">
                  <v:fill o:detectmouseclick="t"/>
                  <v:stroke endarrow="classic"/>
                </v:line>
                <v:rect id="Rectangle 3692" o:spid="_x0000_s2235" style="position:absolute;left:2004;top:858;width:180;height:312;mso-wrap-style:square;v-text-anchor:top" filled="f" stroked="f">
                  <v:fill o:detectmouseclick="t"/>
                  <v:textbox inset="0,0,0,0">
                    <w:txbxContent>
                      <w:p w14:paraId="40E67AAA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x</w:t>
                        </w:r>
                      </w:p>
                    </w:txbxContent>
                  </v:textbox>
                </v:rect>
                <v:rect id="Rectangle 3693" o:spid="_x0000_s2236" style="position:absolute;left:1092;width:260;height:312;mso-wrap-style:square;v-text-anchor:top" filled="f" stroked="f">
                  <v:fill o:detectmouseclick="t"/>
                  <v:textbox style="mso-fit-shape-to-text:t" inset="0,0,0,0">
                    <w:txbxContent>
                      <w:p w14:paraId="497866A1" w14:textId="77777777" w:rsidR="00542D47" w:rsidRDefault="00542D47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y</w:t>
                        </w:r>
                      </w:p>
                    </w:txbxContent>
                  </v:textbox>
                </v:rect>
                <v:rect id="Rectangle 3694" o:spid="_x0000_s2237" style="position:absolute;left:1125;top:888;width:180;height:364;mso-wrap-style:square;v-text-anchor:top" filled="f" stroked="f">
                  <v:fill o:detectmouseclick="t"/>
                  <v:textbox inset="0,0,0,0">
                    <w:txbxContent>
                      <w:p w14:paraId="1F04CC83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O</w:t>
                        </w:r>
                      </w:p>
                    </w:txbxContent>
                  </v:textbox>
                </v:rect>
              </v:group>
              <v:line id="Line 3695" o:spid="_x0000_s2238" style="position:absolute" from="1287,458" to="1769,940">
                <v:fill o:detectmouseclick="t"/>
              </v:line>
              <v:line id="Line 3696" o:spid="_x0000_s2239" style="position:absolute;flip:x" from="141,464" to="1281,1604">
                <v:fill o:detectmouseclick="t"/>
              </v:line>
              <v:line id="Line 3697" o:spid="_x0000_s2240" style="position:absolute;flip:y" from="138,944" to="1765,1607">
                <v:fill o:detectmouseclick="t"/>
              </v:line>
            </v:group>
          </v:group>
        </w:pict>
      </w:r>
      <w:r>
        <w:rPr>
          <w:sz w:val="22"/>
        </w:rPr>
        <w:t xml:space="preserve">                                   </w:t>
      </w:r>
      <w:r>
        <w:rPr>
          <w:rFonts w:hint="eastAsia"/>
          <w:color w:val="000000"/>
          <w:sz w:val="22"/>
        </w:rPr>
        <w:t>图</w:t>
      </w:r>
      <w:r>
        <w:rPr>
          <w:color w:val="000000"/>
          <w:sz w:val="22"/>
        </w:rPr>
        <w:t>6</w:t>
      </w:r>
      <w:r>
        <w:rPr>
          <w:sz w:val="22"/>
        </w:rPr>
        <w:t xml:space="preserve">  </w:t>
      </w:r>
    </w:p>
    <w:p w14:paraId="28AA962A" w14:textId="77777777" w:rsidR="00542D47" w:rsidRDefault="00542D47">
      <w:pPr>
        <w:spacing w:line="333" w:lineRule="auto"/>
        <w:rPr>
          <w:sz w:val="22"/>
        </w:rPr>
      </w:pPr>
      <w:r>
        <w:rPr>
          <w:sz w:val="22"/>
        </w:rPr>
        <w:t>16</w:t>
      </w:r>
      <w:r>
        <w:rPr>
          <w:rFonts w:hint="eastAsia"/>
          <w:sz w:val="22"/>
        </w:rPr>
        <w:t>．如图</w:t>
      </w:r>
      <w:r>
        <w:rPr>
          <w:sz w:val="22"/>
        </w:rPr>
        <w:t>7</w:t>
      </w:r>
      <w:r>
        <w:rPr>
          <w:rFonts w:hint="eastAsia"/>
          <w:sz w:val="22"/>
        </w:rPr>
        <w:t>，</w:t>
      </w:r>
      <w:r>
        <w:rPr>
          <w:rFonts w:ascii="Cambria Math" w:hAnsi="Cambria Math" w:cs="Cambria Math"/>
          <w:sz w:val="22"/>
        </w:rPr>
        <w:t>△</w:t>
      </w:r>
      <w:r>
        <w:rPr>
          <w:sz w:val="22"/>
        </w:rPr>
        <w:t>ABC</w:t>
      </w:r>
      <w:r>
        <w:rPr>
          <w:rFonts w:hint="eastAsia"/>
          <w:sz w:val="22"/>
        </w:rPr>
        <w:t>的内心在</w:t>
      </w:r>
      <w:r>
        <w:rPr>
          <w:sz w:val="22"/>
        </w:rPr>
        <w:t>y</w:t>
      </w:r>
      <w:r>
        <w:rPr>
          <w:rFonts w:hint="eastAsia"/>
          <w:sz w:val="22"/>
        </w:rPr>
        <w:t>轴上，点</w:t>
      </w:r>
      <w:r>
        <w:rPr>
          <w:sz w:val="22"/>
        </w:rPr>
        <w:t>C</w:t>
      </w:r>
      <w:r>
        <w:rPr>
          <w:rFonts w:hint="eastAsia"/>
          <w:sz w:val="22"/>
        </w:rPr>
        <w:t>的坐标为（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），点</w:t>
      </w:r>
      <w:r>
        <w:rPr>
          <w:sz w:val="22"/>
        </w:rPr>
        <w:t>B</w:t>
      </w:r>
      <w:r>
        <w:rPr>
          <w:rFonts w:hint="eastAsia"/>
          <w:sz w:val="22"/>
        </w:rPr>
        <w:t>的</w:t>
      </w:r>
    </w:p>
    <w:p w14:paraId="334F9995" w14:textId="77777777" w:rsidR="00542D47" w:rsidRDefault="00542D47">
      <w:pPr>
        <w:spacing w:beforeLines="10" w:before="31" w:afterLines="10" w:after="31"/>
        <w:ind w:firstLineChars="200" w:firstLine="440"/>
        <w:rPr>
          <w:sz w:val="22"/>
        </w:rPr>
      </w:pPr>
      <w:r>
        <w:rPr>
          <w:rFonts w:hint="eastAsia"/>
          <w:sz w:val="22"/>
        </w:rPr>
        <w:t>坐标为（</w:t>
      </w:r>
      <w:r>
        <w:rPr>
          <w:sz w:val="22"/>
        </w:rPr>
        <w:t>0</w:t>
      </w:r>
      <w:r>
        <w:rPr>
          <w:rFonts w:hint="eastAsia"/>
          <w:sz w:val="22"/>
        </w:rPr>
        <w:t>，</w:t>
      </w:r>
      <w:r>
        <w:rPr>
          <w:sz w:val="22"/>
        </w:rPr>
        <w:t>2</w:t>
      </w:r>
      <w:r>
        <w:rPr>
          <w:rFonts w:hint="eastAsia"/>
          <w:sz w:val="22"/>
        </w:rPr>
        <w:t>），直线</w:t>
      </w:r>
      <w:r>
        <w:rPr>
          <w:sz w:val="22"/>
        </w:rPr>
        <w:t>AC</w:t>
      </w:r>
      <w:r>
        <w:rPr>
          <w:rFonts w:hint="eastAsia"/>
          <w:sz w:val="22"/>
        </w:rPr>
        <w:t>的解析式为：</w:t>
      </w:r>
      <w:r>
        <w:rPr>
          <w:position w:val="-24"/>
          <w:sz w:val="22"/>
        </w:rPr>
        <w:object w:dxaOrig="945" w:dyaOrig="570" w14:anchorId="622DA891">
          <v:shape id="对象 19" o:spid="_x0000_i1045" type="#_x0000_t75" alt="学科网(www.zxxk.com)--教育资源门户，提供试卷、教案、课件、论文、素材及各类教学资源下载，还有大量而丰富的教学相关资讯！" style="width:47.25pt;height:28.5pt" o:ole="">
            <v:imagedata r:id="rId44" o:title=""/>
          </v:shape>
          <o:OLEObject Type="Embed" ProgID="Equation.DSMT4" ShapeID="对象 19" DrawAspect="Content" ObjectID="_1842727824" r:id="rId45"/>
        </w:object>
      </w:r>
      <w:r>
        <w:rPr>
          <w:rFonts w:hint="eastAsia"/>
          <w:sz w:val="22"/>
        </w:rPr>
        <w:t>，则</w:t>
      </w:r>
      <w:r>
        <w:rPr>
          <w:i/>
          <w:spacing w:val="20"/>
          <w:sz w:val="22"/>
        </w:rPr>
        <w:t>tan</w:t>
      </w:r>
      <w:r>
        <w:rPr>
          <w:sz w:val="22"/>
        </w:rPr>
        <w:t>A</w:t>
      </w:r>
      <w:r>
        <w:rPr>
          <w:rFonts w:hint="eastAsia"/>
          <w:sz w:val="22"/>
        </w:rPr>
        <w:t>的值</w:t>
      </w:r>
    </w:p>
    <w:p w14:paraId="0FC3B82E" w14:textId="77777777" w:rsidR="00542D47" w:rsidRDefault="00542D47">
      <w:pPr>
        <w:spacing w:line="324" w:lineRule="auto"/>
        <w:ind w:firstLineChars="200" w:firstLine="440"/>
        <w:rPr>
          <w:sz w:val="22"/>
        </w:rPr>
      </w:pPr>
      <w:r>
        <w:rPr>
          <w:rFonts w:hint="eastAsia"/>
          <w:sz w:val="22"/>
        </w:rPr>
        <w:t>是</w:t>
      </w:r>
      <w:r>
        <w:rPr>
          <w:sz w:val="22"/>
        </w:rPr>
        <w:t>___________</w:t>
      </w:r>
      <w:r>
        <w:rPr>
          <w:rFonts w:hint="eastAsia"/>
          <w:sz w:val="22"/>
        </w:rPr>
        <w:t>。</w:t>
      </w:r>
    </w:p>
    <w:p w14:paraId="627D8863" w14:textId="77777777" w:rsidR="00542D47" w:rsidRDefault="00542D47">
      <w:pPr>
        <w:spacing w:line="324" w:lineRule="auto"/>
        <w:rPr>
          <w:sz w:val="22"/>
        </w:rPr>
      </w:pPr>
    </w:p>
    <w:p w14:paraId="04E62957" w14:textId="77777777" w:rsidR="00542D47" w:rsidRDefault="00542D47">
      <w:pPr>
        <w:rPr>
          <w:b/>
          <w:bCs/>
          <w:color w:val="000000"/>
          <w:sz w:val="22"/>
        </w:rPr>
      </w:pPr>
    </w:p>
    <w:p w14:paraId="0CCCAD40" w14:textId="77777777" w:rsidR="00542D47" w:rsidRDefault="00542D47">
      <w:pPr>
        <w:rPr>
          <w:b/>
          <w:bCs/>
          <w:color w:val="000000"/>
          <w:sz w:val="22"/>
        </w:rPr>
      </w:pPr>
    </w:p>
    <w:p w14:paraId="231F1E09" w14:textId="77777777" w:rsidR="00542D47" w:rsidRDefault="00542D47">
      <w:pPr>
        <w:rPr>
          <w:b/>
          <w:bCs/>
          <w:color w:val="000000"/>
          <w:sz w:val="22"/>
        </w:rPr>
      </w:pPr>
    </w:p>
    <w:p w14:paraId="7BCFF211" w14:textId="77777777" w:rsidR="00542D47" w:rsidRDefault="00542D47">
      <w:pPr>
        <w:spacing w:line="300" w:lineRule="auto"/>
        <w:rPr>
          <w:b/>
          <w:bCs/>
          <w:color w:val="000000"/>
          <w:sz w:val="22"/>
        </w:rPr>
      </w:pPr>
      <w:r>
        <w:rPr>
          <w:rFonts w:hint="eastAsia"/>
          <w:b/>
          <w:bCs/>
          <w:color w:val="000000"/>
          <w:sz w:val="22"/>
        </w:rPr>
        <w:t>解答题（本题共</w:t>
      </w:r>
      <w:r>
        <w:rPr>
          <w:b/>
          <w:bCs/>
          <w:color w:val="000000"/>
          <w:sz w:val="22"/>
        </w:rPr>
        <w:t>7</w:t>
      </w:r>
      <w:r>
        <w:rPr>
          <w:rFonts w:hint="eastAsia"/>
          <w:b/>
          <w:bCs/>
          <w:color w:val="000000"/>
          <w:sz w:val="22"/>
        </w:rPr>
        <w:t>小题，其中第</w:t>
      </w:r>
      <w:r>
        <w:rPr>
          <w:b/>
          <w:bCs/>
          <w:color w:val="000000"/>
          <w:sz w:val="22"/>
        </w:rPr>
        <w:t>17</w:t>
      </w:r>
      <w:r>
        <w:rPr>
          <w:rFonts w:hint="eastAsia"/>
          <w:b/>
          <w:bCs/>
          <w:color w:val="000000"/>
          <w:sz w:val="22"/>
        </w:rPr>
        <w:t>小题</w:t>
      </w:r>
      <w:r>
        <w:rPr>
          <w:b/>
          <w:bCs/>
          <w:color w:val="000000"/>
          <w:sz w:val="22"/>
        </w:rPr>
        <w:t>5</w:t>
      </w:r>
      <w:r>
        <w:rPr>
          <w:rFonts w:hint="eastAsia"/>
          <w:b/>
          <w:bCs/>
          <w:color w:val="000000"/>
          <w:sz w:val="22"/>
        </w:rPr>
        <w:t>分，第</w:t>
      </w:r>
      <w:r>
        <w:rPr>
          <w:b/>
          <w:bCs/>
          <w:color w:val="000000"/>
          <w:sz w:val="22"/>
        </w:rPr>
        <w:t>18</w:t>
      </w:r>
      <w:r>
        <w:rPr>
          <w:rFonts w:hint="eastAsia"/>
          <w:b/>
          <w:bCs/>
          <w:color w:val="000000"/>
          <w:sz w:val="22"/>
        </w:rPr>
        <w:t>小题</w:t>
      </w:r>
      <w:r>
        <w:rPr>
          <w:b/>
          <w:bCs/>
          <w:color w:val="000000"/>
          <w:sz w:val="22"/>
        </w:rPr>
        <w:t>6</w:t>
      </w:r>
      <w:r>
        <w:rPr>
          <w:rFonts w:hint="eastAsia"/>
          <w:b/>
          <w:bCs/>
          <w:color w:val="000000"/>
          <w:sz w:val="22"/>
        </w:rPr>
        <w:t>分，第</w:t>
      </w:r>
      <w:r>
        <w:rPr>
          <w:b/>
          <w:bCs/>
          <w:color w:val="000000"/>
          <w:sz w:val="22"/>
        </w:rPr>
        <w:t>19</w:t>
      </w:r>
      <w:r>
        <w:rPr>
          <w:rFonts w:hint="eastAsia"/>
          <w:b/>
          <w:bCs/>
          <w:color w:val="000000"/>
          <w:sz w:val="22"/>
        </w:rPr>
        <w:t>小题</w:t>
      </w:r>
      <w:r>
        <w:rPr>
          <w:b/>
          <w:bCs/>
          <w:color w:val="000000"/>
          <w:sz w:val="22"/>
        </w:rPr>
        <w:t>7</w:t>
      </w:r>
      <w:r>
        <w:rPr>
          <w:rFonts w:hint="eastAsia"/>
          <w:b/>
          <w:bCs/>
          <w:color w:val="000000"/>
          <w:sz w:val="22"/>
        </w:rPr>
        <w:t>分，第</w:t>
      </w:r>
      <w:r>
        <w:rPr>
          <w:b/>
          <w:bCs/>
          <w:color w:val="000000"/>
          <w:sz w:val="22"/>
        </w:rPr>
        <w:t>20</w:t>
      </w:r>
      <w:r>
        <w:rPr>
          <w:rFonts w:hint="eastAsia"/>
          <w:b/>
          <w:bCs/>
          <w:color w:val="000000"/>
          <w:sz w:val="22"/>
        </w:rPr>
        <w:t>小题</w:t>
      </w:r>
      <w:r>
        <w:rPr>
          <w:b/>
          <w:bCs/>
          <w:color w:val="000000"/>
          <w:sz w:val="22"/>
        </w:rPr>
        <w:t>8</w:t>
      </w:r>
      <w:r>
        <w:rPr>
          <w:rFonts w:hint="eastAsia"/>
          <w:b/>
          <w:bCs/>
          <w:color w:val="000000"/>
          <w:sz w:val="22"/>
        </w:rPr>
        <w:t>分，第</w:t>
      </w:r>
      <w:r>
        <w:rPr>
          <w:b/>
          <w:bCs/>
          <w:color w:val="000000"/>
          <w:sz w:val="22"/>
        </w:rPr>
        <w:t>21</w:t>
      </w:r>
      <w:r>
        <w:rPr>
          <w:rFonts w:hint="eastAsia"/>
          <w:b/>
          <w:bCs/>
          <w:color w:val="000000"/>
          <w:sz w:val="22"/>
        </w:rPr>
        <w:t>小题</w:t>
      </w:r>
      <w:r>
        <w:rPr>
          <w:b/>
          <w:bCs/>
          <w:color w:val="000000"/>
          <w:sz w:val="22"/>
        </w:rPr>
        <w:t>8</w:t>
      </w:r>
      <w:r>
        <w:rPr>
          <w:rFonts w:hint="eastAsia"/>
          <w:b/>
          <w:bCs/>
          <w:color w:val="000000"/>
          <w:sz w:val="22"/>
        </w:rPr>
        <w:t>分，第</w:t>
      </w:r>
      <w:r>
        <w:rPr>
          <w:b/>
          <w:bCs/>
          <w:color w:val="000000"/>
          <w:sz w:val="22"/>
        </w:rPr>
        <w:t>22</w:t>
      </w:r>
      <w:r>
        <w:rPr>
          <w:rFonts w:hint="eastAsia"/>
          <w:b/>
          <w:bCs/>
          <w:color w:val="000000"/>
          <w:sz w:val="22"/>
        </w:rPr>
        <w:t>小题</w:t>
      </w:r>
      <w:r>
        <w:rPr>
          <w:b/>
          <w:bCs/>
          <w:color w:val="000000"/>
          <w:sz w:val="22"/>
        </w:rPr>
        <w:t>9</w:t>
      </w:r>
      <w:r>
        <w:rPr>
          <w:rFonts w:hint="eastAsia"/>
          <w:b/>
          <w:bCs/>
          <w:color w:val="000000"/>
          <w:sz w:val="22"/>
        </w:rPr>
        <w:t>分，第</w:t>
      </w:r>
      <w:r>
        <w:rPr>
          <w:b/>
          <w:bCs/>
          <w:color w:val="000000"/>
          <w:sz w:val="22"/>
        </w:rPr>
        <w:t>23</w:t>
      </w:r>
      <w:r>
        <w:rPr>
          <w:rFonts w:hint="eastAsia"/>
          <w:b/>
          <w:bCs/>
          <w:color w:val="000000"/>
          <w:sz w:val="22"/>
        </w:rPr>
        <w:t>小题</w:t>
      </w:r>
      <w:r>
        <w:rPr>
          <w:b/>
          <w:bCs/>
          <w:color w:val="000000"/>
          <w:sz w:val="22"/>
        </w:rPr>
        <w:t>9</w:t>
      </w:r>
      <w:r>
        <w:rPr>
          <w:rFonts w:hint="eastAsia"/>
          <w:b/>
          <w:bCs/>
          <w:color w:val="000000"/>
          <w:sz w:val="22"/>
        </w:rPr>
        <w:t>分，共</w:t>
      </w:r>
      <w:r>
        <w:rPr>
          <w:b/>
          <w:bCs/>
          <w:color w:val="000000"/>
          <w:sz w:val="22"/>
        </w:rPr>
        <w:t>52</w:t>
      </w:r>
      <w:r>
        <w:rPr>
          <w:rFonts w:hint="eastAsia"/>
          <w:b/>
          <w:bCs/>
          <w:color w:val="000000"/>
          <w:sz w:val="22"/>
        </w:rPr>
        <w:t>分）</w:t>
      </w:r>
    </w:p>
    <w:p w14:paraId="73867C38" w14:textId="77777777" w:rsidR="00542D47" w:rsidRDefault="00542D47">
      <w:pPr>
        <w:spacing w:line="300" w:lineRule="auto"/>
        <w:rPr>
          <w:color w:val="000000"/>
          <w:sz w:val="22"/>
        </w:rPr>
      </w:pPr>
      <w:r>
        <w:rPr>
          <w:color w:val="000000"/>
          <w:sz w:val="22"/>
        </w:rPr>
        <w:t>17</w:t>
      </w:r>
      <w:r>
        <w:rPr>
          <w:rFonts w:hint="eastAsia"/>
          <w:color w:val="000000"/>
          <w:sz w:val="22"/>
        </w:rPr>
        <w:t>．（本题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分）计算：</w:t>
      </w:r>
      <w:r>
        <w:rPr>
          <w:color w:val="000000"/>
          <w:position w:val="-14"/>
          <w:sz w:val="22"/>
        </w:rPr>
        <w:object w:dxaOrig="2790" w:dyaOrig="360" w14:anchorId="0CA8B0AD">
          <v:shape id="对象 20" o:spid="_x0000_i1046" type="#_x0000_t75" alt="学科网(www.zxxk.com)--教育资源门户，提供试卷、教案、课件、论文、素材及各类教学资源下载，还有大量而丰富的教学相关资讯！" style="width:139.5pt;height:18pt" o:ole="">
            <v:imagedata r:id="rId46" o:title=""/>
          </v:shape>
          <o:OLEObject Type="Embed" ProgID="Equation.DSMT4" ShapeID="对象 20" DrawAspect="Content" ObjectID="_1842727825" r:id="rId47"/>
        </w:object>
      </w:r>
      <w:r>
        <w:rPr>
          <w:rFonts w:hint="eastAsia"/>
          <w:color w:val="000000"/>
          <w:sz w:val="22"/>
        </w:rPr>
        <w:t>。</w:t>
      </w:r>
    </w:p>
    <w:p w14:paraId="09586EE7" w14:textId="77777777" w:rsidR="00542D47" w:rsidRDefault="00542D47">
      <w:pPr>
        <w:ind w:left="440" w:hangingChars="200" w:hanging="440"/>
        <w:rPr>
          <w:color w:val="FF0000"/>
          <w:sz w:val="22"/>
        </w:rPr>
      </w:pPr>
    </w:p>
    <w:p w14:paraId="20A33F74" w14:textId="77777777" w:rsidR="00542D47" w:rsidRDefault="00542D47">
      <w:pPr>
        <w:ind w:left="440" w:hangingChars="200" w:hanging="440"/>
        <w:rPr>
          <w:color w:val="FF0000"/>
          <w:sz w:val="22"/>
        </w:rPr>
      </w:pPr>
    </w:p>
    <w:p w14:paraId="31C60D13" w14:textId="77777777" w:rsidR="00542D47" w:rsidRDefault="00542D47">
      <w:pPr>
        <w:ind w:left="440" w:hangingChars="200" w:hanging="440"/>
        <w:rPr>
          <w:color w:val="FF0000"/>
          <w:sz w:val="22"/>
        </w:rPr>
      </w:pPr>
    </w:p>
    <w:p w14:paraId="15F053C4" w14:textId="77777777" w:rsidR="00542D47" w:rsidRDefault="00542D47">
      <w:pPr>
        <w:ind w:left="440" w:hangingChars="200" w:hanging="440"/>
        <w:rPr>
          <w:color w:val="FF0000"/>
          <w:sz w:val="22"/>
        </w:rPr>
      </w:pPr>
    </w:p>
    <w:p w14:paraId="3FCA5314" w14:textId="77777777" w:rsidR="00542D47" w:rsidRDefault="00542D47">
      <w:pPr>
        <w:ind w:left="440" w:hangingChars="200" w:hanging="440"/>
        <w:rPr>
          <w:color w:val="FF0000"/>
          <w:sz w:val="22"/>
        </w:rPr>
      </w:pPr>
    </w:p>
    <w:p w14:paraId="4FE20E0A" w14:textId="77777777" w:rsidR="00542D47" w:rsidRDefault="00542D47">
      <w:pPr>
        <w:ind w:left="440" w:hangingChars="200" w:hanging="440"/>
        <w:rPr>
          <w:color w:val="000000"/>
          <w:sz w:val="22"/>
        </w:rPr>
      </w:pPr>
      <w:r>
        <w:rPr>
          <w:color w:val="000000"/>
          <w:sz w:val="22"/>
        </w:rPr>
        <w:t>18</w:t>
      </w:r>
      <w:r>
        <w:rPr>
          <w:rFonts w:hint="eastAsia"/>
          <w:color w:val="000000"/>
          <w:sz w:val="22"/>
        </w:rPr>
        <w:t>．（本题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分）解分式方程：</w:t>
      </w:r>
      <w:r>
        <w:rPr>
          <w:color w:val="000000"/>
          <w:position w:val="-24"/>
          <w:sz w:val="22"/>
        </w:rPr>
        <w:object w:dxaOrig="1350" w:dyaOrig="540" w14:anchorId="3E8E82D6">
          <v:shape id="对象 21" o:spid="_x0000_i1047" type="#_x0000_t75" alt="学科网(www.zxxk.com)--教育资源门户，提供试卷、教案、课件、论文、素材及各类教学资源下载，还有大量而丰富的教学相关资讯！" style="width:67.5pt;height:27pt" o:ole="">
            <v:imagedata r:id="rId48" o:title=""/>
          </v:shape>
          <o:OLEObject Type="Embed" ProgID="Equation.DSMT4" ShapeID="对象 21" DrawAspect="Content" ObjectID="_1842727826" r:id="rId49"/>
        </w:object>
      </w:r>
      <w:r>
        <w:rPr>
          <w:rFonts w:hint="eastAsia"/>
          <w:color w:val="000000"/>
          <w:sz w:val="22"/>
        </w:rPr>
        <w:t>。</w:t>
      </w:r>
    </w:p>
    <w:p w14:paraId="2E41856D" w14:textId="77777777" w:rsidR="00542D47" w:rsidRDefault="00542D47">
      <w:pPr>
        <w:rPr>
          <w:b/>
          <w:bCs/>
          <w:color w:val="FF0000"/>
          <w:sz w:val="22"/>
        </w:rPr>
      </w:pPr>
    </w:p>
    <w:p w14:paraId="22A880BD" w14:textId="77777777" w:rsidR="00542D47" w:rsidRDefault="00542D47">
      <w:pPr>
        <w:rPr>
          <w:b/>
          <w:bCs/>
          <w:color w:val="FF0000"/>
          <w:sz w:val="22"/>
        </w:rPr>
      </w:pPr>
    </w:p>
    <w:p w14:paraId="355F99D8" w14:textId="77777777" w:rsidR="00542D47" w:rsidRDefault="00542D47">
      <w:pPr>
        <w:rPr>
          <w:b/>
          <w:bCs/>
          <w:color w:val="FF0000"/>
          <w:sz w:val="22"/>
        </w:rPr>
      </w:pPr>
    </w:p>
    <w:p w14:paraId="2F9DBC60" w14:textId="77777777" w:rsidR="00542D47" w:rsidRDefault="00542D47">
      <w:pPr>
        <w:rPr>
          <w:sz w:val="22"/>
        </w:rPr>
      </w:pPr>
    </w:p>
    <w:p w14:paraId="51507E99" w14:textId="77777777" w:rsidR="00542D47" w:rsidRDefault="00542D47">
      <w:pPr>
        <w:rPr>
          <w:sz w:val="22"/>
        </w:rPr>
      </w:pPr>
    </w:p>
    <w:p w14:paraId="1815979D" w14:textId="77777777" w:rsidR="00542D47" w:rsidRDefault="00542D47">
      <w:pPr>
        <w:rPr>
          <w:sz w:val="22"/>
        </w:rPr>
      </w:pPr>
    </w:p>
    <w:p w14:paraId="0F662852" w14:textId="77777777" w:rsidR="00542D47" w:rsidRDefault="00542D47">
      <w:pPr>
        <w:tabs>
          <w:tab w:val="left" w:pos="6780"/>
        </w:tabs>
        <w:adjustRightInd w:val="0"/>
        <w:snapToGrid w:val="0"/>
        <w:spacing w:line="300" w:lineRule="auto"/>
        <w:rPr>
          <w:color w:val="000000"/>
          <w:sz w:val="22"/>
        </w:rPr>
      </w:pPr>
      <w:r>
        <w:rPr>
          <w:color w:val="000000"/>
          <w:sz w:val="22"/>
        </w:rPr>
        <w:t>19</w:t>
      </w:r>
      <w:r>
        <w:rPr>
          <w:rFonts w:hint="eastAsia"/>
          <w:color w:val="000000"/>
          <w:sz w:val="22"/>
        </w:rPr>
        <w:t>．（本题</w:t>
      </w:r>
      <w:r>
        <w:rPr>
          <w:color w:val="000000"/>
          <w:sz w:val="22"/>
        </w:rPr>
        <w:t>7</w:t>
      </w:r>
      <w:r>
        <w:rPr>
          <w:rFonts w:hint="eastAsia"/>
          <w:color w:val="000000"/>
          <w:sz w:val="22"/>
        </w:rPr>
        <w:t>分）某校为了了解本校八年级学生课外阅读的喜欢，</w:t>
      </w:r>
      <w:r>
        <w:rPr>
          <w:color w:val="000000"/>
          <w:sz w:val="22"/>
        </w:rPr>
        <w:pict w14:anchorId="7C3E2919">
          <v:shape id="图片 24" o:spid="_x0000_i1048" type="#_x0000_t75" alt="说明: 学科网(www.zxxk.com)--教育资源门户，提供试卷、教案、课件、论文、素材及各类教学资源下载，还有大量而丰富的教学相关资讯！" style="width:1.5pt;height:.75pt">
            <v:fill o:detectmouseclick="t"/>
            <v:imagedata r:id="rId37" o:title=" 学科网(www.zxxk"/>
          </v:shape>
        </w:pict>
      </w:r>
      <w:r>
        <w:rPr>
          <w:rFonts w:hint="eastAsia"/>
          <w:color w:val="000000"/>
          <w:sz w:val="22"/>
        </w:rPr>
        <w:t>随机抽取了该校八年级部分学生进行问卷调查（每人只选一种书籍）。图</w:t>
      </w:r>
      <w:r>
        <w:rPr>
          <w:color w:val="000000"/>
          <w:sz w:val="22"/>
        </w:rPr>
        <w:t>8</w:t>
      </w:r>
      <w:r>
        <w:rPr>
          <w:rFonts w:hint="eastAsia"/>
          <w:color w:val="000000"/>
          <w:sz w:val="22"/>
        </w:rPr>
        <w:t>是整理数据后绘制的两幅不完整的统计图，请你根据图中提供的信息，解答下列问题：</w:t>
      </w:r>
    </w:p>
    <w:p w14:paraId="5D2593CD" w14:textId="77777777" w:rsidR="00542D47" w:rsidRDefault="00542D47">
      <w:pPr>
        <w:tabs>
          <w:tab w:val="left" w:pos="6780"/>
        </w:tabs>
        <w:adjustRightInd w:val="0"/>
        <w:snapToGrid w:val="0"/>
        <w:spacing w:line="240" w:lineRule="exact"/>
        <w:rPr>
          <w:color w:val="FF0000"/>
          <w:sz w:val="22"/>
        </w:rPr>
      </w:pPr>
      <w:r>
        <w:pict w14:anchorId="77BBB0B8">
          <v:rect id="矩形 2967" o:spid="_x0000_s2245" alt="学科网(www.zxxk.com)--教育资源门户，提供试卷、教案、课件、论文、素材及各类教学资源下载，还有大量而丰富的教学相关资讯！" style="position:absolute;left:0;text-align:left;margin-left:93.25pt;margin-top:51.7pt;width:10.75pt;height:32.6pt;z-index:251653120;mso-wrap-style:square;v-text-anchor:top" filled="f" stroked="f">
            <v:fill o:detectmouseclick="t"/>
          </v:rect>
        </w:pict>
      </w:r>
      <w:r>
        <w:pict w14:anchorId="767780CC">
          <v:group id="组合 2917" o:spid="_x0000_s2246" alt="学科网(www.zxxk.com)--教育资源门户，提供试卷、教案、课件、论文、素材及各类教学资源下载，还有大量而丰富的教学相关资讯！" style="position:absolute;left:0;text-align:left;margin-left:18.15pt;margin-top:2.05pt;width:349.35pt;height:149.35pt;z-index:251654144" coordsize="6987,2987">
            <v:group id="Group 3758" o:spid="_x0000_s2247" style="position:absolute;width:4140;height:2987" coordsize="4140,2987">
              <v:group id="Group 3759" o:spid="_x0000_s2248" style="position:absolute;width:4140;height:2987" coordsize="4140,2987">
                <v:group id="Group 3760" o:spid="_x0000_s2249" style="position:absolute;width:4140;height:2987" coordsize="4136,2944">
                  <v:shape id="Text Box 3761" o:spid="_x0000_s2250" type="#_x0000_t202" style="position:absolute;width:680;height:312;mso-wrap-style:square;v-text-anchor:top" filled="f" stroked="f">
                    <v:fill o:detectmouseclick="t"/>
                    <v:textbox inset="0,0,0,0">
                      <w:txbxContent>
                        <w:p w14:paraId="5EC068D5" w14:textId="77777777" w:rsidR="00542D47" w:rsidRDefault="00542D47">
                          <w:pPr>
                            <w:jc w:val="center"/>
                            <w:rPr>
                              <w:spacing w:val="-10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hint="eastAsia"/>
                              <w:spacing w:val="-10"/>
                              <w:sz w:val="19"/>
                              <w:szCs w:val="19"/>
                            </w:rPr>
                            <w:t>人数</w:t>
                          </w:r>
                        </w:p>
                      </w:txbxContent>
                    </v:textbox>
                  </v:shape>
                  <v:line id="Line 3762" o:spid="_x0000_s2251" style="position:absolute" from="352,516" to="3425,516" strokeweight=".25pt">
                    <v:fill o:detectmouseclick="t"/>
                    <v:stroke dashstyle="1 1" endcap="round"/>
                  </v:line>
                  <v:line id="Line 3763" o:spid="_x0000_s2252" style="position:absolute" from="352,697" to="3425,697" strokeweight=".25pt">
                    <v:fill o:detectmouseclick="t"/>
                    <v:stroke dashstyle="1 1" endcap="round"/>
                  </v:line>
                  <v:line id="Line 3764" o:spid="_x0000_s2253" style="position:absolute" from="352,869" to="3425,869" strokeweight=".25pt">
                    <v:fill o:detectmouseclick="t"/>
                    <v:stroke dashstyle="1 1" endcap="round"/>
                  </v:line>
                  <v:line id="Line 3765" o:spid="_x0000_s2254" style="position:absolute" from="362,1051" to="3422,1051" strokeweight=".25pt">
                    <v:fill o:detectmouseclick="t"/>
                    <v:stroke dashstyle="1 1" endcap="round"/>
                  </v:line>
                  <v:line id="Line 3766" o:spid="_x0000_s2255" style="position:absolute" from="352,1237" to="3425,1237" strokeweight=".25pt">
                    <v:fill o:detectmouseclick="t"/>
                    <v:stroke dashstyle="1 1" endcap="round"/>
                  </v:line>
                  <v:line id="Line 3767" o:spid="_x0000_s2256" style="position:absolute" from="352,1393" to="3425,1393" strokeweight=".25pt">
                    <v:fill o:detectmouseclick="t"/>
                    <v:stroke dashstyle="1 1" endcap="round"/>
                  </v:line>
                  <v:line id="Line 3768" o:spid="_x0000_s2257" style="position:absolute" from="352,1569" to="3425,1569" strokeweight=".25pt">
                    <v:fill o:detectmouseclick="t"/>
                    <v:stroke dashstyle="1 1" endcap="round"/>
                  </v:line>
                  <v:line id="Line 3769" o:spid="_x0000_s2258" style="position:absolute" from="362,1755" to="3422,1755" strokeweight=".25pt">
                    <v:fill o:detectmouseclick="t"/>
                    <v:stroke dashstyle="1 1" endcap="round"/>
                  </v:line>
                  <v:line id="Line 3770" o:spid="_x0000_s2259" style="position:absolute" from="3420,516" to="3420,2266" stroked="f">
                    <v:fill o:detectmouseclick="t"/>
                  </v:line>
                  <v:line id="Line 3771" o:spid="_x0000_s2260" style="position:absolute" from="351,1922" to="3424,1922" strokeweight=".25pt">
                    <v:fill o:detectmouseclick="t"/>
                    <v:stroke dashstyle="1 1" endcap="round"/>
                  </v:line>
                  <v:line id="Line 3772" o:spid="_x0000_s2261" style="position:absolute" from="351,2098" to="3424,2098" strokeweight=".25pt">
                    <v:fill o:detectmouseclick="t"/>
                    <v:stroke dashstyle="1 1" endcap="round"/>
                  </v:line>
                  <v:group id="Group 3773" o:spid="_x0000_s2262" style="position:absolute;left:33;top:304;width:4103;height:2640" coordsize="4103,2640">
                    <v:shape id="Text Box 3774" o:spid="_x0000_s2263" type="#_x0000_t202" style="position:absolute;top:57;width:318;height:312;mso-wrap-style:square;v-text-anchor:top" filled="f" stroked="f">
                      <v:fill o:detectmouseclick="t"/>
                      <v:textbox inset="0,0,0,0">
                        <w:txbxContent>
                          <w:p w14:paraId="2DAC1E43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100</w:t>
                            </w:r>
                          </w:p>
                        </w:txbxContent>
                      </v:textbox>
                    </v:shape>
                    <v:shape id="Text Box 3775" o:spid="_x0000_s2264" type="#_x0000_t202" style="position:absolute;left:91;top:423;width:180;height:312;mso-wrap-style:square;v-text-anchor:top" filled="f" stroked="f">
                      <v:fill o:detectmouseclick="t"/>
                      <v:textbox inset="0,0,0,0">
                        <w:txbxContent>
                          <w:p w14:paraId="2597DA24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80</w:t>
                            </w:r>
                          </w:p>
                        </w:txbxContent>
                      </v:textbox>
                    </v:shape>
                    <v:shape id="Text Box 3776" o:spid="_x0000_s2265" type="#_x0000_t202" style="position:absolute;left:91;top:785;width:180;height:312;mso-wrap-style:square;v-text-anchor:top" filled="f" stroked="f">
                      <v:fill o:detectmouseclick="t"/>
                      <v:textbox inset="0,0,0,0">
                        <w:txbxContent>
                          <w:p w14:paraId="66965993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60</w:t>
                            </w:r>
                          </w:p>
                        </w:txbxContent>
                      </v:textbox>
                    </v:shape>
                    <v:shape id="Text Box 3777" o:spid="_x0000_s2266" type="#_x0000_t202" style="position:absolute;left:81;top:1113;width:180;height:312;mso-wrap-style:square;v-text-anchor:top" filled="f" stroked="f">
                      <v:fill o:detectmouseclick="t"/>
                      <v:textbox inset="0,0,0,0">
                        <w:txbxContent>
                          <w:p w14:paraId="1A4FB303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40</w:t>
                            </w:r>
                          </w:p>
                        </w:txbxContent>
                      </v:textbox>
                    </v:shape>
                    <v:group id="Group 3778" o:spid="_x0000_s2267" style="position:absolute;left:81;width:4022;height:2640" coordsize="4022,2640">
                      <v:line id="Line 3779" o:spid="_x0000_s2268" style="position:absolute;flip:y" from="238,0" to="238,1973">
                        <v:fill o:detectmouseclick="t"/>
                        <v:stroke endarrow="classic" endarrowwidth="narrow"/>
                      </v:line>
                      <v:group id="Group 3780" o:spid="_x0000_s2269" style="position:absolute;top:1832;width:4022;height:808" coordsize="4022,808">
                        <v:group id="Group 3781" o:spid="_x0000_s2270" style="position:absolute;left:238;top:142;width:3784;height:666" coordsize="3784,666">
                          <v:line id="Line 3782" o:spid="_x0000_s2271" style="position:absolute" from="0,0" to="3402,0">
                            <v:fill o:detectmouseclick="t"/>
                            <v:stroke endarrow="classic" endarrowwidth="narrow"/>
                          </v:line>
                          <v:shape id="Text Box 3783" o:spid="_x0000_s2272" type="#_x0000_t202" style="position:absolute;left:796;top:42;width:454;height:624;mso-wrap-style:square;v-text-anchor:top" filled="f" stroked="f">
                            <v:fill o:detectmouseclick="t"/>
                            <v:textbox inset="0,0,0,0">
                              <w:txbxContent>
                                <w:p w14:paraId="71CEA83F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漫画</w:t>
                                  </w:r>
                                </w:p>
                              </w:txbxContent>
                            </v:textbox>
                          </v:shape>
                          <v:shape id="Text Box 3784" o:spid="_x0000_s2273" type="#_x0000_t202" style="position:absolute;left:1482;top:30;width:454;height:624;mso-wrap-style:square;v-text-anchor:top" filled="f" stroked="f">
                            <v:fill o:detectmouseclick="t"/>
                            <v:textbox inset="0,0,0,0">
                              <w:txbxContent>
                                <w:p w14:paraId="0B3EC501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科普常识</w:t>
                                  </w:r>
                                </w:p>
                              </w:txbxContent>
                            </v:textbox>
                          </v:shape>
                          <v:shape id="Text Box 3785" o:spid="_x0000_s2274" type="#_x0000_t202" style="position:absolute;left:2162;top:32;width:454;height:624;mso-wrap-style:square;v-text-anchor:top" filled="f" stroked="f">
                            <v:fill o:detectmouseclick="t"/>
                            <v:textbox inset="0,0,0,0">
                              <w:txbxContent>
                                <w:p w14:paraId="7E152848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其他</w:t>
                                  </w:r>
                                </w:p>
                              </w:txbxContent>
                            </v:textbox>
                          </v:shape>
                          <v:shape id="Text Box 3786" o:spid="_x0000_s2275" type="#_x0000_t202" style="position:absolute;left:3114;top:60;width:670;height:339;mso-wrap-style:square;v-text-anchor:top" filled="f" stroked="f">
                            <v:fill o:detectmouseclick="t"/>
                            <v:textbox inset="0,0,0,0">
                              <w:txbxContent>
                                <w:p w14:paraId="7060D659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种类</w:t>
                                  </w:r>
                                </w:p>
                              </w:txbxContent>
                            </v:textbox>
                          </v:shape>
                          <v:shape id="Text Box 3787" o:spid="_x0000_s2276" type="#_x0000_t202" style="position:absolute;left:101;top:38;width:454;height:624;mso-wrap-style:square;v-text-anchor:top" filled="f" stroked="f">
                            <v:fill o:detectmouseclick="t"/>
                            <v:textbox inset="0,0,0,0">
                              <w:txbxContent>
                                <w:p w14:paraId="410F36FF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小说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3788" o:spid="_x0000_s2277" type="#_x0000_t202" style="position:absolute;width:180;height:312;mso-wrap-style:square;v-text-anchor:top" filled="f" stroked="f">
                          <v:fill o:detectmouseclick="t"/>
                          <v:textbox inset="0,0,0,0">
                            <w:txbxContent>
                              <w:p w14:paraId="2A207866" w14:textId="77777777" w:rsidR="00542D47" w:rsidRDefault="00542D47">
                                <w:pPr>
                                  <w:jc w:val="center"/>
                                  <w:rPr>
                                    <w:spacing w:val="-20"/>
                                    <w:szCs w:val="21"/>
                                  </w:rPr>
                                </w:pPr>
                                <w:r>
                                  <w:rPr>
                                    <w:spacing w:val="-20"/>
                                    <w:szCs w:val="21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3789" o:spid="_x0000_s2278" type="#_x0000_t202" style="position:absolute;left:78;top:1464;width:180;height:312;mso-wrap-style:square;v-text-anchor:top" filled="f" stroked="f">
                      <v:fill o:detectmouseclick="t"/>
                      <v:textbox inset="0,0,0,0">
                        <w:txbxContent>
                          <w:p w14:paraId="356176AD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v:group>
                </v:group>
                <v:rect id="Rectangle 3790" o:spid="_x0000_s2279" style="position:absolute;left:583;top:885;width:215;height:1423;mso-wrap-style:square;v-text-anchor:top" fillcolor="silver"/>
                <v:rect id="Rectangle 3791" o:spid="_x0000_s2280" style="position:absolute;left:1945;top:1257;width:215;height:1054;mso-wrap-style:square;v-text-anchor:top" filled="f" stroked="f">
                  <v:fill o:detectmouseclick="t"/>
                </v:rect>
                <v:rect id="Rectangle 3792" o:spid="_x0000_s2281" style="position:absolute;left:2630;top:1953;width:215;height:357;mso-wrap-style:square;v-text-anchor:top" fillcolor="silver"/>
                <v:rect id="Rectangle 3793" o:spid="_x0000_s2282" style="position:absolute;left:1267;top:1593;width:215;height:714;mso-wrap-style:square;v-text-anchor:top" fillcolor="silver"/>
              </v:group>
              <v:shape id="Text Box 3794" o:spid="_x0000_s2283" type="#_x0000_t202" style="position:absolute;left:450;top:573;width:499;height:425;mso-wrap-style:square;v-text-anchor:top" filled="f" stroked="f">
                <v:fill o:detectmouseclick="t"/>
                <v:textbox>
                  <w:txbxContent>
                    <w:p w14:paraId="1E59673D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80</w:t>
                      </w:r>
                    </w:p>
                  </w:txbxContent>
                </v:textbox>
              </v:shape>
              <v:shape id="Text Box 3795" o:spid="_x0000_s2284" type="#_x0000_t202" style="position:absolute;left:1130;top:1282;width:499;height:425;mso-wrap-style:square;v-text-anchor:top" filled="f" stroked="f">
                <v:fill o:detectmouseclick="t"/>
                <v:textbox>
                  <w:txbxContent>
                    <w:p w14:paraId="5DC83E0F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40</w:t>
                      </w:r>
                    </w:p>
                  </w:txbxContent>
                </v:textbox>
              </v:shape>
              <v:shape id="Text Box 3796" o:spid="_x0000_s2285" type="#_x0000_t202" style="position:absolute;left:1811;top:939;width:499;height:425;mso-wrap-style:square;v-text-anchor:top" filled="f" stroked="f">
                <v:fill o:detectmouseclick="t"/>
                <v:textbox>
                  <w:txbxContent>
                    <w:p w14:paraId="68EC58AC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  <v:shape id="Text Box 3797" o:spid="_x0000_s2286" type="#_x0000_t202" style="position:absolute;left:2493;top:1642;width:499;height:425;mso-wrap-style:square;v-text-anchor:top" filled="f" stroked="f">
                <v:fill o:detectmouseclick="t"/>
                <v:textbox>
                  <w:txbxContent>
                    <w:p w14:paraId="3C2AE5A6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20</w:t>
                      </w:r>
                    </w:p>
                  </w:txbxContent>
                </v:textbox>
              </v:shape>
            </v:group>
            <v:group id="Group 3798" o:spid="_x0000_s2287" style="position:absolute;left:4959;top:405;width:2028;height:2013" coordsize="2028,2013">
              <v:oval id="Oval 3799" o:spid="_x0000_s2288" style="position:absolute;left:12;width:2013;height:2013;mso-wrap-style:square;v-text-anchor:top">
                <o:lock v:ext="edit" aspectratio="t"/>
              </v:oval>
              <v:shape id="未知" o:spid="_x0000_s2289" style="position:absolute;left:1019;top:995;width:1001;height:1;mso-wrap-style:square;v-text-anchor:top" coordsize="1254,2" path="m,2l1254,e" filled="f">
                <v:fill o:detectmouseclick="t"/>
                <v:path o:connectlocs="0,1;1001,0" o:connectangles="0,0"/>
                <o:lock v:ext="edit" aspectratio="t"/>
              </v:shape>
              <v:shape id="未知" o:spid="_x0000_s2290" style="position:absolute;left:456;top:995;width:559;height:848;mso-wrap-style:square;v-text-anchor:top" coordsize="393,1212" path="m,1212l393,e" filled="f">
                <v:fill o:detectmouseclick="t"/>
                <v:path o:connectlocs="0,848;559,0" o:connectangles="0,0"/>
                <o:lock v:ext="edit" aspectratio="t"/>
              </v:shape>
              <v:shape id="未知" o:spid="_x0000_s2291" style="position:absolute;left:312;top:289;width:1417;height:1431;mso-wrap-style:square;v-text-anchor:top" coordsize="750,1038" path="m750,1038l,e" filled="f">
                <v:fill o:detectmouseclick="t"/>
                <v:path o:connectlocs="1417,1431;0,0" o:connectangles="0,0"/>
              </v:shape>
              <v:shape id="Text Box 3803" o:spid="_x0000_s2292" type="#_x0000_t202" style="position:absolute;left:839;top:145;width:856;height:786;mso-wrap-style:square;v-text-anchor:top" filled="f" stroked="f">
                <v:fill o:detectmouseclick="t"/>
                <o:lock v:ext="edit" aspectratio="t"/>
                <v:textbox>
                  <w:txbxContent>
                    <w:p w14:paraId="5674ECDA" w14:textId="77777777" w:rsidR="00542D47" w:rsidRDefault="00542D47">
                      <w:pPr>
                        <w:jc w:val="center"/>
                      </w:pPr>
                      <w:r>
                        <w:t>25%</w:t>
                      </w:r>
                    </w:p>
                    <w:p w14:paraId="5EAF4D05" w14:textId="77777777" w:rsidR="00542D47" w:rsidRDefault="00542D47">
                      <w:r>
                        <w:rPr>
                          <w:rFonts w:hint="eastAsia"/>
                        </w:rPr>
                        <w:t>小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说</w:t>
                      </w:r>
                    </w:p>
                  </w:txbxContent>
                </v:textbox>
              </v:shape>
              <v:shape id="Text Box 3804" o:spid="_x0000_s2293" type="#_x0000_t202" style="position:absolute;left:423;top:1192;width:1294;height:708;mso-wrap-style:square;v-text-anchor:top" filled="f" stroked="f">
                <v:fill o:detectmouseclick="t"/>
                <o:lock v:ext="edit" aspectratio="t"/>
                <v:textbox>
                  <w:txbxContent>
                    <w:p w14:paraId="2F2B7073" w14:textId="77777777" w:rsidR="00542D47" w:rsidRDefault="00542D47">
                      <w:pPr>
                        <w:jc w:val="center"/>
                      </w:pPr>
                      <w:r>
                        <w:t>30%</w:t>
                      </w:r>
                    </w:p>
                    <w:p w14:paraId="3085A938" w14:textId="77777777" w:rsidR="00542D47" w:rsidRDefault="00542D4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科普常识</w:t>
                      </w:r>
                    </w:p>
                  </w:txbxContent>
                </v:textbox>
              </v:shape>
              <v:shape id="Text Box 3805" o:spid="_x0000_s2294" type="#_x0000_t202" style="position:absolute;top:897;width:855;height:457;mso-wrap-style:square;v-text-anchor:top" filled="f" stroked="f">
                <v:fill o:detectmouseclick="t"/>
                <o:lock v:ext="edit" aspectratio="t"/>
                <v:textbox>
                  <w:txbxContent>
                    <w:p w14:paraId="7665975D" w14:textId="77777777" w:rsidR="00542D47" w:rsidRDefault="00542D47">
                      <w:pPr>
                        <w:jc w:val="center"/>
                        <w:rPr>
                          <w:szCs w:val="18"/>
                        </w:rPr>
                      </w:pPr>
                      <w:r>
                        <w:rPr>
                          <w:rFonts w:hint="eastAsia"/>
                          <w:szCs w:val="18"/>
                        </w:rPr>
                        <w:t>漫画</w:t>
                      </w:r>
                    </w:p>
                  </w:txbxContent>
                </v:textbox>
              </v:shape>
              <v:shape id="Text Box 3806" o:spid="_x0000_s2295" type="#_x0000_t202" style="position:absolute;left:1172;top:965;width:856;height:457;mso-wrap-style:square;v-text-anchor:top" filled="f" stroked="f">
                <v:fill o:detectmouseclick="t"/>
                <o:lock v:ext="edit" aspectratio="t"/>
                <v:textbox>
                  <w:txbxContent>
                    <w:p w14:paraId="12AE5DEB" w14:textId="77777777" w:rsidR="00542D47" w:rsidRDefault="00542D4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其他</w:t>
                      </w:r>
                    </w:p>
                  </w:txbxContent>
                </v:textbox>
              </v:shape>
            </v:group>
          </v:group>
        </w:pict>
      </w:r>
    </w:p>
    <w:p w14:paraId="05A3FA4A" w14:textId="77777777" w:rsidR="00542D47" w:rsidRDefault="00542D47">
      <w:pPr>
        <w:tabs>
          <w:tab w:val="left" w:pos="6780"/>
        </w:tabs>
        <w:adjustRightInd w:val="0"/>
        <w:snapToGrid w:val="0"/>
        <w:spacing w:line="240" w:lineRule="exact"/>
        <w:rPr>
          <w:color w:val="FF0000"/>
          <w:sz w:val="22"/>
        </w:rPr>
      </w:pPr>
    </w:p>
    <w:p w14:paraId="7EC5A20D" w14:textId="77777777" w:rsidR="00542D47" w:rsidRDefault="00542D47">
      <w:pPr>
        <w:tabs>
          <w:tab w:val="left" w:pos="6780"/>
        </w:tabs>
        <w:adjustRightInd w:val="0"/>
        <w:snapToGrid w:val="0"/>
        <w:spacing w:line="240" w:lineRule="exact"/>
        <w:rPr>
          <w:color w:val="FF0000"/>
          <w:sz w:val="22"/>
        </w:rPr>
      </w:pPr>
    </w:p>
    <w:p w14:paraId="7EE6BD43" w14:textId="77777777" w:rsidR="00542D47" w:rsidRDefault="00542D47">
      <w:pPr>
        <w:tabs>
          <w:tab w:val="left" w:pos="6780"/>
        </w:tabs>
        <w:adjustRightInd w:val="0"/>
        <w:snapToGrid w:val="0"/>
        <w:spacing w:line="240" w:lineRule="exact"/>
        <w:rPr>
          <w:color w:val="FF0000"/>
          <w:sz w:val="22"/>
        </w:rPr>
      </w:pPr>
    </w:p>
    <w:p w14:paraId="74F7ACF2" w14:textId="77777777" w:rsidR="00542D47" w:rsidRDefault="00542D47">
      <w:pPr>
        <w:tabs>
          <w:tab w:val="left" w:pos="6780"/>
        </w:tabs>
        <w:adjustRightInd w:val="0"/>
        <w:snapToGrid w:val="0"/>
        <w:spacing w:line="300" w:lineRule="auto"/>
        <w:ind w:firstLineChars="200" w:firstLine="440"/>
        <w:rPr>
          <w:color w:val="FF0000"/>
          <w:sz w:val="22"/>
        </w:rPr>
      </w:pPr>
    </w:p>
    <w:p w14:paraId="5CB2B89F" w14:textId="77777777" w:rsidR="00542D47" w:rsidRDefault="00542D47">
      <w:pPr>
        <w:tabs>
          <w:tab w:val="left" w:pos="6780"/>
        </w:tabs>
        <w:adjustRightInd w:val="0"/>
        <w:snapToGrid w:val="0"/>
        <w:spacing w:line="300" w:lineRule="auto"/>
        <w:ind w:firstLineChars="200" w:firstLine="440"/>
        <w:rPr>
          <w:color w:val="FF0000"/>
          <w:sz w:val="22"/>
        </w:rPr>
      </w:pPr>
    </w:p>
    <w:p w14:paraId="4F619D94" w14:textId="77777777" w:rsidR="00542D47" w:rsidRDefault="00542D47">
      <w:pPr>
        <w:tabs>
          <w:tab w:val="left" w:pos="6780"/>
        </w:tabs>
        <w:adjustRightInd w:val="0"/>
        <w:snapToGrid w:val="0"/>
        <w:spacing w:line="300" w:lineRule="auto"/>
        <w:ind w:firstLineChars="200" w:firstLine="440"/>
        <w:rPr>
          <w:color w:val="FF0000"/>
          <w:sz w:val="22"/>
        </w:rPr>
      </w:pPr>
    </w:p>
    <w:p w14:paraId="6EE70D3B" w14:textId="77777777" w:rsidR="00542D47" w:rsidRDefault="00542D47">
      <w:pPr>
        <w:tabs>
          <w:tab w:val="left" w:pos="6780"/>
        </w:tabs>
        <w:adjustRightInd w:val="0"/>
        <w:snapToGrid w:val="0"/>
        <w:spacing w:line="360" w:lineRule="auto"/>
        <w:rPr>
          <w:color w:val="FF0000"/>
          <w:sz w:val="22"/>
        </w:rPr>
      </w:pPr>
    </w:p>
    <w:p w14:paraId="30F381CD" w14:textId="77777777" w:rsidR="00542D47" w:rsidRDefault="00542D47">
      <w:pPr>
        <w:tabs>
          <w:tab w:val="left" w:pos="6780"/>
        </w:tabs>
        <w:adjustRightInd w:val="0"/>
        <w:snapToGrid w:val="0"/>
        <w:spacing w:line="360" w:lineRule="auto"/>
        <w:ind w:firstLineChars="200" w:firstLine="440"/>
        <w:rPr>
          <w:color w:val="000000"/>
          <w:sz w:val="22"/>
        </w:rPr>
      </w:pPr>
      <w:r>
        <w:rPr>
          <w:color w:val="FF0000"/>
          <w:sz w:val="22"/>
        </w:rPr>
        <w:t xml:space="preserve">                               </w:t>
      </w:r>
      <w:r>
        <w:rPr>
          <w:rFonts w:hint="eastAsia"/>
          <w:color w:val="000000"/>
          <w:sz w:val="22"/>
        </w:rPr>
        <w:t>图</w:t>
      </w:r>
      <w:r>
        <w:rPr>
          <w:color w:val="000000"/>
          <w:sz w:val="22"/>
        </w:rPr>
        <w:t>8</w:t>
      </w:r>
    </w:p>
    <w:p w14:paraId="08C76892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150" w:firstLine="330"/>
        <w:rPr>
          <w:color w:val="000000"/>
          <w:sz w:val="22"/>
        </w:rPr>
      </w:pPr>
      <w:r>
        <w:rPr>
          <w:color w:val="000000"/>
          <w:sz w:val="22"/>
        </w:rPr>
        <w:pict w14:anchorId="6194F8FC">
          <v:shape id="图片 25" o:spid="_x0000_i1049" type="#_x0000_t75" alt="说明: 学科网(www.zxxk.com)--教育资源门户，提供试卷、教案、课件、论文、素材及各类教学资源下载，还有大量而丰富的教学相关资讯！" style="width:1.5pt;height:2.25pt">
            <v:fill o:detectmouseclick="t"/>
            <v:imagedata r:id="rId37" o:title=" 学科网(www.zxxk"/>
          </v:shape>
        </w:pic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）这次活动一共调查了</w:t>
      </w:r>
      <w:r>
        <w:rPr>
          <w:color w:val="000000"/>
          <w:sz w:val="22"/>
        </w:rPr>
        <w:t>_________</w:t>
      </w:r>
      <w:r>
        <w:rPr>
          <w:rFonts w:hint="eastAsia"/>
          <w:color w:val="000000"/>
          <w:sz w:val="22"/>
        </w:rPr>
        <w:t>名学生；</w:t>
      </w:r>
    </w:p>
    <w:p w14:paraId="65036D5F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）在扇形统计图中，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其他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所在扇形圆心角等于</w:t>
      </w:r>
      <w:r>
        <w:rPr>
          <w:color w:val="000000"/>
          <w:sz w:val="22"/>
        </w:rPr>
        <w:t>_________</w:t>
      </w:r>
      <w:r>
        <w:rPr>
          <w:rFonts w:hint="eastAsia"/>
          <w:color w:val="000000"/>
          <w:sz w:val="22"/>
        </w:rPr>
        <w:t>度；</w:t>
      </w:r>
    </w:p>
    <w:p w14:paraId="4F87C887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）补全条形统计图；</w:t>
      </w:r>
    </w:p>
    <w:p w14:paraId="2724B5EA" w14:textId="77777777" w:rsidR="00542D47" w:rsidRDefault="00542D47">
      <w:pPr>
        <w:spacing w:line="30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lastRenderedPageBreak/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）若该年级有</w:t>
      </w:r>
      <w:r>
        <w:rPr>
          <w:color w:val="000000"/>
          <w:sz w:val="22"/>
        </w:rPr>
        <w:t>600</w:t>
      </w:r>
      <w:r>
        <w:rPr>
          <w:rFonts w:hint="eastAsia"/>
          <w:color w:val="000000"/>
          <w:sz w:val="22"/>
        </w:rPr>
        <w:t>人，请你估计该年级喜欢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科普常识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的学生人数约是</w:t>
      </w:r>
      <w:r>
        <w:rPr>
          <w:color w:val="000000"/>
          <w:sz w:val="22"/>
        </w:rPr>
        <w:t>_________</w:t>
      </w:r>
      <w:r>
        <w:rPr>
          <w:rFonts w:hint="eastAsia"/>
          <w:color w:val="000000"/>
          <w:sz w:val="22"/>
        </w:rPr>
        <w:t>人。</w:t>
      </w:r>
    </w:p>
    <w:p w14:paraId="4663A7CD" w14:textId="77777777" w:rsidR="00542D47" w:rsidRDefault="00542D47">
      <w:pPr>
        <w:tabs>
          <w:tab w:val="left" w:pos="6780"/>
        </w:tabs>
        <w:adjustRightInd w:val="0"/>
        <w:snapToGrid w:val="0"/>
        <w:spacing w:line="300" w:lineRule="auto"/>
        <w:rPr>
          <w:color w:val="000000"/>
          <w:sz w:val="22"/>
        </w:rPr>
      </w:pPr>
      <w:r>
        <w:rPr>
          <w:color w:val="000000"/>
          <w:sz w:val="22"/>
        </w:rPr>
        <w:t>20</w:t>
      </w:r>
      <w:r>
        <w:rPr>
          <w:rFonts w:hint="eastAsia"/>
          <w:color w:val="000000"/>
          <w:sz w:val="22"/>
        </w:rPr>
        <w:t>．如图</w:t>
      </w:r>
      <w:r>
        <w:rPr>
          <w:color w:val="000000"/>
          <w:sz w:val="22"/>
        </w:rPr>
        <w:t>9</w:t>
      </w:r>
      <w:r>
        <w:rPr>
          <w:rFonts w:hint="eastAsia"/>
          <w:color w:val="000000"/>
          <w:sz w:val="22"/>
        </w:rPr>
        <w:t>，已知在</w:t>
      </w:r>
      <w:r>
        <w:rPr>
          <w:rFonts w:ascii="宋体" w:hAnsi="宋体" w:cs="宋体" w:hint="eastAsia"/>
          <w:color w:val="000000"/>
          <w:sz w:val="22"/>
        </w:rPr>
        <w:t>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中，点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为劣弧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上的中点，连接</w:t>
      </w:r>
      <w:r>
        <w:rPr>
          <w:color w:val="000000"/>
          <w:sz w:val="22"/>
        </w:rPr>
        <w:t>AC</w:t>
      </w:r>
      <w:r>
        <w:rPr>
          <w:rFonts w:hint="eastAsia"/>
          <w:color w:val="000000"/>
          <w:sz w:val="22"/>
        </w:rPr>
        <w:t>并延长至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，使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CA</w:t>
      </w:r>
      <w:r>
        <w:rPr>
          <w:rFonts w:hint="eastAsia"/>
          <w:color w:val="000000"/>
          <w:sz w:val="22"/>
        </w:rPr>
        <w:t>，连接</w:t>
      </w:r>
      <w:r>
        <w:rPr>
          <w:color w:val="000000"/>
          <w:sz w:val="22"/>
        </w:rPr>
        <w:t>DB</w:t>
      </w:r>
    </w:p>
    <w:p w14:paraId="78293C7C" w14:textId="77777777" w:rsidR="00542D47" w:rsidRDefault="00542D47">
      <w:pPr>
        <w:tabs>
          <w:tab w:val="left" w:pos="6780"/>
        </w:tabs>
        <w:adjustRightInd w:val="0"/>
        <w:snapToGrid w:val="0"/>
        <w:spacing w:line="300" w:lineRule="auto"/>
        <w:ind w:firstLineChars="200" w:firstLine="420"/>
        <w:rPr>
          <w:color w:val="FF0000"/>
          <w:sz w:val="22"/>
        </w:rPr>
      </w:pPr>
      <w:r>
        <w:pict w14:anchorId="2B20C486">
          <v:group id="组合 2863" o:spid="_x0000_s2297" alt="学科网(www.zxxk.com)--教育资源门户，提供试卷、教案、课件、论文、素材及各类教学资源下载，还有大量而丰富的教学相关资讯！" style="position:absolute;left:0;text-align:left;margin-left:275.35pt;margin-top:5.3pt;width:204.95pt;height:124.65pt;z-index:251655168" coordsize="4099,2493">
            <v:group id="Group 3808" o:spid="_x0000_s2298" style="position:absolute;left:1967;width:2132;height:2487" coordsize="2132,2487">
              <v:group id="Group 3809" o:spid="_x0000_s2299" style="position:absolute;width:2132;height:2487" coordsize="2132,2487">
                <v:group id="Group 3810" o:spid="_x0000_s2300" style="position:absolute;width:2132;height:2487" coordsize="2132,2487">
                  <v:group id="Group 3811" o:spid="_x0000_s2301" style="position:absolute;width:2132;height:2487" coordsize="2132,2487">
                    <v:group id="Group 3812" o:spid="_x0000_s2302" style="position:absolute;left:314;width:1454;height:1850" coordsize="1454,1850">
                      <o:lock v:ext="edit" aspectratio="t"/>
                      <v:group id="Group 3813" o:spid="_x0000_s2303" style="position:absolute;width:1454;height:1850" coordsize="1454,1850">
                        <o:lock v:ext="edit" aspectratio="t"/>
                        <v:oval id="Oval 3814" o:spid="_x0000_s2304" style="position:absolute;width:1366;height:1366;mso-wrap-style:square;v-text-anchor:top" filled="f" strokeweight="1pt">
                          <v:fill o:detectmouseclick="t"/>
                          <o:lock v:ext="edit" aspectratio="t"/>
                        </v:oval>
                        <v:shape id="AutoShape 3815" o:spid="_x0000_s2305" type="#_x0000_t5" style="position:absolute;left:110;top:688;width:1344;height:1162;rotation:11166157fd;mso-wrap-style:square;v-text-anchor:top" filled="f" strokeweight="1pt">
                          <v:fill o:detectmouseclick="t"/>
                          <o:lock v:ext="edit" aspectratio="t"/>
                        </v:shape>
                      </v:group>
                      <v:oval id="Oval 3816" o:spid="_x0000_s2306" style="position:absolute;left:670;top:663;width:62;height:62;mso-wrap-style:square;v-text-anchor:top" fillcolor="black" stroked="f">
                        <o:lock v:ext="edit" aspectratio="t"/>
                      </v:oval>
                    </v:group>
                    <v:group id="Group 3817" o:spid="_x0000_s2307" style="position:absolute;top:303;width:2132;height:2184" coordsize="2132,2184">
                      <v:shape id="Text Box 3818" o:spid="_x0000_s2308" type="#_x0000_t202" style="position:absolute;left:772;top:36;width:540;height:468;mso-wrap-style:square;v-text-anchor:top" filled="f" stroked="f">
                        <v:fill o:detectmouseclick="t"/>
                        <v:textbox>
                          <w:txbxContent>
                            <w:p w14:paraId="6317A406" w14:textId="77777777" w:rsidR="00542D47" w:rsidRDefault="00542D47">
                              <w:pPr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3819" o:spid="_x0000_s2309" type="#_x0000_t202" style="position:absolute;left:1592;width:540;height:468;mso-wrap-style:square;v-text-anchor:top" filled="f" stroked="f">
                        <v:fill o:detectmouseclick="t"/>
                        <v:textbox>
                          <w:txbxContent>
                            <w:p w14:paraId="1BEFFEC9" w14:textId="77777777" w:rsidR="00542D47" w:rsidRDefault="00542D47">
                              <w:pPr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3820" o:spid="_x0000_s2310" type="#_x0000_t202" style="position:absolute;top:316;width:540;height:468;mso-wrap-style:square;v-text-anchor:top" filled="f" stroked="f">
                        <v:fill o:detectmouseclick="t"/>
                        <v:textbox>
                          <w:txbxContent>
                            <w:p w14:paraId="77F64D77" w14:textId="77777777" w:rsidR="00542D47" w:rsidRDefault="00542D47">
                              <w:pPr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3821" o:spid="_x0000_s2311" type="#_x0000_t202" style="position:absolute;left:1312;top:744;width:540;height:468;mso-wrap-style:square;v-text-anchor:top" filled="f" stroked="f">
                        <v:fill o:detectmouseclick="t"/>
                        <v:textbox>
                          <w:txbxContent>
                            <w:p w14:paraId="0207F736" w14:textId="77777777" w:rsidR="00542D47" w:rsidRDefault="00542D47">
                              <w:pPr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3822" o:spid="_x0000_s2312" type="#_x0000_t202" style="position:absolute;left:492;top:900;width:540;height:468;mso-wrap-style:square;v-text-anchor:top" filled="f" stroked="f">
                        <v:fill o:detectmouseclick="t"/>
                        <v:textbox>
                          <w:txbxContent>
                            <w:p w14:paraId="4B842B12" w14:textId="77777777" w:rsidR="00542D47" w:rsidRDefault="00542D47">
                              <w:pPr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3823" o:spid="_x0000_s2313" type="#_x0000_t202" style="position:absolute;left:976;top:1448;width:540;height:468;mso-wrap-style:square;v-text-anchor:top" filled="f" stroked="f">
                        <v:fill o:detectmouseclick="t"/>
                        <v:textbox>
                          <w:txbxContent>
                            <w:p w14:paraId="350FFB3D" w14:textId="77777777" w:rsidR="00542D47" w:rsidRDefault="00542D47">
                              <w:pPr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3824" o:spid="_x0000_s2314" type="#_x0000_t202" style="position:absolute;left:848;top:1716;width:848;height:468;mso-wrap-style:square;v-text-anchor:top" filled="f" stroked="f">
                        <v:fill o:detectmouseclick="t"/>
                        <v:textbox>
                          <w:txbxContent>
                            <w:p w14:paraId="716DE119" w14:textId="77777777" w:rsidR="00542D47" w:rsidRDefault="00542D47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图</w:t>
                              </w:r>
                              <w:r>
                                <w:rPr>
                                  <w:color w:val="000000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3825" o:spid="_x0000_s2315" style="position:absolute" from="344,813" to="1433,1204" strokeweight="1pt">
                    <v:fill o:detectmouseclick="t"/>
                  </v:line>
                </v:group>
                <v:line id="Line 3826" o:spid="_x0000_s2316" style="position:absolute;flip:y" from="350,840" to="418,899" strokeweight="1pt">
                  <v:fill o:detectmouseclick="t"/>
                </v:line>
                <v:line id="Line 3827" o:spid="_x0000_s2317" style="position:absolute;flip:y" from="365,861" to="467,949" strokeweight="1pt">
                  <v:fill o:detectmouseclick="t"/>
                </v:line>
                <v:line id="Line 3828" o:spid="_x0000_s2318" style="position:absolute;flip:y" from="392,882" to="522,994" strokeweight="1pt">
                  <v:fill o:detectmouseclick="t"/>
                </v:line>
                <v:line id="Line 3829" o:spid="_x0000_s2319" style="position:absolute;flip:y" from="419,903" to="583,1044" strokeweight="1pt">
                  <v:fill o:detectmouseclick="t"/>
                </v:line>
                <v:line id="Line 3830" o:spid="_x0000_s2320" style="position:absolute;flip:y" from="452,924" to="650,1095" strokeweight="1pt">
                  <v:fill o:detectmouseclick="t"/>
                </v:line>
                <v:line id="Line 3831" o:spid="_x0000_s2321" style="position:absolute;flip:y" from="494,951" to="715,1142" strokeweight="1pt">
                  <v:fill o:detectmouseclick="t"/>
                </v:line>
                <v:line id="Line 3832" o:spid="_x0000_s2322" style="position:absolute;flip:y" from="542,973" to="786,1184" strokeweight="1pt">
                  <v:fill o:detectmouseclick="t"/>
                </v:line>
                <v:line id="Line 3833" o:spid="_x0000_s2323" style="position:absolute;flip:y" from="587,996" to="853,1226" strokeweight="1pt">
                  <v:fill o:detectmouseclick="t"/>
                </v:line>
                <v:line id="Line 3834" o:spid="_x0000_s2324" style="position:absolute;flip:y" from="632,1017" to="915,1262" strokeweight="1pt">
                  <v:fill o:detectmouseclick="t"/>
                </v:line>
                <v:line id="Line 3835" o:spid="_x0000_s2325" style="position:absolute;flip:y" from="692,1044" to="975,1289" strokeweight="1pt">
                  <v:fill o:detectmouseclick="t"/>
                </v:line>
                <v:line id="Line 3836" o:spid="_x0000_s2326" style="position:absolute;flip:y" from="757,1065" to="1040,1310" strokeweight="1pt">
                  <v:fill o:detectmouseclick="t"/>
                </v:line>
                <v:line id="Line 3837" o:spid="_x0000_s2327" style="position:absolute;flip:y" from="812,1086" to="1101,1336" strokeweight="1pt">
                  <v:fill o:detectmouseclick="t"/>
                </v:line>
                <v:line id="Line 3838" o:spid="_x0000_s2328" style="position:absolute;flip:y" from="875,1107" to="1164,1357" strokeweight="1pt">
                  <v:fill o:detectmouseclick="t"/>
                </v:line>
                <v:line id="Line 3839" o:spid="_x0000_s2329" style="position:absolute;flip:y" from="959,1131" to="1231,1366" strokeweight="1pt">
                  <v:fill o:detectmouseclick="t"/>
                </v:line>
                <v:line id="Line 3840" o:spid="_x0000_s2330" style="position:absolute;flip:y" from="1056,1152" to="1300,1363" strokeweight="1pt">
                  <v:fill o:detectmouseclick="t"/>
                </v:line>
                <v:line id="Line 3841" o:spid="_x0000_s2331" style="position:absolute;flip:y" from="1184,1179" to="1371,1340" strokeweight="1pt">
                  <v:fill o:detectmouseclick="t"/>
                </v:line>
              </v:group>
              <v:line id="Line 3842" o:spid="_x0000_s2332" style="position:absolute;flip:y" from="1612,666" to="1680,725" strokeweight="1pt">
                <v:fill o:detectmouseclick="t"/>
              </v:line>
              <v:line id="Line 3843" o:spid="_x0000_s2333" style="position:absolute;flip:y" from="1574,741" to="1676,829" strokeweight="1pt">
                <v:fill o:detectmouseclick="t"/>
              </v:line>
              <v:line id="Line 3844" o:spid="_x0000_s2334" style="position:absolute;flip:y" from="1535,819" to="1665,931" strokeweight="1pt">
                <v:fill o:detectmouseclick="t"/>
              </v:line>
              <v:line id="Line 3845" o:spid="_x0000_s2335" style="position:absolute;flip:y" from="1466,1013" to="1591,1121" strokeweight="1pt">
                <v:fill o:detectmouseclick="t"/>
              </v:line>
              <v:line id="Line 3846" o:spid="_x0000_s2336" style="position:absolute;flip:y" from="1492,909" to="1639,1036" strokeweight="1pt">
                <v:fill o:detectmouseclick="t"/>
              </v:line>
            </v:group>
            <v:group id="Group 3847" o:spid="_x0000_s2337" style="position:absolute;top:6;width:2132;height:2487" coordsize="2132,2487">
              <v:group id="Group 3848" o:spid="_x0000_s2338" style="position:absolute;left:314;width:1454;height:1850" coordsize="1454,1850">
                <o:lock v:ext="edit" aspectratio="t"/>
                <v:group id="Group 3849" o:spid="_x0000_s2339" style="position:absolute;width:1454;height:1850" coordsize="1454,1850">
                  <o:lock v:ext="edit" aspectratio="t"/>
                  <v:oval id="Oval 3850" o:spid="_x0000_s2340" style="position:absolute;width:1366;height:1366;mso-wrap-style:square;v-text-anchor:top" filled="f" strokeweight="1pt">
                    <v:fill o:detectmouseclick="t"/>
                    <o:lock v:ext="edit" aspectratio="t"/>
                  </v:oval>
                  <v:shape id="AutoShape 3851" o:spid="_x0000_s2341" type="#_x0000_t5" style="position:absolute;left:110;top:688;width:1344;height:1162;rotation:11166157fd;mso-wrap-style:square;v-text-anchor:top" filled="f" strokeweight="1pt">
                    <v:fill o:detectmouseclick="t"/>
                    <o:lock v:ext="edit" aspectratio="t"/>
                  </v:shape>
                </v:group>
                <v:oval id="Oval 3852" o:spid="_x0000_s2342" style="position:absolute;left:670;top:663;width:62;height:62;mso-wrap-style:square;v-text-anchor:top" fillcolor="black" stroked="f">
                  <o:lock v:ext="edit" aspectratio="t"/>
                </v:oval>
              </v:group>
              <v:group id="Group 3853" o:spid="_x0000_s2343" style="position:absolute;top:303;width:2132;height:2184" coordsize="2132,2184">
                <v:shape id="Text Box 3854" o:spid="_x0000_s2344" type="#_x0000_t202" style="position:absolute;left:772;top:36;width:540;height:468;mso-wrap-style:square;v-text-anchor:top" filled="f" stroked="f">
                  <v:fill o:detectmouseclick="t"/>
                  <v:textbox>
                    <w:txbxContent>
                      <w:p w14:paraId="7A234BAD" w14:textId="77777777" w:rsidR="00542D47" w:rsidRDefault="00542D47">
                        <w:pPr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000000"/>
                          </w:rPr>
                          <w:t>O</w:t>
                        </w:r>
                      </w:p>
                    </w:txbxContent>
                  </v:textbox>
                </v:shape>
                <v:shape id="Text Box 3855" o:spid="_x0000_s2345" type="#_x0000_t202" style="position:absolute;left:1592;width:540;height:468;mso-wrap-style:square;v-text-anchor:top" filled="f" stroked="f">
                  <v:fill o:detectmouseclick="t"/>
                  <v:textbox>
                    <w:txbxContent>
                      <w:p w14:paraId="28955F20" w14:textId="77777777" w:rsidR="00542D47" w:rsidRDefault="00542D47">
                        <w:pPr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000000"/>
                          </w:rPr>
                          <w:t>A</w:t>
                        </w:r>
                      </w:p>
                    </w:txbxContent>
                  </v:textbox>
                </v:shape>
                <v:shape id="Text Box 3856" o:spid="_x0000_s2346" type="#_x0000_t202" style="position:absolute;top:316;width:540;height:468;mso-wrap-style:square;v-text-anchor:top" filled="f" stroked="f">
                  <v:fill o:detectmouseclick="t"/>
                  <v:textbox>
                    <w:txbxContent>
                      <w:p w14:paraId="0FAA85DE" w14:textId="77777777" w:rsidR="00542D47" w:rsidRDefault="00542D47">
                        <w:pPr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000000"/>
                          </w:rPr>
                          <w:t>E</w:t>
                        </w:r>
                      </w:p>
                    </w:txbxContent>
                  </v:textbox>
                </v:shape>
                <v:shape id="Text Box 3857" o:spid="_x0000_s2347" type="#_x0000_t202" style="position:absolute;left:1312;top:744;width:540;height:468;mso-wrap-style:square;v-text-anchor:top" filled="f" stroked="f">
                  <v:fill o:detectmouseclick="t"/>
                  <v:textbox>
                    <w:txbxContent>
                      <w:p w14:paraId="3D59D7C0" w14:textId="77777777" w:rsidR="00542D47" w:rsidRDefault="00542D47">
                        <w:pPr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000000"/>
                          </w:rPr>
                          <w:t>C</w:t>
                        </w:r>
                      </w:p>
                    </w:txbxContent>
                  </v:textbox>
                </v:shape>
                <v:shape id="Text Box 3858" o:spid="_x0000_s2348" type="#_x0000_t202" style="position:absolute;left:492;top:900;width:540;height:468;mso-wrap-style:square;v-text-anchor:top" filled="f" stroked="f">
                  <v:fill o:detectmouseclick="t"/>
                  <v:textbox>
                    <w:txbxContent>
                      <w:p w14:paraId="0D18BBF0" w14:textId="77777777" w:rsidR="00542D47" w:rsidRDefault="00542D47">
                        <w:pPr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000000"/>
                          </w:rPr>
                          <w:t>B</w:t>
                        </w:r>
                      </w:p>
                    </w:txbxContent>
                  </v:textbox>
                </v:shape>
                <v:shape id="Text Box 3859" o:spid="_x0000_s2349" type="#_x0000_t202" style="position:absolute;left:976;top:1448;width:540;height:468;mso-wrap-style:square;v-text-anchor:top" filled="f" stroked="f">
                  <v:fill o:detectmouseclick="t"/>
                  <v:textbox>
                    <w:txbxContent>
                      <w:p w14:paraId="470523D9" w14:textId="77777777" w:rsidR="00542D47" w:rsidRDefault="00542D47">
                        <w:pPr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000000"/>
                          </w:rPr>
                          <w:t>D</w:t>
                        </w:r>
                      </w:p>
                    </w:txbxContent>
                  </v:textbox>
                </v:shape>
                <v:shape id="Text Box 3860" o:spid="_x0000_s2350" type="#_x0000_t202" style="position:absolute;left:848;top:1716;width:848;height:468;mso-wrap-style:square;v-text-anchor:top" filled="f" stroked="f">
                  <v:fill o:detectmouseclick="t"/>
                  <v:textbox>
                    <w:txbxContent>
                      <w:p w14:paraId="62E248BB" w14:textId="77777777" w:rsidR="00542D47" w:rsidRDefault="00542D47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rFonts w:hint="eastAsia"/>
                            <w:color w:val="000000"/>
                          </w:rPr>
                          <w:t>图</w:t>
                        </w:r>
                        <w:r>
                          <w:rPr>
                            <w:color w:val="000000"/>
                          </w:rPr>
                          <w:t>9</w:t>
                        </w:r>
                      </w:p>
                    </w:txbxContent>
                  </v:textbox>
                </v:shape>
              </v:group>
            </v:group>
          </v:group>
        </w:pict>
      </w:r>
      <w:r>
        <w:rPr>
          <w:rFonts w:hint="eastAsia"/>
          <w:color w:val="000000"/>
          <w:sz w:val="22"/>
        </w:rPr>
        <w:t>并延长交</w:t>
      </w:r>
      <w:r>
        <w:rPr>
          <w:rFonts w:ascii="宋体" w:hAnsi="宋体" w:cs="宋体" w:hint="eastAsia"/>
          <w:color w:val="000000"/>
          <w:sz w:val="22"/>
        </w:rPr>
        <w:t>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于点</w:t>
      </w:r>
      <w:r>
        <w:rPr>
          <w:color w:val="000000"/>
          <w:sz w:val="22"/>
        </w:rPr>
        <w:t>E</w:t>
      </w:r>
      <w:r>
        <w:rPr>
          <w:rFonts w:hint="eastAsia"/>
          <w:color w:val="000000"/>
          <w:sz w:val="22"/>
        </w:rPr>
        <w:t>，连接</w:t>
      </w:r>
      <w:r>
        <w:rPr>
          <w:color w:val="000000"/>
          <w:sz w:val="22"/>
        </w:rPr>
        <w:t>AE</w:t>
      </w:r>
      <w:r>
        <w:rPr>
          <w:rFonts w:hint="eastAsia"/>
          <w:color w:val="000000"/>
          <w:sz w:val="22"/>
        </w:rPr>
        <w:t>。</w:t>
      </w:r>
    </w:p>
    <w:p w14:paraId="61025928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）求证：</w:t>
      </w:r>
      <w:r>
        <w:rPr>
          <w:color w:val="000000"/>
          <w:sz w:val="22"/>
        </w:rPr>
        <w:t>AE</w:t>
      </w:r>
      <w:r>
        <w:rPr>
          <w:rFonts w:hint="eastAsia"/>
          <w:color w:val="000000"/>
          <w:sz w:val="22"/>
        </w:rPr>
        <w:t>是</w:t>
      </w:r>
      <w:r>
        <w:rPr>
          <w:rFonts w:ascii="宋体" w:hAnsi="宋体" w:cs="宋体" w:hint="eastAsia"/>
          <w:color w:val="000000"/>
          <w:sz w:val="22"/>
        </w:rPr>
        <w:t>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的直径；</w:t>
      </w:r>
    </w:p>
    <w:p w14:paraId="322333F7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）如图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，连接</w:t>
      </w:r>
      <w:r>
        <w:rPr>
          <w:color w:val="000000"/>
          <w:sz w:val="22"/>
        </w:rPr>
        <w:t>EC</w:t>
      </w:r>
      <w:r>
        <w:rPr>
          <w:rFonts w:hint="eastAsia"/>
          <w:color w:val="000000"/>
          <w:sz w:val="22"/>
        </w:rPr>
        <w:t>，</w:t>
      </w:r>
      <w:r>
        <w:rPr>
          <w:rFonts w:ascii="宋体" w:hAnsi="宋体" w:cs="宋体" w:hint="eastAsia"/>
          <w:color w:val="000000"/>
          <w:sz w:val="22"/>
        </w:rPr>
        <w:t>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半径为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AC</w:t>
      </w:r>
      <w:r>
        <w:rPr>
          <w:rFonts w:hint="eastAsia"/>
          <w:color w:val="000000"/>
          <w:sz w:val="22"/>
        </w:rPr>
        <w:t>的长为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，</w:t>
      </w:r>
    </w:p>
    <w:p w14:paraId="0B8D5BCE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400" w:firstLine="88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求阴影部分的面积之和。（结果保留</w:t>
      </w:r>
      <w:r>
        <w:rPr>
          <w:color w:val="000000"/>
          <w:sz w:val="22"/>
        </w:rPr>
        <w:t>π</w:t>
      </w:r>
      <w:r>
        <w:rPr>
          <w:rFonts w:hint="eastAsia"/>
          <w:color w:val="000000"/>
          <w:sz w:val="22"/>
        </w:rPr>
        <w:t>与根号）</w:t>
      </w:r>
    </w:p>
    <w:p w14:paraId="4907B5D8" w14:textId="77777777" w:rsidR="00542D47" w:rsidRDefault="00542D47">
      <w:pPr>
        <w:rPr>
          <w:sz w:val="22"/>
        </w:rPr>
      </w:pPr>
    </w:p>
    <w:p w14:paraId="47D7E84D" w14:textId="77777777" w:rsidR="00542D47" w:rsidRDefault="00542D47">
      <w:pPr>
        <w:rPr>
          <w:sz w:val="22"/>
        </w:rPr>
      </w:pPr>
    </w:p>
    <w:p w14:paraId="40F79ABA" w14:textId="77777777" w:rsidR="00542D47" w:rsidRDefault="00542D47">
      <w:pPr>
        <w:rPr>
          <w:sz w:val="22"/>
        </w:rPr>
      </w:pPr>
    </w:p>
    <w:p w14:paraId="75F7B9B8" w14:textId="77777777" w:rsidR="00542D47" w:rsidRDefault="00542D47">
      <w:pPr>
        <w:rPr>
          <w:sz w:val="22"/>
        </w:rPr>
      </w:pPr>
    </w:p>
    <w:p w14:paraId="3B9CB41E" w14:textId="77777777" w:rsidR="00542D47" w:rsidRDefault="00542D47">
      <w:pPr>
        <w:snapToGrid w:val="0"/>
        <w:spacing w:line="324" w:lineRule="auto"/>
        <w:rPr>
          <w:sz w:val="22"/>
        </w:rPr>
      </w:pPr>
    </w:p>
    <w:p w14:paraId="05B6A883" w14:textId="77777777" w:rsidR="00542D47" w:rsidRDefault="00542D47">
      <w:pPr>
        <w:snapToGrid w:val="0"/>
        <w:spacing w:line="324" w:lineRule="auto"/>
        <w:rPr>
          <w:color w:val="000000"/>
          <w:sz w:val="22"/>
        </w:rPr>
      </w:pPr>
    </w:p>
    <w:p w14:paraId="4B6B5340" w14:textId="77777777" w:rsidR="00542D47" w:rsidRDefault="00542D47">
      <w:pPr>
        <w:snapToGrid w:val="0"/>
        <w:spacing w:line="324" w:lineRule="auto"/>
        <w:rPr>
          <w:color w:val="000000"/>
          <w:sz w:val="22"/>
        </w:rPr>
      </w:pPr>
      <w:r>
        <w:pict w14:anchorId="23200E84">
          <v:group id="组合 2819" o:spid="_x0000_s2351" alt="学科网(www.zxxk.com)--教育资源门户，提供试卷、教案、课件、论文、素材及各类教学资源下载，还有大量而丰富的教学相关资讯！" style="position:absolute;left:0;text-align:left;margin-left:256.6pt;margin-top:39.9pt;width:223.55pt;height:106.55pt;z-index:251656192" coordsize="4471,2131">
            <v:group id="Group 3384" o:spid="_x0000_s2352" style="position:absolute;width:2161;height:2131" coordsize="2161,2131">
              <v:shape id="Text Box 3385" o:spid="_x0000_s2353" type="#_x0000_t202" style="position:absolute;left:736;top:1731;width:770;height:400;mso-wrap-style:square;v-text-anchor:top" filled="f" stroked="f">
                <v:fill o:detectmouseclick="t"/>
                <v:textbox>
                  <w:txbxContent>
                    <w:p w14:paraId="76ECD1B5" w14:textId="77777777" w:rsidR="00542D47" w:rsidRDefault="00542D47">
                      <w:r>
                        <w:rPr>
                          <w:rFonts w:hint="eastAsia"/>
                        </w:rPr>
                        <w:t>图</w:t>
                      </w:r>
                      <w:r>
                        <w:t>11</w:t>
                      </w:r>
                    </w:p>
                  </w:txbxContent>
                </v:textbox>
              </v:shape>
              <v:group id="Group 3386" o:spid="_x0000_s2354" style="position:absolute;left:318;top:720;width:1530;height:936" coordsize="1530,936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3387" o:spid="_x0000_s2355" type="#_x0000_t6" style="position:absolute;width:1530;height:936;rotation:180;flip:x;mso-wrap-style:square;v-text-anchor:top" filled="f">
                  <v:fill o:detectmouseclick="t"/>
                </v:shape>
                <v:shape id="AutoShape 3388" o:spid="_x0000_s2356" type="#_x0000_t6" style="position:absolute;width:1530;height:936;flip:x;mso-wrap-style:square;v-text-anchor:top" filled="f">
                  <v:fill o:detectmouseclick="t"/>
                  <v:stroke dashstyle="dash"/>
                </v:shape>
              </v:group>
              <v:shape id="AutoShape 3389" o:spid="_x0000_s2357" type="#_x0000_t6" style="position:absolute;left:318;top:720;width:1530;height:936;rotation:7671361fd;mso-wrap-style:square;v-text-anchor:top" filled="f">
                <v:fill o:detectmouseclick="t"/>
              </v:shape>
              <v:shape id="Text Box 3390" o:spid="_x0000_s2358" type="#_x0000_t202" style="position:absolute;left:18;top:526;width:397;height:386;mso-wrap-style:square;v-text-anchor:top" filled="f" stroked="f">
                <v:fill o:detectmouseclick="t"/>
                <v:textbox>
                  <w:txbxContent>
                    <w:p w14:paraId="12768683" w14:textId="77777777" w:rsidR="00542D47" w:rsidRDefault="00542D4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A</w:t>
                      </w:r>
                    </w:p>
                  </w:txbxContent>
                </v:textbox>
              </v:shape>
              <v:shape id="Text Box 3391" o:spid="_x0000_s2359" type="#_x0000_t202" style="position:absolute;top:1494;width:397;height:386;mso-wrap-style:square;v-text-anchor:top" filled="f" stroked="f">
                <v:fill o:detectmouseclick="t"/>
                <v:textbox>
                  <w:txbxContent>
                    <w:p w14:paraId="3AF98567" w14:textId="77777777" w:rsidR="00542D47" w:rsidRDefault="00542D4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B</w:t>
                      </w:r>
                    </w:p>
                  </w:txbxContent>
                </v:textbox>
              </v:shape>
              <v:shape id="Text Box 3392" o:spid="_x0000_s2360" type="#_x0000_t202" style="position:absolute;left:1764;top:531;width:397;height:386;mso-wrap-style:square;v-text-anchor:top" filled="f" stroked="f">
                <v:fill o:detectmouseclick="t"/>
                <v:textbox>
                  <w:txbxContent>
                    <w:p w14:paraId="65CC78FA" w14:textId="77777777" w:rsidR="00542D47" w:rsidRDefault="00542D4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D</w:t>
                      </w:r>
                    </w:p>
                  </w:txbxContent>
                </v:textbox>
              </v:shape>
              <v:shape id="Text Box 3393" o:spid="_x0000_s2361" type="#_x0000_t202" style="position:absolute;left:1746;top:1499;width:397;height:386;mso-wrap-style:square;v-text-anchor:top" filled="f" stroked="f">
                <v:fill o:detectmouseclick="t"/>
                <v:textbox>
                  <w:txbxContent>
                    <w:p w14:paraId="60A2D3B8" w14:textId="77777777" w:rsidR="00542D47" w:rsidRDefault="00542D4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C</w:t>
                      </w:r>
                    </w:p>
                  </w:txbxContent>
                </v:textbox>
              </v:shape>
              <v:shape id="Text Box 3394" o:spid="_x0000_s2362" type="#_x0000_t202" style="position:absolute;left:789;width:476;height:386;mso-wrap-style:square;v-text-anchor:top" filled="f" stroked="f">
                <v:fill o:detectmouseclick="t"/>
                <v:textbox>
                  <w:txbxContent>
                    <w:p w14:paraId="7B20F662" w14:textId="77777777" w:rsidR="00542D47" w:rsidRDefault="00542D4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C′</w:t>
                      </w:r>
                    </w:p>
                  </w:txbxContent>
                </v:textbox>
              </v:shape>
              <v:shape id="Text Box 3395" o:spid="_x0000_s2363" type="#_x0000_t202" style="position:absolute;left:648;top:659;width:397;height:386;mso-wrap-style:square;v-text-anchor:top" filled="f" stroked="f">
                <v:fill o:detectmouseclick="t"/>
                <v:textbox>
                  <w:txbxContent>
                    <w:p w14:paraId="19664F9B" w14:textId="77777777" w:rsidR="00542D47" w:rsidRDefault="00542D4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G</w:t>
                      </w:r>
                    </w:p>
                  </w:txbxContent>
                </v:textbox>
              </v:shape>
            </v:group>
            <v:group id="Group 3396" o:spid="_x0000_s2364" style="position:absolute;left:2310;top:17;width:2161;height:2050" coordsize="2161,2050">
              <v:group id="Group 3397" o:spid="_x0000_s2365" style="position:absolute;width:2161;height:2050" coordsize="2161,2050">
                <v:group id="Group 3398" o:spid="_x0000_s2366" style="position:absolute;width:2161;height:2050" coordsize="2161,2050">
                  <v:shape id="Text Box 3399" o:spid="_x0000_s2367" type="#_x0000_t202" style="position:absolute;left:641;top:605;width:410;height:400;mso-wrap-style:square;v-text-anchor:top" filled="f" stroked="f">
                    <v:fill o:detectmouseclick="t"/>
                    <v:textbox>
                      <w:txbxContent>
                        <w:p w14:paraId="3B5FBEE7" w14:textId="77777777" w:rsidR="00542D47" w:rsidRDefault="00542D47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</w:t>
                          </w:r>
                        </w:p>
                      </w:txbxContent>
                    </v:textbox>
                  </v:shape>
                  <v:group id="Group 3400" o:spid="_x0000_s2368" style="position:absolute;width:2161;height:2050" coordsize="2161,2050">
                    <v:shape id="Text Box 3401" o:spid="_x0000_s2369" type="#_x0000_t202" style="position:absolute;left:736;top:1650;width:770;height:400;mso-wrap-style:square;v-text-anchor:top" filled="f" stroked="f">
                      <v:fill o:detectmouseclick="t"/>
                      <v:textbox>
                        <w:txbxContent>
                          <w:p w14:paraId="14650598" w14:textId="77777777" w:rsidR="00542D47" w:rsidRDefault="00542D4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12</w:t>
                            </w:r>
                          </w:p>
                        </w:txbxContent>
                      </v:textbox>
                    </v:shape>
                    <v:group id="Group 3402" o:spid="_x0000_s2370" style="position:absolute;width:2161;height:1947" coordsize="2161,1947">
                      <v:group id="Group 3403" o:spid="_x0000_s2371" style="position:absolute;top:324;width:2161;height:1623" coordsize="2161,1623">
                        <v:group id="Group 3404" o:spid="_x0000_s2372" style="position:absolute;left:318;width:1530;height:1623" coordsize="1530,1623">
                          <v:group id="Group 3405" o:spid="_x0000_s2373" style="position:absolute;top:6;width:1530;height:1617" coordsize="1530,1617">
                            <v:group id="Group 3406" o:spid="_x0000_s2374" style="position:absolute;top:384;width:1530;height:936" coordsize="1530,936">
                              <v:shape id="AutoShape 3407" o:spid="_x0000_s2375" type="#_x0000_t6" style="position:absolute;width:1530;height:936;rotation:180;flip:x;mso-wrap-style:square;v-text-anchor:top" filled="f">
                                <v:fill o:detectmouseclick="t"/>
                              </v:shape>
                              <v:shape id="AutoShape 3408" o:spid="_x0000_s2376" type="#_x0000_t6" style="position:absolute;width:1530;height:936;flip:x;mso-wrap-style:square;v-text-anchor:top" filled="f">
                                <v:fill o:detectmouseclick="t"/>
                                <v:stroke dashstyle="dash"/>
                              </v:shape>
                            </v:group>
                            <v:line id="Line 3409" o:spid="_x0000_s2377" style="position:absolute" from="762,0" to="762,849">
                              <v:fill o:detectmouseclick="t"/>
                            </v:line>
                            <v:shape id="AutoShape 3410" o:spid="_x0000_s2378" type="#_x0000_t6" style="position:absolute;top:384;width:1530;height:936;rotation:7671361fd;mso-wrap-style:square;v-text-anchor:top" filled="f">
                              <v:fill o:detectmouseclick="t"/>
                            </v:shape>
                          </v:group>
                          <v:line id="Line 3411" o:spid="_x0000_s2379" style="position:absolute" from="3,390" to="757,855">
                            <v:fill o:detectmouseclick="t"/>
                          </v:line>
                          <v:line id="Line 3412" o:spid="_x0000_s2380" style="position:absolute;flip:y" from="3,0" to="763,385">
                            <v:fill o:detectmouseclick="t"/>
                          </v:line>
                        </v:group>
                        <v:shape id="Text Box 3413" o:spid="_x0000_s2381" type="#_x0000_t202" style="position:absolute;left:18;top:196;width:397;height:386;mso-wrap-style:square;v-text-anchor:top" filled="f" stroked="f">
                          <v:fill o:detectmouseclick="t"/>
                          <v:textbox>
                            <w:txbxContent>
                              <w:p w14:paraId="0FD50A12" w14:textId="77777777" w:rsidR="00542D47" w:rsidRDefault="00542D47">
                                <w:pPr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3414" o:spid="_x0000_s2382" type="#_x0000_t202" style="position:absolute;top:1164;width:397;height:386;mso-wrap-style:square;v-text-anchor:top" filled="f" stroked="f">
                          <v:fill o:detectmouseclick="t"/>
                          <v:textbox>
                            <w:txbxContent>
                              <w:p w14:paraId="65568B4A" w14:textId="77777777" w:rsidR="00542D47" w:rsidRDefault="00542D47">
                                <w:pPr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3415" o:spid="_x0000_s2383" type="#_x0000_t202" style="position:absolute;left:1764;top:201;width:397;height:386;mso-wrap-style:square;v-text-anchor:top" filled="f" stroked="f">
                          <v:fill o:detectmouseclick="t"/>
                          <v:textbox>
                            <w:txbxContent>
                              <w:p w14:paraId="2F2EAE4A" w14:textId="77777777" w:rsidR="00542D47" w:rsidRDefault="00542D47">
                                <w:pPr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  <v:shape id="Text Box 3416" o:spid="_x0000_s2384" type="#_x0000_t202" style="position:absolute;left:1746;top:1169;width:397;height:386;mso-wrap-style:square;v-text-anchor:top" filled="f" stroked="f">
                          <v:fill o:detectmouseclick="t"/>
                          <v:textbox>
                            <w:txbxContent>
                              <w:p w14:paraId="51783CD5" w14:textId="77777777" w:rsidR="00542D47" w:rsidRDefault="00542D47">
                                <w:pPr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</v:group>
                      <v:shape id="Text Box 3417" o:spid="_x0000_s2385" type="#_x0000_t202" style="position:absolute;left:996;top:57;width:397;height:386;mso-wrap-style:square;v-text-anchor:top" filled="f" stroked="f">
                        <v:fill o:detectmouseclick="t"/>
                        <v:textbox>
                          <w:txbxContent>
                            <w:p w14:paraId="1E6F6CD9" w14:textId="77777777" w:rsidR="00542D47" w:rsidRDefault="00542D4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3418" o:spid="_x0000_s2386" type="#_x0000_t202" style="position:absolute;left:735;width:476;height:386;mso-wrap-style:square;v-text-anchor:top" filled="f" stroked="f">
                        <v:fill o:detectmouseclick="t"/>
                        <v:textbox>
                          <w:txbxContent>
                            <w:p w14:paraId="6DEE0248" w14:textId="77777777" w:rsidR="00542D47" w:rsidRDefault="00542D4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C′</w:t>
                              </w:r>
                            </w:p>
                          </w:txbxContent>
                        </v:textbox>
                      </v:shape>
                      <v:shape id="Text Box 3419" o:spid="_x0000_s2387" type="#_x0000_t202" style="position:absolute;left:930;top:1080;width:397;height:386;mso-wrap-style:square;v-text-anchor:top" filled="f" stroked="f">
                        <v:fill o:detectmouseclick="t"/>
                        <v:textbox>
                          <w:txbxContent>
                            <w:p w14:paraId="7DD5A908" w14:textId="77777777" w:rsidR="00542D47" w:rsidRDefault="00542D4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rect id="Rectangle 3420" o:spid="_x0000_s2388" style="position:absolute;left:1145;top:341;width:57;height:811;mso-wrap-style:square;v-text-anchor:top" stroked="f"/>
                <v:rect id="Rectangle 3421" o:spid="_x0000_s2389" style="position:absolute;left:1260;top:391;width:57;height:726;mso-wrap-style:square;v-text-anchor:top" stroked="f"/>
                <v:rect id="Rectangle 3422" o:spid="_x0000_s2390" style="position:absolute;left:1377;top:440;width:57;height:595;mso-wrap-style:square;v-text-anchor:top" stroked="f"/>
                <v:rect id="Rectangle 3423" o:spid="_x0000_s2391" style="position:absolute;left:1491;top:491;width:57;height:482;mso-wrap-style:square;v-text-anchor:top" stroked="f"/>
                <v:rect id="Rectangle 3424" o:spid="_x0000_s2392" style="position:absolute;left:1611;top:566;width:57;height:317;mso-wrap-style:square;v-text-anchor:top" stroked="f"/>
                <v:rect id="Rectangle 3425" o:spid="_x0000_s2393" style="position:absolute;left:1722;top:572;width:45;height:289;mso-wrap-style:square;v-text-anchor:top" stroked="f"/>
              </v:group>
              <v:shape id="Text Box 3426" o:spid="_x0000_s2394" type="#_x0000_t202" style="position:absolute;left:963;top:598;width:410;height:400;mso-wrap-style:square;v-text-anchor:top" filled="f" stroked="f">
                <v:fill o:detectmouseclick="t"/>
                <v:textbox>
                  <w:txbxContent>
                    <w:p w14:paraId="2A5572E3" w14:textId="77777777" w:rsidR="00542D47" w:rsidRDefault="00542D4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M</w:t>
                      </w:r>
                    </w:p>
                  </w:txbxContent>
                </v:textbox>
              </v:shape>
            </v:group>
          </v:group>
        </w:pict>
      </w:r>
      <w:r>
        <w:rPr>
          <w:color w:val="000000"/>
          <w:sz w:val="22"/>
        </w:rPr>
        <w:t>21</w:t>
      </w:r>
      <w:r>
        <w:rPr>
          <w:rFonts w:hint="eastAsia"/>
          <w:color w:val="000000"/>
          <w:sz w:val="22"/>
        </w:rPr>
        <w:t>．（本题</w:t>
      </w:r>
      <w:r>
        <w:rPr>
          <w:color w:val="000000"/>
          <w:sz w:val="22"/>
        </w:rPr>
        <w:t>8</w:t>
      </w:r>
      <w:r>
        <w:rPr>
          <w:rFonts w:hint="eastAsia"/>
          <w:color w:val="000000"/>
          <w:sz w:val="22"/>
        </w:rPr>
        <w:t>分）如图</w:t>
      </w:r>
      <w:r>
        <w:rPr>
          <w:color w:val="000000"/>
          <w:sz w:val="22"/>
        </w:rPr>
        <w:t>11</w:t>
      </w:r>
      <w:r>
        <w:rPr>
          <w:rFonts w:hint="eastAsia"/>
          <w:color w:val="000000"/>
          <w:sz w:val="22"/>
        </w:rPr>
        <w:t>，一张矩形纸片</w:t>
      </w:r>
      <w:r>
        <w:rPr>
          <w:color w:val="000000"/>
          <w:sz w:val="22"/>
        </w:rPr>
        <w:t>ABCD</w:t>
      </w:r>
      <w:r>
        <w:rPr>
          <w:rFonts w:hint="eastAsia"/>
          <w:color w:val="000000"/>
          <w:sz w:val="22"/>
        </w:rPr>
        <w:t>，其中</w:t>
      </w:r>
      <w:r>
        <w:rPr>
          <w:color w:val="000000"/>
          <w:sz w:val="22"/>
        </w:rPr>
        <w:t>AD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8cm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6cm</w:t>
      </w:r>
      <w:r>
        <w:rPr>
          <w:rFonts w:hint="eastAsia"/>
          <w:color w:val="000000"/>
          <w:sz w:val="22"/>
        </w:rPr>
        <w:t>，先沿对角线</w:t>
      </w:r>
      <w:r>
        <w:rPr>
          <w:color w:val="000000"/>
          <w:sz w:val="22"/>
        </w:rPr>
        <w:t>BD</w:t>
      </w:r>
      <w:r>
        <w:rPr>
          <w:rFonts w:hint="eastAsia"/>
          <w:color w:val="000000"/>
          <w:sz w:val="22"/>
        </w:rPr>
        <w:t>对折，</w:t>
      </w:r>
      <w:r>
        <w:rPr>
          <w:color w:val="FFFFFF"/>
          <w:sz w:val="22"/>
        </w:rPr>
        <w:t>[</w:t>
      </w:r>
      <w:r>
        <w:rPr>
          <w:rFonts w:hint="eastAsia"/>
          <w:color w:val="000000"/>
          <w:sz w:val="22"/>
        </w:rPr>
        <w:t>点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落在点</w:t>
      </w:r>
      <w:r>
        <w:rPr>
          <w:color w:val="000000"/>
          <w:sz w:val="22"/>
        </w:rPr>
        <w:t>C</w:t>
      </w:r>
      <w:r>
        <w:rPr>
          <w:color w:val="000000"/>
          <w:spacing w:val="40"/>
          <w:sz w:val="22"/>
        </w:rPr>
        <w:t>′</w:t>
      </w:r>
      <w:r>
        <w:rPr>
          <w:rFonts w:hint="eastAsia"/>
          <w:color w:val="000000"/>
          <w:sz w:val="22"/>
        </w:rPr>
        <w:t>的位置，</w:t>
      </w:r>
      <w:r>
        <w:rPr>
          <w:color w:val="000000"/>
          <w:sz w:val="22"/>
        </w:rPr>
        <w:t>BC</w:t>
      </w:r>
      <w:r>
        <w:rPr>
          <w:color w:val="000000"/>
          <w:spacing w:val="40"/>
          <w:sz w:val="22"/>
        </w:rPr>
        <w:t>′</w:t>
      </w:r>
      <w:r>
        <w:rPr>
          <w:rFonts w:hint="eastAsia"/>
          <w:color w:val="000000"/>
          <w:sz w:val="22"/>
        </w:rPr>
        <w:t>交</w:t>
      </w:r>
      <w:r>
        <w:rPr>
          <w:color w:val="000000"/>
          <w:sz w:val="22"/>
        </w:rPr>
        <w:t>AD</w:t>
      </w:r>
      <w:r>
        <w:rPr>
          <w:rFonts w:hint="eastAsia"/>
          <w:color w:val="000000"/>
          <w:sz w:val="22"/>
        </w:rPr>
        <w:t>于点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。</w:t>
      </w:r>
    </w:p>
    <w:p w14:paraId="6F6597C9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）求证：</w:t>
      </w:r>
      <w:r>
        <w:rPr>
          <w:color w:val="000000"/>
          <w:sz w:val="22"/>
        </w:rPr>
        <w:t>AG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</w:t>
      </w:r>
      <w:r>
        <w:rPr>
          <w:color w:val="000000"/>
          <w:spacing w:val="40"/>
          <w:sz w:val="22"/>
        </w:rPr>
        <w:t>′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；</w:t>
      </w:r>
    </w:p>
    <w:p w14:paraId="277CFC8C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）如图</w:t>
      </w:r>
      <w:r>
        <w:rPr>
          <w:color w:val="000000"/>
          <w:sz w:val="22"/>
        </w:rPr>
        <w:t>12</w:t>
      </w:r>
      <w:r>
        <w:rPr>
          <w:rFonts w:hint="eastAsia"/>
          <w:color w:val="000000"/>
          <w:sz w:val="22"/>
        </w:rPr>
        <w:t>，再折叠一次，使点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与点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重合，</w:t>
      </w:r>
    </w:p>
    <w:p w14:paraId="00F14A86" w14:textId="77777777" w:rsidR="00542D47" w:rsidRDefault="00542D47">
      <w:pPr>
        <w:tabs>
          <w:tab w:val="left" w:pos="7575"/>
        </w:tabs>
        <w:snapToGrid w:val="0"/>
        <w:spacing w:line="304" w:lineRule="auto"/>
        <w:ind w:firstLineChars="300" w:firstLine="66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得折痕</w:t>
      </w:r>
      <w:r>
        <w:rPr>
          <w:color w:val="000000"/>
          <w:sz w:val="22"/>
        </w:rPr>
        <w:t>EN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EN</w:t>
      </w:r>
      <w:r>
        <w:rPr>
          <w:rFonts w:hint="eastAsia"/>
          <w:color w:val="000000"/>
          <w:sz w:val="22"/>
        </w:rPr>
        <w:t>交</w:t>
      </w:r>
      <w:r>
        <w:rPr>
          <w:color w:val="000000"/>
          <w:sz w:val="22"/>
        </w:rPr>
        <w:t>AD</w:t>
      </w:r>
      <w:r>
        <w:rPr>
          <w:rFonts w:hint="eastAsia"/>
          <w:color w:val="000000"/>
          <w:sz w:val="22"/>
        </w:rPr>
        <w:t>于点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，求</w:t>
      </w:r>
      <w:r>
        <w:rPr>
          <w:color w:val="000000"/>
          <w:sz w:val="22"/>
        </w:rPr>
        <w:t>EM</w:t>
      </w:r>
      <w:r>
        <w:rPr>
          <w:rFonts w:hint="eastAsia"/>
          <w:color w:val="000000"/>
          <w:sz w:val="22"/>
        </w:rPr>
        <w:t>的长。</w:t>
      </w:r>
    </w:p>
    <w:p w14:paraId="43C4AAFB" w14:textId="77777777" w:rsidR="00542D47" w:rsidRDefault="00542D47">
      <w:pPr>
        <w:rPr>
          <w:sz w:val="22"/>
        </w:rPr>
      </w:pPr>
    </w:p>
    <w:p w14:paraId="6AE030C8" w14:textId="77777777" w:rsidR="00542D47" w:rsidRDefault="00542D47">
      <w:pPr>
        <w:tabs>
          <w:tab w:val="left" w:pos="1950"/>
        </w:tabs>
        <w:rPr>
          <w:sz w:val="22"/>
        </w:rPr>
      </w:pPr>
    </w:p>
    <w:p w14:paraId="35BC468B" w14:textId="77777777" w:rsidR="00542D47" w:rsidRDefault="00542D47">
      <w:pPr>
        <w:rPr>
          <w:color w:val="FF0000"/>
          <w:sz w:val="22"/>
        </w:rPr>
      </w:pPr>
    </w:p>
    <w:p w14:paraId="12EB0CE7" w14:textId="77777777" w:rsidR="00542D47" w:rsidRDefault="00542D47">
      <w:pPr>
        <w:rPr>
          <w:b/>
          <w:bCs/>
          <w:color w:val="FF0000"/>
          <w:sz w:val="22"/>
        </w:rPr>
      </w:pPr>
    </w:p>
    <w:p w14:paraId="5E5ABB8E" w14:textId="77777777" w:rsidR="00542D47" w:rsidRDefault="00542D47">
      <w:pPr>
        <w:rPr>
          <w:b/>
          <w:bCs/>
          <w:color w:val="FF0000"/>
          <w:sz w:val="22"/>
        </w:rPr>
      </w:pPr>
    </w:p>
    <w:p w14:paraId="59DA14EB" w14:textId="77777777" w:rsidR="00542D47" w:rsidRDefault="00542D47">
      <w:pPr>
        <w:rPr>
          <w:b/>
          <w:bCs/>
          <w:color w:val="FF0000"/>
          <w:sz w:val="22"/>
        </w:rPr>
      </w:pPr>
    </w:p>
    <w:p w14:paraId="1E616F83" w14:textId="77777777" w:rsidR="00542D47" w:rsidRDefault="00542D47">
      <w:pPr>
        <w:rPr>
          <w:b/>
          <w:bCs/>
          <w:color w:val="FF0000"/>
          <w:sz w:val="22"/>
        </w:rPr>
      </w:pPr>
    </w:p>
    <w:p w14:paraId="1AFFBCE6" w14:textId="77777777" w:rsidR="00542D47" w:rsidRDefault="00542D47">
      <w:pPr>
        <w:rPr>
          <w:b/>
          <w:bCs/>
          <w:color w:val="FF0000"/>
          <w:sz w:val="22"/>
        </w:rPr>
      </w:pPr>
    </w:p>
    <w:p w14:paraId="5FFE81E5" w14:textId="77777777" w:rsidR="00542D47" w:rsidRDefault="00542D47">
      <w:pPr>
        <w:rPr>
          <w:b/>
          <w:bCs/>
          <w:color w:val="FF0000"/>
          <w:sz w:val="22"/>
        </w:rPr>
      </w:pPr>
    </w:p>
    <w:p w14:paraId="41CA0CD3" w14:textId="77777777" w:rsidR="00542D47" w:rsidRDefault="00542D47">
      <w:pPr>
        <w:rPr>
          <w:b/>
          <w:bCs/>
          <w:color w:val="FF0000"/>
          <w:sz w:val="22"/>
        </w:rPr>
      </w:pPr>
    </w:p>
    <w:p w14:paraId="7F5AE44C" w14:textId="77777777" w:rsidR="00542D47" w:rsidRDefault="00542D47">
      <w:pPr>
        <w:snapToGrid w:val="0"/>
        <w:spacing w:line="324" w:lineRule="auto"/>
        <w:rPr>
          <w:color w:val="000000"/>
          <w:sz w:val="22"/>
        </w:rPr>
      </w:pPr>
      <w:r>
        <w:pict w14:anchorId="1FD99C85">
          <v:group id="组合 2794" o:spid="_x0000_s2395" style="position:absolute;left:0;text-align:left;margin-left:26.25pt;margin-top:31.35pt;width:471.55pt;height:122.35pt;z-index:251657216" coordorigin="942,7106" coordsize="9431,2447">
            <v:group id="Group 3547" o:spid="_x0000_s2396" alt="学科网(www.zxxk.com)--教育资源门户，提供试卷、教案、课件、论文、素材及各类教学资源下载，还有大量而丰富的教学相关资讯！" style="position:absolute;left:942;top:7106;width:4706;height:2442" coordsize="4706,2442">
              <v:group id="Group 3548" o:spid="_x0000_s2397" style="position:absolute;top:344;width:4706;height:2098" coordsize="4706,2098">
                <v:group id="Group 3549" o:spid="_x0000_s2398" style="position:absolute;left:39;top:79;width:1774;height:713" coordsize="1774,713">
                  <v:line id="__TH_L745" o:spid="_x0000_s2399" style="position:absolute" from="0,0" to="1774,697" strokeweight=".5pt">
                    <v:fill o:detectmouseclick="t"/>
                  </v:line>
                  <v:shape id="__TH_B11746" o:spid="_x0000_s2400" type="#_x0000_t202" style="position:absolute;left:877;top:15;width:273;height:289;mso-wrap-style:square;v-text-anchor:top" filled="f" stroked="f">
                    <v:fill o:detectmouseclick="t"/>
                    <v:textbox inset="0,0,0,0">
                      <w:txbxContent>
                        <w:p w14:paraId="4CAD740A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出</w:t>
                          </w:r>
                        </w:p>
                      </w:txbxContent>
                    </v:textbox>
                  </v:shape>
                  <v:shape id="__TH_B12747" o:spid="_x0000_s2401" type="#_x0000_t202" style="position:absolute;left:1135;top:116;width:272;height:287;mso-wrap-style:square;v-text-anchor:top" filled="f" stroked="f">
                    <v:fill o:detectmouseclick="t"/>
                    <v:textbox inset="0,0,0,0">
                      <w:txbxContent>
                        <w:p w14:paraId="5ECCC339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发</w:t>
                          </w:r>
                        </w:p>
                      </w:txbxContent>
                    </v:textbox>
                  </v:shape>
                  <v:shape id="__TH_B13748" o:spid="_x0000_s2402" type="#_x0000_t202" style="position:absolute;left:1389;top:216;width:273;height:287;mso-wrap-style:square;v-text-anchor:top" filled="f" stroked="f">
                    <v:fill o:detectmouseclick="t"/>
                    <v:textbox inset="0,0,0,0">
                      <w:txbxContent>
                        <w:p w14:paraId="392A3CA0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地</w:t>
                          </w:r>
                        </w:p>
                      </w:txbxContent>
                    </v:textbox>
                  </v:shape>
                  <v:shape id="__TH_B11746" o:spid="_x0000_s2403" type="#_x0000_t202" style="position:absolute;left:95;top:225;width:273;height:289;mso-wrap-style:square;v-text-anchor:top" filled="f" stroked="f">
                    <v:fill o:detectmouseclick="t"/>
                    <v:textbox inset="0,0,0,0">
                      <w:txbxContent>
                        <w:p w14:paraId="3F6B85AB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目</w:t>
                          </w:r>
                        </w:p>
                      </w:txbxContent>
                    </v:textbox>
                  </v:shape>
                  <v:shape id="__TH_B12747" o:spid="_x0000_s2404" type="#_x0000_t202" style="position:absolute;left:355;top:326;width:272;height:287;mso-wrap-style:square;v-text-anchor:top" filled="f" stroked="f">
                    <v:fill o:detectmouseclick="t"/>
                    <v:textbox inset="0,0,0,0">
                      <w:txbxContent>
                        <w:p w14:paraId="135CAC76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的</w:t>
                          </w:r>
                        </w:p>
                      </w:txbxContent>
                    </v:textbox>
                  </v:shape>
                  <v:shape id="__TH_B13748" o:spid="_x0000_s2405" type="#_x0000_t202" style="position:absolute;left:609;top:426;width:273;height:287;mso-wrap-style:square;v-text-anchor:top" filled="f" stroked="f">
                    <v:fill o:detectmouseclick="t"/>
                    <v:textbox inset="0,0,0,0">
                      <w:txbxContent>
                        <w:p w14:paraId="690FF76B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地</w:t>
                          </w:r>
                        </w:p>
                      </w:txbxContent>
                    </v:textbox>
                  </v:shape>
                </v:group>
                <v:shape id="Text Box 3557" o:spid="_x0000_s2406" type="#_x0000_t202" style="position:absolute;width:4706;height:2098;mso-wrap-style:square;v-text-anchor:top" filled="f" stroked="f">
                  <v:fill o:detectmouseclick="t"/>
                  <v:textbox>
                    <w:txbxContent>
                      <w:tbl>
                        <w:tblPr>
                          <w:tblW w:w="4562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778"/>
                          <w:gridCol w:w="1390"/>
                          <w:gridCol w:w="1394"/>
                        </w:tblGrid>
                        <w:tr w:rsidR="00000000" w14:paraId="4134ABFF" w14:textId="77777777">
                          <w:trPr>
                            <w:trHeight w:val="693"/>
                          </w:trPr>
                          <w:tc>
                            <w:tcPr>
                              <w:tcW w:w="177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4EA01A95" w14:textId="77777777" w:rsidR="00542D47" w:rsidRDefault="00542D47"/>
                          </w:tc>
                          <w:tc>
                            <w:tcPr>
                              <w:tcW w:w="139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6F289986" w14:textId="77777777" w:rsidR="00542D47" w:rsidRDefault="00542D4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甲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地</w:t>
                              </w:r>
                            </w:p>
                          </w:tc>
                          <w:tc>
                            <w:tcPr>
                              <w:tcW w:w="139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039689E4" w14:textId="77777777" w:rsidR="00542D47" w:rsidRDefault="00542D4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乙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地</w:t>
                              </w:r>
                            </w:p>
                          </w:tc>
                        </w:tr>
                        <w:tr w:rsidR="00000000" w14:paraId="6BA39A2E" w14:textId="77777777">
                          <w:trPr>
                            <w:trHeight w:val="535"/>
                          </w:trPr>
                          <w:tc>
                            <w:tcPr>
                              <w:tcW w:w="177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1CB72A02" w14:textId="77777777" w:rsidR="00542D47" w:rsidRDefault="00542D47">
                              <w:pPr>
                                <w:jc w:val="center"/>
                              </w:pPr>
                              <w:r>
                                <w:t xml:space="preserve">A </w:t>
                              </w:r>
                              <w:r>
                                <w:rPr>
                                  <w:rFonts w:hint="eastAsia"/>
                                </w:rPr>
                                <w:t>馆</w:t>
                              </w:r>
                            </w:p>
                          </w:tc>
                          <w:tc>
                            <w:tcPr>
                              <w:tcW w:w="139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39D3566F" w14:textId="77777777" w:rsidR="00542D47" w:rsidRDefault="00542D47">
                              <w:pPr>
                                <w:jc w:val="center"/>
                              </w:pPr>
                              <w:r>
                                <w:t>800</w:t>
                              </w:r>
                              <w:r>
                                <w:rPr>
                                  <w:rFonts w:hint="eastAsia"/>
                                </w:rPr>
                                <w:t>元∕台</w:t>
                              </w:r>
                            </w:p>
                          </w:tc>
                          <w:tc>
                            <w:tcPr>
                              <w:tcW w:w="139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7BA7B3A4" w14:textId="77777777" w:rsidR="00542D47" w:rsidRDefault="00542D47">
                              <w:pPr>
                                <w:jc w:val="center"/>
                              </w:pPr>
                              <w:r>
                                <w:t>700</w:t>
                              </w:r>
                              <w:r>
                                <w:rPr>
                                  <w:rFonts w:hint="eastAsia"/>
                                </w:rPr>
                                <w:t>元∕台</w:t>
                              </w:r>
                            </w:p>
                          </w:tc>
                        </w:tr>
                        <w:tr w:rsidR="00000000" w14:paraId="0DBB02FF" w14:textId="77777777">
                          <w:trPr>
                            <w:trHeight w:val="599"/>
                          </w:trPr>
                          <w:tc>
                            <w:tcPr>
                              <w:tcW w:w="177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7E5EBD6F" w14:textId="77777777" w:rsidR="00542D47" w:rsidRDefault="00542D47">
                              <w:pPr>
                                <w:jc w:val="center"/>
                              </w:pPr>
                              <w:r>
                                <w:t xml:space="preserve">B </w:t>
                              </w:r>
                              <w:r>
                                <w:rPr>
                                  <w:rFonts w:hint="eastAsia"/>
                                </w:rPr>
                                <w:t>馆</w:t>
                              </w:r>
                            </w:p>
                          </w:tc>
                          <w:tc>
                            <w:tcPr>
                              <w:tcW w:w="139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13964CBA" w14:textId="77777777" w:rsidR="00542D47" w:rsidRDefault="00542D47">
                              <w:pPr>
                                <w:jc w:val="center"/>
                              </w:pPr>
                              <w:r>
                                <w:t>500</w:t>
                              </w:r>
                              <w:r>
                                <w:rPr>
                                  <w:rFonts w:hint="eastAsia"/>
                                </w:rPr>
                                <w:t>元∕台</w:t>
                              </w:r>
                            </w:p>
                          </w:tc>
                          <w:tc>
                            <w:tcPr>
                              <w:tcW w:w="139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080A49B9" w14:textId="77777777" w:rsidR="00542D47" w:rsidRDefault="00542D47">
                              <w:pPr>
                                <w:jc w:val="center"/>
                              </w:pPr>
                              <w:r>
                                <w:t>600</w:t>
                              </w:r>
                              <w:r>
                                <w:rPr>
                                  <w:rFonts w:hint="eastAsia"/>
                                </w:rPr>
                                <w:t>元∕台</w:t>
                              </w:r>
                            </w:p>
                          </w:tc>
                        </w:tr>
                      </w:tbl>
                      <w:p w14:paraId="5A6E9A5F" w14:textId="77777777" w:rsidR="00542D47" w:rsidRDefault="00542D47">
                        <w:pPr>
                          <w:spacing w:line="100" w:lineRule="exact"/>
                        </w:pPr>
                      </w:p>
                    </w:txbxContent>
                  </v:textbox>
                </v:shape>
              </v:group>
              <v:shape id="Text Box 3558" o:spid="_x0000_s2407" type="#_x0000_t202" style="position:absolute;left:1638;width:850;height:414;mso-wrap-style:square;v-text-anchor:top" filled="f" stroked="f">
                <v:fill o:detectmouseclick="t"/>
                <v:textbox>
                  <w:txbxContent>
                    <w:p w14:paraId="08BE0ADC" w14:textId="77777777" w:rsidR="00542D47" w:rsidRDefault="00542D4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表</w:t>
                      </w:r>
                      <w:r>
                        <w:t>1</w:t>
                      </w:r>
                    </w:p>
                  </w:txbxContent>
                </v:textbox>
              </v:shape>
            </v:group>
            <v:group id="Group 3559" o:spid="_x0000_s2408" alt="学科网(www.zxxk.com)--教育资源门户，提供试卷、教案、课件、论文、素材及各类教学资源下载，还有大量而丰富的教学相关资讯！" style="position:absolute;left:5667;top:7111;width:4706;height:2442" coordsize="4706,2442">
              <v:group id="Group 3560" o:spid="_x0000_s2409" style="position:absolute;top:344;width:4706;height:2098" coordsize="4706,2098">
                <v:group id="Group 3561" o:spid="_x0000_s2410" style="position:absolute;left:39;top:79;width:1774;height:713" coordsize="1774,713">
                  <v:line id="__TH_L745" o:spid="_x0000_s2411" style="position:absolute" from="0,0" to="1774,697" strokeweight=".5pt">
                    <v:fill o:detectmouseclick="t"/>
                  </v:line>
                  <v:shape id="__TH_B11746" o:spid="_x0000_s2412" type="#_x0000_t202" style="position:absolute;left:877;top:15;width:273;height:289;mso-wrap-style:square;v-text-anchor:top" filled="f" stroked="f">
                    <v:fill o:detectmouseclick="t"/>
                    <v:textbox inset="0,0,0,0">
                      <w:txbxContent>
                        <w:p w14:paraId="65229767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出</w:t>
                          </w:r>
                        </w:p>
                      </w:txbxContent>
                    </v:textbox>
                  </v:shape>
                  <v:shape id="__TH_B12747" o:spid="_x0000_s2413" type="#_x0000_t202" style="position:absolute;left:1135;top:116;width:272;height:287;mso-wrap-style:square;v-text-anchor:top" filled="f" stroked="f">
                    <v:fill o:detectmouseclick="t"/>
                    <v:textbox inset="0,0,0,0">
                      <w:txbxContent>
                        <w:p w14:paraId="4482EADE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发</w:t>
                          </w:r>
                        </w:p>
                      </w:txbxContent>
                    </v:textbox>
                  </v:shape>
                  <v:shape id="__TH_B13748" o:spid="_x0000_s2414" type="#_x0000_t202" style="position:absolute;left:1389;top:216;width:273;height:287;mso-wrap-style:square;v-text-anchor:top" filled="f" stroked="f">
                    <v:fill o:detectmouseclick="t"/>
                    <v:textbox inset="0,0,0,0">
                      <w:txbxContent>
                        <w:p w14:paraId="5D4D1125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地</w:t>
                          </w:r>
                        </w:p>
                      </w:txbxContent>
                    </v:textbox>
                  </v:shape>
                  <v:shape id="__TH_B11746" o:spid="_x0000_s2415" type="#_x0000_t202" style="position:absolute;left:95;top:225;width:273;height:289;mso-wrap-style:square;v-text-anchor:top" filled="f" stroked="f">
                    <v:fill o:detectmouseclick="t"/>
                    <v:textbox inset="0,0,0,0">
                      <w:txbxContent>
                        <w:p w14:paraId="065CF196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目</w:t>
                          </w:r>
                        </w:p>
                      </w:txbxContent>
                    </v:textbox>
                  </v:shape>
                  <v:shape id="__TH_B12747" o:spid="_x0000_s2416" type="#_x0000_t202" style="position:absolute;left:355;top:326;width:272;height:287;mso-wrap-style:square;v-text-anchor:top" filled="f" stroked="f">
                    <v:fill o:detectmouseclick="t"/>
                    <v:textbox inset="0,0,0,0">
                      <w:txbxContent>
                        <w:p w14:paraId="1937A8AB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的</w:t>
                          </w:r>
                        </w:p>
                      </w:txbxContent>
                    </v:textbox>
                  </v:shape>
                  <v:shape id="__TH_B13748" o:spid="_x0000_s2417" type="#_x0000_t202" style="position:absolute;left:609;top:426;width:273;height:287;mso-wrap-style:square;v-text-anchor:top" filled="f" stroked="f">
                    <v:fill o:detectmouseclick="t"/>
                    <v:textbox inset="0,0,0,0">
                      <w:txbxContent>
                        <w:p w14:paraId="66057844" w14:textId="77777777" w:rsidR="00542D47" w:rsidRDefault="00542D47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</w:rPr>
                            <w:t>地</w:t>
                          </w:r>
                        </w:p>
                      </w:txbxContent>
                    </v:textbox>
                  </v:shape>
                </v:group>
                <v:shape id="Text Box 3569" o:spid="_x0000_s2418" type="#_x0000_t202" style="position:absolute;width:4706;height:2098;mso-wrap-style:square;v-text-anchor:top" filled="f" stroked="f">
                  <v:fill o:detectmouseclick="t"/>
                  <v:textbox>
                    <w:txbxContent>
                      <w:tbl>
                        <w:tblPr>
                          <w:tblW w:w="4562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778"/>
                          <w:gridCol w:w="1390"/>
                          <w:gridCol w:w="1394"/>
                        </w:tblGrid>
                        <w:tr w:rsidR="00000000" w14:paraId="27B7B83A" w14:textId="77777777">
                          <w:trPr>
                            <w:trHeight w:val="693"/>
                          </w:trPr>
                          <w:tc>
                            <w:tcPr>
                              <w:tcW w:w="177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0E0CD010" w14:textId="77777777" w:rsidR="00542D47" w:rsidRDefault="00542D47"/>
                          </w:tc>
                          <w:tc>
                            <w:tcPr>
                              <w:tcW w:w="139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1C96AA7D" w14:textId="77777777" w:rsidR="00542D47" w:rsidRDefault="00542D4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甲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地</w:t>
                              </w:r>
                            </w:p>
                          </w:tc>
                          <w:tc>
                            <w:tcPr>
                              <w:tcW w:w="139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5B174B7C" w14:textId="77777777" w:rsidR="00542D47" w:rsidRDefault="00542D4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乙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地</w:t>
                              </w:r>
                            </w:p>
                          </w:tc>
                        </w:tr>
                        <w:tr w:rsidR="00000000" w14:paraId="7CD3B2F1" w14:textId="77777777">
                          <w:trPr>
                            <w:trHeight w:val="535"/>
                          </w:trPr>
                          <w:tc>
                            <w:tcPr>
                              <w:tcW w:w="177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4E235D4A" w14:textId="77777777" w:rsidR="00542D47" w:rsidRDefault="00542D47">
                              <w:pPr>
                                <w:jc w:val="center"/>
                              </w:pPr>
                              <w:r>
                                <w:t xml:space="preserve">A </w:t>
                              </w:r>
                              <w:r>
                                <w:rPr>
                                  <w:rFonts w:hint="eastAsia"/>
                                </w:rPr>
                                <w:t>馆</w:t>
                              </w:r>
                            </w:p>
                          </w:tc>
                          <w:tc>
                            <w:tcPr>
                              <w:tcW w:w="139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3DBEC004" w14:textId="77777777" w:rsidR="00542D47" w:rsidRDefault="00542D47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</w:rPr>
                                <w:t>（台）</w:t>
                              </w:r>
                            </w:p>
                          </w:tc>
                          <w:tc>
                            <w:tcPr>
                              <w:tcW w:w="139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59D93504" w14:textId="77777777" w:rsidR="00542D47" w:rsidRDefault="00542D47">
                              <w:pPr>
                                <w:jc w:val="center"/>
                              </w:pPr>
                              <w:r>
                                <w:t>_______</w:t>
                              </w:r>
                              <w:r>
                                <w:rPr>
                                  <w:rFonts w:hint="eastAsia"/>
                                </w:rPr>
                                <w:t>（台）</w:t>
                              </w:r>
                            </w:p>
                          </w:tc>
                        </w:tr>
                        <w:tr w:rsidR="00000000" w14:paraId="76458849" w14:textId="77777777">
                          <w:trPr>
                            <w:trHeight w:val="599"/>
                          </w:trPr>
                          <w:tc>
                            <w:tcPr>
                              <w:tcW w:w="177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6084B53E" w14:textId="77777777" w:rsidR="00542D47" w:rsidRDefault="00542D47">
                              <w:pPr>
                                <w:jc w:val="center"/>
                              </w:pPr>
                              <w:r>
                                <w:t xml:space="preserve">B </w:t>
                              </w:r>
                              <w:r>
                                <w:rPr>
                                  <w:rFonts w:hint="eastAsia"/>
                                </w:rPr>
                                <w:t>馆</w:t>
                              </w:r>
                            </w:p>
                          </w:tc>
                          <w:tc>
                            <w:tcPr>
                              <w:tcW w:w="139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5E2A08BA" w14:textId="77777777" w:rsidR="00542D47" w:rsidRDefault="00542D47">
                              <w:pPr>
                                <w:jc w:val="center"/>
                              </w:pPr>
                              <w:r>
                                <w:t>_______</w:t>
                              </w:r>
                              <w:r>
                                <w:rPr>
                                  <w:rFonts w:hint="eastAsia"/>
                                </w:rPr>
                                <w:t>（台）</w:t>
                              </w:r>
                            </w:p>
                          </w:tc>
                          <w:tc>
                            <w:tcPr>
                              <w:tcW w:w="1394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  <w:vAlign w:val="center"/>
                            </w:tcPr>
                            <w:p w14:paraId="0D9DB56B" w14:textId="77777777" w:rsidR="00542D47" w:rsidRDefault="00542D47">
                              <w:pPr>
                                <w:jc w:val="center"/>
                              </w:pPr>
                              <w:r>
                                <w:t>_______</w:t>
                              </w:r>
                              <w:r>
                                <w:rPr>
                                  <w:rFonts w:hint="eastAsia"/>
                                </w:rPr>
                                <w:t>（台）</w:t>
                              </w:r>
                            </w:p>
                          </w:tc>
                        </w:tr>
                      </w:tbl>
                      <w:p w14:paraId="648A3E1F" w14:textId="77777777" w:rsidR="00542D47" w:rsidRDefault="00542D47">
                        <w:pPr>
                          <w:spacing w:line="100" w:lineRule="exact"/>
                        </w:pPr>
                      </w:p>
                    </w:txbxContent>
                  </v:textbox>
                </v:shape>
              </v:group>
              <v:shape id="Text Box 3570" o:spid="_x0000_s2419" type="#_x0000_t202" style="position:absolute;left:1638;width:850;height:414;mso-wrap-style:square;v-text-anchor:top" filled="f" stroked="f">
                <v:fill o:detectmouseclick="t"/>
                <v:textbox>
                  <w:txbxContent>
                    <w:p w14:paraId="4D56F3F1" w14:textId="77777777" w:rsidR="00542D47" w:rsidRDefault="00542D4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表</w:t>
                      </w:r>
                      <w:r>
                        <w:t>2</w:t>
                      </w:r>
                    </w:p>
                  </w:txbxContent>
                </v:textbox>
              </v:shape>
            </v:group>
          </v:group>
        </w:pict>
      </w:r>
      <w:r>
        <w:rPr>
          <w:color w:val="000000"/>
          <w:sz w:val="22"/>
        </w:rPr>
        <w:t>22</w:t>
      </w:r>
      <w:r>
        <w:rPr>
          <w:rFonts w:hint="eastAsia"/>
          <w:color w:val="000000"/>
          <w:sz w:val="22"/>
        </w:rPr>
        <w:t>．（本题</w:t>
      </w:r>
      <w:r>
        <w:rPr>
          <w:color w:val="000000"/>
          <w:sz w:val="22"/>
        </w:rPr>
        <w:t>9</w:t>
      </w:r>
      <w:r>
        <w:rPr>
          <w:rFonts w:hint="eastAsia"/>
          <w:color w:val="000000"/>
          <w:sz w:val="22"/>
        </w:rPr>
        <w:t>分）深圳某科技公司在甲地、乙地分别生产了</w:t>
      </w:r>
      <w:r>
        <w:rPr>
          <w:color w:val="000000"/>
          <w:sz w:val="22"/>
        </w:rPr>
        <w:t>17</w:t>
      </w:r>
      <w:r>
        <w:rPr>
          <w:rFonts w:hint="eastAsia"/>
          <w:color w:val="000000"/>
          <w:sz w:val="22"/>
        </w:rPr>
        <w:t>台、</w:t>
      </w:r>
      <w:r>
        <w:rPr>
          <w:color w:val="000000"/>
          <w:sz w:val="22"/>
        </w:rPr>
        <w:t>15</w:t>
      </w:r>
      <w:r>
        <w:rPr>
          <w:rFonts w:hint="eastAsia"/>
          <w:color w:val="000000"/>
          <w:sz w:val="22"/>
        </w:rPr>
        <w:t>台同一种型号的检测设备，全部运往大运赛场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馆，其中运往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馆</w:t>
      </w:r>
      <w:r>
        <w:rPr>
          <w:color w:val="000000"/>
          <w:sz w:val="22"/>
        </w:rPr>
        <w:t>18</w:t>
      </w:r>
      <w:r>
        <w:rPr>
          <w:rFonts w:hint="eastAsia"/>
          <w:color w:val="000000"/>
          <w:sz w:val="22"/>
        </w:rPr>
        <w:t>台、运往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馆</w:t>
      </w:r>
      <w:r>
        <w:rPr>
          <w:color w:val="000000"/>
          <w:sz w:val="22"/>
        </w:rPr>
        <w:t>14</w:t>
      </w:r>
      <w:r>
        <w:rPr>
          <w:rFonts w:hint="eastAsia"/>
          <w:color w:val="000000"/>
          <w:sz w:val="22"/>
        </w:rPr>
        <w:t>台；运往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两馆的运费如</w:t>
      </w:r>
      <w:r>
        <w:rPr>
          <w:color w:val="000000"/>
          <w:sz w:val="22"/>
        </w:rPr>
        <w:pict w14:anchorId="7A56677D">
          <v:shape id="图片 26" o:spid="_x0000_i1050" type="#_x0000_t75" alt="说明: 学科网(www.zxxk.com)--教育资源门户，提供试卷、教案、课件、论文、素材及各类教学资源下载，还有大量而丰富的教学相关资讯！" style="width:1.5pt;height:1.5pt">
            <v:fill o:detectmouseclick="t"/>
            <v:imagedata r:id="rId37" o:title=" 学科网(www.zxxk"/>
          </v:shape>
        </w:pict>
      </w:r>
      <w:r>
        <w:rPr>
          <w:rFonts w:hint="eastAsia"/>
          <w:color w:val="000000"/>
          <w:sz w:val="22"/>
        </w:rPr>
        <w:t>表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：</w:t>
      </w:r>
    </w:p>
    <w:p w14:paraId="5CF53C28" w14:textId="77777777" w:rsidR="00542D47" w:rsidRDefault="00542D47">
      <w:pPr>
        <w:snapToGrid w:val="0"/>
        <w:spacing w:line="324" w:lineRule="auto"/>
        <w:rPr>
          <w:color w:val="000000"/>
          <w:sz w:val="22"/>
        </w:rPr>
      </w:pPr>
    </w:p>
    <w:p w14:paraId="4711B0CF" w14:textId="77777777" w:rsidR="00542D47" w:rsidRDefault="00542D47">
      <w:pPr>
        <w:rPr>
          <w:color w:val="000000"/>
          <w:sz w:val="22"/>
        </w:rPr>
      </w:pPr>
    </w:p>
    <w:p w14:paraId="0CB8CCB8" w14:textId="77777777" w:rsidR="00542D47" w:rsidRDefault="00542D47">
      <w:pPr>
        <w:rPr>
          <w:color w:val="000000"/>
          <w:sz w:val="22"/>
        </w:rPr>
      </w:pPr>
    </w:p>
    <w:p w14:paraId="28926851" w14:textId="77777777" w:rsidR="00542D47" w:rsidRDefault="00542D47">
      <w:pPr>
        <w:rPr>
          <w:color w:val="000000"/>
          <w:sz w:val="22"/>
        </w:rPr>
      </w:pPr>
    </w:p>
    <w:p w14:paraId="13B8AB1E" w14:textId="77777777" w:rsidR="00542D47" w:rsidRDefault="00542D47">
      <w:pPr>
        <w:rPr>
          <w:color w:val="000000"/>
          <w:sz w:val="22"/>
        </w:rPr>
      </w:pPr>
    </w:p>
    <w:p w14:paraId="2E896083" w14:textId="77777777" w:rsidR="00542D47" w:rsidRDefault="00542D47">
      <w:pPr>
        <w:spacing w:line="360" w:lineRule="auto"/>
        <w:rPr>
          <w:color w:val="000000"/>
          <w:sz w:val="22"/>
        </w:rPr>
      </w:pPr>
    </w:p>
    <w:p w14:paraId="6748476C" w14:textId="77777777" w:rsidR="00542D47" w:rsidRDefault="00542D47">
      <w:pPr>
        <w:rPr>
          <w:color w:val="000000"/>
          <w:sz w:val="22"/>
        </w:rPr>
      </w:pPr>
    </w:p>
    <w:p w14:paraId="5AE8DF29" w14:textId="77777777" w:rsidR="00542D47" w:rsidRDefault="00542D47">
      <w:pPr>
        <w:spacing w:line="288" w:lineRule="auto"/>
        <w:ind w:firstLineChars="100" w:firstLine="2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）设甲地运往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馆的设备有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台，请填写表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，并求出总费用</w:t>
      </w:r>
      <w:r>
        <w:rPr>
          <w:i/>
          <w:color w:val="000000"/>
          <w:sz w:val="22"/>
        </w:rPr>
        <w:t>y</w:t>
      </w:r>
      <w:r>
        <w:rPr>
          <w:rFonts w:hint="eastAsia"/>
          <w:color w:val="000000"/>
          <w:sz w:val="22"/>
        </w:rPr>
        <w:t>（元）</w:t>
      </w:r>
      <w:r>
        <w:rPr>
          <w:color w:val="000000"/>
          <w:sz w:val="22"/>
        </w:rPr>
        <w:pict w14:anchorId="5FCD2A0F">
          <v:shape id="图片 27" o:spid="_x0000_i1051" type="#_x0000_t75" alt="说明: 学科网(www.zxxk.com)--教育资源门户，提供试卷、教案、课件、论文、素材及各类教学资源下载，还有大量而丰富的教学相关资讯！" style="width:1.5pt;height:.75pt">
            <v:fill o:detectmouseclick="t"/>
            <v:imagedata r:id="rId37" o:title=" 学科网(www.zxxk"/>
          </v:shape>
        </w:pict>
      </w:r>
      <w:r>
        <w:rPr>
          <w:rFonts w:hint="eastAsia"/>
          <w:color w:val="000000"/>
          <w:sz w:val="22"/>
        </w:rPr>
        <w:t>与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（台）</w:t>
      </w:r>
      <w:r>
        <w:rPr>
          <w:rFonts w:hint="eastAsia"/>
          <w:color w:val="000000"/>
          <w:sz w:val="22"/>
        </w:rPr>
        <w:lastRenderedPageBreak/>
        <w:t>的函数关系式；</w:t>
      </w:r>
    </w:p>
    <w:p w14:paraId="32C61B6F" w14:textId="77777777" w:rsidR="00542D47" w:rsidRDefault="00542D47">
      <w:pPr>
        <w:spacing w:line="288" w:lineRule="auto"/>
        <w:ind w:firstLineChars="100" w:firstLine="2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）要使总费用不高于</w:t>
      </w:r>
      <w:r>
        <w:rPr>
          <w:color w:val="000000"/>
          <w:sz w:val="22"/>
        </w:rPr>
        <w:t>20200</w:t>
      </w:r>
      <w:r>
        <w:rPr>
          <w:rFonts w:hint="eastAsia"/>
          <w:color w:val="000000"/>
          <w:sz w:val="22"/>
        </w:rPr>
        <w:t>元，请你帮忙该公司设计调配方案，并写出有哪几种方案；</w:t>
      </w:r>
    </w:p>
    <w:p w14:paraId="75174E9B" w14:textId="77777777" w:rsidR="00542D47" w:rsidRDefault="00542D47">
      <w:pPr>
        <w:spacing w:line="288" w:lineRule="auto"/>
        <w:ind w:firstLineChars="100" w:firstLine="2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）当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为多少时，总运费最小，最小值是多少？</w:t>
      </w:r>
    </w:p>
    <w:p w14:paraId="1A2F95FC" w14:textId="77777777" w:rsidR="00542D47" w:rsidRDefault="00542D47">
      <w:pPr>
        <w:spacing w:line="288" w:lineRule="auto"/>
        <w:rPr>
          <w:color w:val="FF0000"/>
          <w:sz w:val="22"/>
        </w:rPr>
      </w:pPr>
    </w:p>
    <w:p w14:paraId="2E9999D3" w14:textId="77777777" w:rsidR="00542D47" w:rsidRDefault="00542D47">
      <w:pPr>
        <w:rPr>
          <w:sz w:val="22"/>
        </w:rPr>
      </w:pPr>
    </w:p>
    <w:p w14:paraId="55AEECBF" w14:textId="77777777" w:rsidR="00542D47" w:rsidRDefault="00542D47">
      <w:pPr>
        <w:rPr>
          <w:sz w:val="22"/>
        </w:rPr>
      </w:pPr>
    </w:p>
    <w:p w14:paraId="32BD44F6" w14:textId="77777777" w:rsidR="00542D47" w:rsidRDefault="00542D47">
      <w:pPr>
        <w:rPr>
          <w:sz w:val="22"/>
        </w:rPr>
      </w:pPr>
    </w:p>
    <w:p w14:paraId="220B6896" w14:textId="77777777" w:rsidR="00542D47" w:rsidRDefault="00542D47">
      <w:pPr>
        <w:rPr>
          <w:sz w:val="22"/>
        </w:rPr>
      </w:pPr>
    </w:p>
    <w:p w14:paraId="2AB80674" w14:textId="77777777" w:rsidR="00542D47" w:rsidRDefault="00542D47">
      <w:pPr>
        <w:rPr>
          <w:sz w:val="22"/>
        </w:rPr>
      </w:pPr>
      <w:r>
        <w:rPr>
          <w:color w:val="FFFFFF"/>
          <w:sz w:val="22"/>
        </w:rPr>
        <w:t>[</w:t>
      </w:r>
      <w:r>
        <w:rPr>
          <w:rFonts w:hint="eastAsia"/>
          <w:color w:val="FFFFFF"/>
          <w:sz w:val="22"/>
        </w:rPr>
        <w:t>来源</w:t>
      </w:r>
      <w:r>
        <w:rPr>
          <w:color w:val="FFFFFF"/>
          <w:sz w:val="22"/>
        </w:rPr>
        <w:t>:</w:t>
      </w:r>
      <w:r>
        <w:rPr>
          <w:rFonts w:hint="eastAsia"/>
          <w:color w:val="FFFFFF"/>
          <w:sz w:val="22"/>
        </w:rPr>
        <w:t>学</w:t>
      </w:r>
      <w:r>
        <w:rPr>
          <w:color w:val="FFFFFF"/>
          <w:sz w:val="22"/>
        </w:rPr>
        <w:t>#</w:t>
      </w:r>
      <w:r>
        <w:rPr>
          <w:rFonts w:hint="eastAsia"/>
          <w:color w:val="FFFFFF"/>
          <w:sz w:val="22"/>
        </w:rPr>
        <w:t>科</w:t>
      </w:r>
      <w:r>
        <w:rPr>
          <w:color w:val="FFFFFF"/>
          <w:sz w:val="22"/>
        </w:rPr>
        <w:t>#</w:t>
      </w:r>
      <w:r>
        <w:rPr>
          <w:rFonts w:hint="eastAsia"/>
          <w:color w:val="FFFFFF"/>
          <w:sz w:val="22"/>
        </w:rPr>
        <w:t>网</w:t>
      </w:r>
      <w:r>
        <w:rPr>
          <w:color w:val="FFFFFF"/>
          <w:sz w:val="22"/>
        </w:rPr>
        <w:t>Z#X#X#K]</w:t>
      </w:r>
    </w:p>
    <w:p w14:paraId="70DC6050" w14:textId="77777777" w:rsidR="00542D47" w:rsidRDefault="00542D47">
      <w:pPr>
        <w:rPr>
          <w:sz w:val="22"/>
        </w:rPr>
      </w:pPr>
    </w:p>
    <w:p w14:paraId="5167C48A" w14:textId="77777777" w:rsidR="00542D47" w:rsidRDefault="00542D47">
      <w:pPr>
        <w:rPr>
          <w:sz w:val="22"/>
        </w:rPr>
      </w:pPr>
    </w:p>
    <w:p w14:paraId="14EBB621" w14:textId="77777777" w:rsidR="00542D47" w:rsidRDefault="00542D47">
      <w:pPr>
        <w:rPr>
          <w:sz w:val="22"/>
        </w:rPr>
      </w:pPr>
    </w:p>
    <w:p w14:paraId="31B6DB38" w14:textId="77777777" w:rsidR="00542D47" w:rsidRDefault="00542D47">
      <w:pPr>
        <w:rPr>
          <w:sz w:val="22"/>
        </w:rPr>
      </w:pPr>
    </w:p>
    <w:p w14:paraId="4F04B4E8" w14:textId="77777777" w:rsidR="00542D47" w:rsidRDefault="00542D47">
      <w:pPr>
        <w:rPr>
          <w:sz w:val="22"/>
        </w:rPr>
      </w:pPr>
    </w:p>
    <w:p w14:paraId="029CFFA7" w14:textId="77777777" w:rsidR="00542D47" w:rsidRDefault="00542D47">
      <w:pPr>
        <w:rPr>
          <w:sz w:val="22"/>
        </w:rPr>
      </w:pPr>
    </w:p>
    <w:p w14:paraId="5C085533" w14:textId="77777777" w:rsidR="00542D47" w:rsidRDefault="00542D47">
      <w:pPr>
        <w:rPr>
          <w:sz w:val="22"/>
        </w:rPr>
      </w:pPr>
    </w:p>
    <w:p w14:paraId="46B973D3" w14:textId="77777777" w:rsidR="00542D47" w:rsidRDefault="00542D47">
      <w:pPr>
        <w:spacing w:line="264" w:lineRule="auto"/>
        <w:rPr>
          <w:sz w:val="22"/>
        </w:rPr>
      </w:pPr>
    </w:p>
    <w:p w14:paraId="539D3E84" w14:textId="77777777" w:rsidR="00542D47" w:rsidRDefault="00542D47">
      <w:pPr>
        <w:spacing w:line="264" w:lineRule="auto"/>
        <w:rPr>
          <w:sz w:val="22"/>
        </w:rPr>
      </w:pPr>
      <w:r>
        <w:rPr>
          <w:sz w:val="22"/>
        </w:rPr>
        <w:t>23</w:t>
      </w:r>
      <w:r>
        <w:rPr>
          <w:rFonts w:hint="eastAsia"/>
          <w:sz w:val="22"/>
        </w:rPr>
        <w:t>．（本题</w:t>
      </w:r>
      <w:r>
        <w:rPr>
          <w:sz w:val="22"/>
        </w:rPr>
        <w:t>9</w:t>
      </w:r>
      <w:r>
        <w:rPr>
          <w:rFonts w:hint="eastAsia"/>
          <w:sz w:val="22"/>
        </w:rPr>
        <w:t>分）如图</w:t>
      </w:r>
      <w:r>
        <w:rPr>
          <w:sz w:val="22"/>
        </w:rPr>
        <w:t>13</w:t>
      </w:r>
      <w:r>
        <w:rPr>
          <w:rFonts w:hint="eastAsia"/>
          <w:sz w:val="22"/>
        </w:rPr>
        <w:t>，抛物线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i/>
          <w:sz w:val="22"/>
        </w:rPr>
        <w:t>ax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i/>
          <w:sz w:val="22"/>
        </w:rPr>
        <w:t>bx</w:t>
      </w:r>
      <w:r>
        <w:rPr>
          <w:rFonts w:hint="eastAsia"/>
          <w:sz w:val="22"/>
        </w:rPr>
        <w:t>＋</w:t>
      </w:r>
      <w:r>
        <w:rPr>
          <w:i/>
          <w:sz w:val="22"/>
        </w:rPr>
        <w:t>c</w:t>
      </w:r>
      <w:r>
        <w:rPr>
          <w:rFonts w:hint="eastAsia"/>
          <w:sz w:val="22"/>
        </w:rPr>
        <w:t>（</w:t>
      </w:r>
      <w:r>
        <w:rPr>
          <w:i/>
          <w:sz w:val="22"/>
        </w:rPr>
        <w:t>a</w:t>
      </w:r>
      <w:r>
        <w:rPr>
          <w:sz w:val="22"/>
        </w:rPr>
        <w:t>≠0</w:t>
      </w:r>
      <w:r>
        <w:rPr>
          <w:rFonts w:hint="eastAsia"/>
          <w:sz w:val="22"/>
        </w:rPr>
        <w:t>）的顶点为</w:t>
      </w:r>
      <w:r>
        <w:rPr>
          <w:i/>
          <w:sz w:val="22"/>
        </w:rPr>
        <w:t>C</w:t>
      </w:r>
      <w:r>
        <w:rPr>
          <w:rFonts w:hint="eastAsia"/>
          <w:sz w:val="22"/>
        </w:rPr>
        <w:t>（</w:t>
      </w:r>
      <w:r>
        <w:rPr>
          <w:sz w:val="22"/>
        </w:rPr>
        <w:t>1</w:t>
      </w:r>
      <w:r>
        <w:rPr>
          <w:rFonts w:hint="eastAsia"/>
          <w:sz w:val="22"/>
        </w:rPr>
        <w:t>，</w:t>
      </w:r>
      <w:r>
        <w:rPr>
          <w:sz w:val="22"/>
        </w:rPr>
        <w:t>4</w:t>
      </w:r>
      <w:r>
        <w:rPr>
          <w:rFonts w:hint="eastAsia"/>
          <w:sz w:val="22"/>
        </w:rPr>
        <w:t>），交</w:t>
      </w:r>
      <w:r>
        <w:rPr>
          <w:i/>
          <w:sz w:val="22"/>
        </w:rPr>
        <w:t>x</w:t>
      </w:r>
      <w:r>
        <w:rPr>
          <w:rFonts w:hint="eastAsia"/>
          <w:sz w:val="22"/>
        </w:rPr>
        <w:t>轴于</w:t>
      </w:r>
      <w:r>
        <w:rPr>
          <w:i/>
          <w:sz w:val="22"/>
        </w:rPr>
        <w:t>A</w:t>
      </w:r>
      <w:r>
        <w:rPr>
          <w:rFonts w:hint="eastAsia"/>
          <w:sz w:val="22"/>
        </w:rPr>
        <w:t>、</w:t>
      </w:r>
      <w:r>
        <w:rPr>
          <w:i/>
          <w:sz w:val="22"/>
        </w:rPr>
        <w:t>B</w:t>
      </w:r>
      <w:r>
        <w:rPr>
          <w:rFonts w:hint="eastAsia"/>
          <w:sz w:val="22"/>
        </w:rPr>
        <w:t>两点，交</w:t>
      </w:r>
      <w:r>
        <w:rPr>
          <w:i/>
          <w:sz w:val="22"/>
        </w:rPr>
        <w:t>y</w:t>
      </w:r>
      <w:r>
        <w:rPr>
          <w:rFonts w:hint="eastAsia"/>
          <w:sz w:val="22"/>
        </w:rPr>
        <w:t>轴于点</w:t>
      </w:r>
      <w:r>
        <w:rPr>
          <w:i/>
          <w:sz w:val="22"/>
        </w:rPr>
        <w:t>D</w:t>
      </w:r>
      <w:r>
        <w:rPr>
          <w:rFonts w:hint="eastAsia"/>
          <w:sz w:val="22"/>
        </w:rPr>
        <w:t>，其中点</w:t>
      </w:r>
      <w:r>
        <w:rPr>
          <w:i/>
          <w:sz w:val="22"/>
        </w:rPr>
        <w:t>B</w:t>
      </w:r>
      <w:r>
        <w:rPr>
          <w:rFonts w:hint="eastAsia"/>
          <w:sz w:val="22"/>
        </w:rPr>
        <w:t>的坐标为（</w:t>
      </w:r>
      <w:r>
        <w:rPr>
          <w:sz w:val="22"/>
        </w:rPr>
        <w:t>3</w: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）。</w:t>
      </w:r>
    </w:p>
    <w:p w14:paraId="52743820" w14:textId="77777777" w:rsidR="00542D47" w:rsidRDefault="00542D47">
      <w:pPr>
        <w:spacing w:line="26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）求抛物线的解析式；</w:t>
      </w:r>
    </w:p>
    <w:p w14:paraId="4F9A0C39" w14:textId="77777777" w:rsidR="00542D47" w:rsidRDefault="00542D47">
      <w:pPr>
        <w:spacing w:line="264" w:lineRule="auto"/>
        <w:ind w:firstLineChars="150" w:firstLine="315"/>
        <w:rPr>
          <w:color w:val="000000"/>
          <w:sz w:val="22"/>
        </w:rPr>
      </w:pPr>
      <w:r>
        <w:pict w14:anchorId="5CD360D5">
          <v:rect id="矩形 2793" o:spid="_x0000_s2422" alt="学科网(www.zxxk.com)--教育资源门户，提供试卷、教案、课件、论文、素材及各类教学资源下载，还有大量而丰富的教学相关资讯！" style="position:absolute;left:0;text-align:left;margin-left:306pt;margin-top:2.1pt;width:147.6pt;height:177.3pt;z-index:251658240;mso-wrap-style:square;v-text-anchor:top" filled="f" stroked="f">
            <v:fill o:detectmouseclick="t"/>
            <o:lock v:ext="edit" aspectratio="t"/>
          </v:rect>
        </w:pic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）如图</w:t>
      </w:r>
      <w:r>
        <w:rPr>
          <w:color w:val="000000"/>
          <w:sz w:val="22"/>
        </w:rPr>
        <w:t>14</w:t>
      </w:r>
      <w:r>
        <w:rPr>
          <w:rFonts w:hint="eastAsia"/>
          <w:color w:val="000000"/>
          <w:sz w:val="22"/>
        </w:rPr>
        <w:t>，过点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的直线与抛物线交于点</w:t>
      </w:r>
      <w:r>
        <w:rPr>
          <w:color w:val="000000"/>
          <w:sz w:val="22"/>
        </w:rPr>
        <w:t>E</w:t>
      </w:r>
      <w:r>
        <w:rPr>
          <w:rFonts w:hint="eastAsia"/>
          <w:color w:val="000000"/>
          <w:sz w:val="22"/>
        </w:rPr>
        <w:t>，交</w:t>
      </w:r>
      <w:r>
        <w:rPr>
          <w:i/>
          <w:color w:val="000000"/>
          <w:sz w:val="22"/>
        </w:rPr>
        <w:t>y</w:t>
      </w:r>
      <w:r>
        <w:rPr>
          <w:rFonts w:hint="eastAsia"/>
          <w:color w:val="000000"/>
          <w:sz w:val="22"/>
        </w:rPr>
        <w:t>轴于点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，其中点</w:t>
      </w:r>
      <w:r>
        <w:rPr>
          <w:color w:val="000000"/>
          <w:sz w:val="22"/>
        </w:rPr>
        <w:t>E</w:t>
      </w:r>
      <w:r>
        <w:rPr>
          <w:rFonts w:hint="eastAsia"/>
          <w:color w:val="000000"/>
          <w:sz w:val="22"/>
        </w:rPr>
        <w:t>的横坐标为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，若直线</w:t>
      </w:r>
      <w:r>
        <w:rPr>
          <w:color w:val="000000"/>
          <w:sz w:val="22"/>
        </w:rPr>
        <w:t>PQ</w:t>
      </w:r>
      <w:r>
        <w:rPr>
          <w:rFonts w:hint="eastAsia"/>
          <w:color w:val="000000"/>
          <w:sz w:val="22"/>
        </w:rPr>
        <w:t>为抛物线的对称轴，点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为直线</w:t>
      </w:r>
      <w:r>
        <w:rPr>
          <w:color w:val="000000"/>
          <w:sz w:val="22"/>
        </w:rPr>
        <w:t>PQ</w:t>
      </w:r>
      <w:r>
        <w:rPr>
          <w:rFonts w:hint="eastAsia"/>
          <w:color w:val="000000"/>
          <w:sz w:val="22"/>
        </w:rPr>
        <w:t>上的一动点，则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轴上师范存在一点</w:t>
      </w:r>
      <w:r>
        <w:rPr>
          <w:color w:val="000000"/>
          <w:sz w:val="22"/>
        </w:rPr>
        <w:t>H</w:t>
      </w:r>
      <w:r>
        <w:rPr>
          <w:rFonts w:hint="eastAsia"/>
          <w:color w:val="000000"/>
          <w:sz w:val="22"/>
        </w:rPr>
        <w:t>，使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H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四点所围成的四边形周长最小。若存在，求出这个最小</w:t>
      </w:r>
      <w:r>
        <w:rPr>
          <w:color w:val="000000"/>
          <w:sz w:val="22"/>
        </w:rPr>
        <w:pict w14:anchorId="3436ADFC">
          <v:shape id="图片 28" o:spid="_x0000_i1052" type="#_x0000_t75" alt="说明: 学科网(www.zxxk.com)--教育资源门户，提供试卷、教案、课件、论文、素材及各类教学资源下载，还有大量而丰富的教学相关资讯！" style="width:1.5pt;height:.75pt">
            <v:fill o:detectmouseclick="t"/>
            <v:imagedata r:id="rId37" o:title=" 学科网(www.zxxk"/>
          </v:shape>
        </w:pict>
      </w:r>
      <w:r>
        <w:rPr>
          <w:rFonts w:hint="eastAsia"/>
          <w:color w:val="000000"/>
          <w:sz w:val="22"/>
        </w:rPr>
        <w:t>值及点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H</w:t>
      </w:r>
      <w:r>
        <w:rPr>
          <w:rFonts w:hint="eastAsia"/>
          <w:color w:val="000000"/>
          <w:sz w:val="22"/>
        </w:rPr>
        <w:t>的坐标；若不存在，请说明理由。</w:t>
      </w:r>
    </w:p>
    <w:p w14:paraId="63D3D66C" w14:textId="77777777" w:rsidR="00542D47" w:rsidRDefault="00542D47">
      <w:pPr>
        <w:spacing w:line="264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）如图</w:t>
      </w:r>
      <w:r>
        <w:rPr>
          <w:color w:val="000000"/>
          <w:sz w:val="22"/>
        </w:rPr>
        <w:t>15</w:t>
      </w:r>
      <w:r>
        <w:rPr>
          <w:rFonts w:hint="eastAsia"/>
          <w:color w:val="000000"/>
          <w:sz w:val="22"/>
        </w:rPr>
        <w:t>，在抛物线上是否存在一点</w:t>
      </w:r>
      <w:r>
        <w:rPr>
          <w:color w:val="000000"/>
          <w:sz w:val="22"/>
        </w:rPr>
        <w:t>T</w:t>
      </w:r>
      <w:r>
        <w:rPr>
          <w:rFonts w:hint="eastAsia"/>
          <w:color w:val="000000"/>
          <w:sz w:val="22"/>
        </w:rPr>
        <w:t>，过点</w:t>
      </w:r>
      <w:r>
        <w:rPr>
          <w:color w:val="000000"/>
          <w:sz w:val="22"/>
        </w:rPr>
        <w:t>T</w:t>
      </w:r>
      <w:r>
        <w:rPr>
          <w:rFonts w:hint="eastAsia"/>
          <w:color w:val="000000"/>
          <w:sz w:val="22"/>
        </w:rPr>
        <w:t>作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轴的垂线，垂足为点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，过点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作</w:t>
      </w:r>
      <w:r>
        <w:rPr>
          <w:color w:val="000000"/>
          <w:sz w:val="22"/>
        </w:rPr>
        <w:t>MN</w:t>
      </w:r>
      <w:r>
        <w:rPr>
          <w:rFonts w:ascii="宋体" w:hAnsi="宋体" w:cs="宋体" w:hint="eastAsia"/>
          <w:color w:val="000000"/>
          <w:sz w:val="22"/>
        </w:rPr>
        <w:t>∥</w:t>
      </w:r>
      <w:r>
        <w:rPr>
          <w:color w:val="000000"/>
          <w:sz w:val="22"/>
        </w:rPr>
        <w:t>BD</w:t>
      </w:r>
      <w:r>
        <w:rPr>
          <w:rFonts w:hint="eastAsia"/>
          <w:color w:val="000000"/>
          <w:sz w:val="22"/>
        </w:rPr>
        <w:t>，交线段</w:t>
      </w:r>
      <w:r>
        <w:rPr>
          <w:color w:val="000000"/>
          <w:sz w:val="22"/>
        </w:rPr>
        <w:t>AD</w:t>
      </w:r>
      <w:r>
        <w:rPr>
          <w:rFonts w:hint="eastAsia"/>
          <w:color w:val="000000"/>
          <w:sz w:val="22"/>
        </w:rPr>
        <w:t>于点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，连接</w:t>
      </w:r>
      <w:r>
        <w:rPr>
          <w:color w:val="000000"/>
          <w:sz w:val="22"/>
        </w:rPr>
        <w:t>MD</w:t>
      </w:r>
      <w:r>
        <w:rPr>
          <w:rFonts w:hint="eastAsia"/>
          <w:color w:val="000000"/>
          <w:sz w:val="22"/>
        </w:rPr>
        <w:t>，使</w:t>
      </w:r>
      <w:r>
        <w:rPr>
          <w:rFonts w:ascii="Cambria Math" w:hAnsi="Cambria Math" w:cs="Cambria Math"/>
          <w:color w:val="000000"/>
          <w:sz w:val="22"/>
        </w:rPr>
        <w:t>△</w:t>
      </w:r>
      <w:r>
        <w:rPr>
          <w:color w:val="000000"/>
          <w:sz w:val="22"/>
        </w:rPr>
        <w:t>DNM</w:t>
      </w:r>
      <w:r>
        <w:rPr>
          <w:rFonts w:ascii="宋体" w:hAnsi="宋体" w:cs="宋体" w:hint="eastAsia"/>
          <w:color w:val="000000"/>
          <w:sz w:val="22"/>
        </w:rPr>
        <w:t>∽△</w:t>
      </w:r>
      <w:r>
        <w:rPr>
          <w:color w:val="000000"/>
          <w:sz w:val="22"/>
        </w:rPr>
        <w:t>BMD</w:t>
      </w:r>
      <w:r>
        <w:rPr>
          <w:rFonts w:hint="eastAsia"/>
          <w:color w:val="000000"/>
          <w:sz w:val="22"/>
        </w:rPr>
        <w:t>。若存在，求出点</w:t>
      </w:r>
      <w:r>
        <w:rPr>
          <w:color w:val="000000"/>
          <w:sz w:val="22"/>
        </w:rPr>
        <w:t>T</w:t>
      </w:r>
      <w:r>
        <w:rPr>
          <w:rFonts w:hint="eastAsia"/>
          <w:color w:val="000000"/>
          <w:sz w:val="22"/>
        </w:rPr>
        <w:t>的坐标；若不存在，请说明理由。</w:t>
      </w:r>
    </w:p>
    <w:p w14:paraId="50D5E6C4" w14:textId="77777777" w:rsidR="00542D47" w:rsidRDefault="00542D47">
      <w:pPr>
        <w:rPr>
          <w:color w:val="FF0000"/>
          <w:sz w:val="22"/>
        </w:rPr>
      </w:pPr>
      <w:r>
        <w:pict w14:anchorId="30BD77E3">
          <v:group id="组合 2717" o:spid="_x0000_s2424" alt="学科网(www.zxxk.com)--教育资源门户，提供试卷、教案、课件、论文、素材及各类教学资源下载，还有大量而丰富的教学相关资讯！" style="position:absolute;left:0;text-align:left;margin-left:12.75pt;margin-top:2.35pt;width:452.25pt;height:192.45pt;z-index:251659264" coordsize="9045,3849">
            <v:group id="Group 3471" o:spid="_x0000_s2425" style="position:absolute;top:184;width:2704;height:3643" coordsize="2704,3643">
              <v:group id="Group 3472" o:spid="_x0000_s2426" style="position:absolute;width:2704;height:3643" coordsize="2704,3643">
                <v:shape id="Text Box 3473" o:spid="_x0000_s2427" type="#_x0000_t202" style="position:absolute;left:689;top:3159;width:813;height:484;mso-wrap-style:square;v-text-anchor:top" filled="f" stroked="f">
                  <v:fill o:detectmouseclick="t"/>
                  <v:textbox>
                    <w:txbxContent>
                      <w:p w14:paraId="798E84BC" w14:textId="77777777" w:rsidR="00542D47" w:rsidRDefault="00542D47"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t>13</w:t>
                        </w:r>
                      </w:p>
                    </w:txbxContent>
                  </v:textbox>
                </v:shape>
                <v:group id="Group 3474" o:spid="_x0000_s2428" style="position:absolute;width:2704;height:2965" coordsize="2704,2965">
                  <v:rect id="Rectangle 3475" o:spid="_x0000_s2429" style="position:absolute;left:104;top:2077;width:121;height:312;mso-wrap-style:none;v-text-anchor:top" filled="f" stroked="f">
                    <v:fill o:detectmouseclick="t"/>
                    <v:textbox inset="0,0,0,0">
                      <w:txbxContent>
                        <w:p w14:paraId="3BC28B8E" w14:textId="77777777" w:rsidR="00542D47" w:rsidRDefault="00542D47"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3476" o:spid="_x0000_s2430" style="position:absolute;left:1936;top:2080;width:121;height:312;mso-wrap-style:none;v-text-anchor:top" filled="f" stroked="f">
                    <v:fill o:detectmouseclick="t"/>
                    <v:textbox inset="0,0,0,0">
                      <w:txbxContent>
                        <w:p w14:paraId="48B0484E" w14:textId="77777777" w:rsidR="00542D47" w:rsidRDefault="00542D47"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B</w:t>
                          </w:r>
                        </w:p>
                      </w:txbxContent>
                    </v:textbox>
                  </v:rect>
                  <v:group id="Group 3477" o:spid="_x0000_s2431" style="position:absolute;width:2704;height:2965" coordsize="2704,2965">
                    <v:group id="Group 3478" o:spid="_x0000_s2432" style="position:absolute;width:2704;height:2965" coordsize="2704,2965">
                      <v:group id="Group 3479" o:spid="_x0000_s2433" style="position:absolute;width:2704;height:2965" coordsize="2704,2965">
                        <v:line id="Line 3480" o:spid="_x0000_s2434" style="position:absolute;flip:y" from="572,198" to="572,2965">
                          <v:fill o:detectmouseclick="t"/>
                          <v:stroke endarrow="classic"/>
                        </v:line>
                        <v:line id="Line 3481" o:spid="_x0000_s2435" style="position:absolute" from="0,2338" to="2520,2338">
                          <v:fill o:detectmouseclick="t"/>
                          <v:stroke endarrow="classic"/>
                        </v:line>
                        <v:rect id="Rectangle 3482" o:spid="_x0000_s2436" style="position:absolute;left:2524;top:2262;width:180;height:312;mso-wrap-style:square;v-text-anchor:top" filled="f" stroked="f">
                          <v:fill o:detectmouseclick="t"/>
                          <v:textbox inset="0,0,0,0">
                            <w:txbxContent>
                              <w:p w14:paraId="062A041C" w14:textId="77777777" w:rsidR="00542D47" w:rsidRDefault="00542D47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000000"/>
                                    <w:sz w:val="18"/>
                                    <w:szCs w:val="18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rect>
                        <v:rect id="Rectangle 3483" o:spid="_x0000_s2437" style="position:absolute;left:376;width:260;height:312;mso-wrap-style:square;v-text-anchor:top" filled="f" stroked="f">
                          <v:fill o:detectmouseclick="t"/>
                          <v:textbox style="mso-fit-shape-to-text:t" inset="0,0,0,0">
                            <w:txbxContent>
                              <w:p w14:paraId="4C546EAA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000000"/>
                                    <w:sz w:val="18"/>
                                    <w:szCs w:val="18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rect>
                        <v:oval id="Oval 3484" o:spid="_x0000_s2438" style="position:absolute;left:554;top:2319;width:37;height:37;mso-wrap-style:square;v-text-anchor:top" fillcolor="black" strokeweight="0"/>
                      </v:group>
                      <v:shape id="未知" o:spid="_x0000_s2439" style="position:absolute;left:143;top:315;width:1860;height:2530;flip:y;mso-wrap-style:square;v-text-anchor:top" coordsize="1459,2009" path="m,l8,46r9,45l41,223r9,42l58,308r17,83l83,431r33,158l124,627r25,112l157,775r17,70l182,880r9,34l199,947r25,98l232,1076r8,31l248,1137r34,117l290,1282r8,27l306,1336r9,26l340,1437r8,24l373,1531r8,22l406,1616r8,20l422,1655r9,19l439,1693r8,18l464,1745r8,16l497,1807r8,15l514,1835r16,26l538,1873r9,12l555,1896r8,11l572,1917r58,57l638,1980r8,5l654,1990r9,4l671,1998r8,4l688,2005r8,2l704,2009r58,-2l770,2005r9,-3l787,1999r8,-4l804,1990r8,-5l820,1980r8,-6l845,1960r8,-7l861,1945r25,-27l895,1908r8,-11l911,1886r8,-12l928,1862r16,-26l953,1822r8,-14l994,1746r8,-17l1019,1694r8,-19l1035,1657r9,-20l1052,1617r17,-41l1077,1554r8,-22l1093,1510r25,-71l1127,1414r16,-51l1151,1337r9,-26l1168,1283r8,-27l1193,1199r8,-30l1209,1139r9,-30l1243,1015r8,-32l1267,916r9,-34l1284,848r8,-35l1301,777r24,-110l1334,630r8,-38l1350,553r9,-39l1383,393r9,-41l1400,310r8,-42l1417,225r8,-43l1433,138,1459,e" filled="f">
                        <v:fill o:detectmouseclick="t"/>
                        <v:path o:connectlocs="10,57;52,280;73,387;105,542;158,789;200,975;232,1108;253,1192;295,1355;316,1431;369,1614;390,1682;433,1809;475,1928;517,2035;537,2084;559,2132;591,2197;633,2275;655,2310;685,2358;707,2387;729,2414;813,2493;833,2506;855,2516;877,2524;897,2530;981,2524;1003,2517;1024,2506;1045,2493;1077,2468;1097,2449;1140,2402;1161,2375;1183,2344;1214,2294;1267,2198;1299,2133;1319,2086;1341,2036;1373,1957;1393,1901;1436,1780;1467,1683;1489,1615;1520,1509;1541,1434;1584,1278;1615,1153;1636,1067;1658,978;1700,793;1721,696;1763,494;1784,390;1806,283;1826,173" o:connectangles="0,0,0,0,0,0,0,0,0,0,0,0,0,0,0,0,0,0,0,0,0,0,0,0,0,0,0,0,0,0,0,0,0,0,0,0,0,0,0,0,0,0,0,0,0,0,0,0,0,0,0,0,0,0,0,0,0,0,0"/>
                      </v:shape>
                      <v:oval id="Oval 3486" o:spid="_x0000_s2440" style="position:absolute;left:1885;top:2317;width:37;height:39;mso-wrap-style:square;v-text-anchor:top" fillcolor="black" strokeweight="0"/>
                      <v:oval id="Oval 3487" o:spid="_x0000_s2441" style="position:absolute;left:221;top:2320;width:37;height:39;mso-wrap-style:square;v-text-anchor:top" fillcolor="black" strokeweight="0"/>
                      <v:rect id="Rectangle 3488" o:spid="_x0000_s2442" style="position:absolute;left:409;top:2284;width:180;height:364;mso-wrap-style:square;v-text-anchor:top" filled="f" stroked="f">
                        <v:fill o:detectmouseclick="t"/>
                        <v:textbox inset="0,0,0,0">
                          <w:txbxContent>
                            <w:p w14:paraId="7CB191F6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</v:group>
                    <v:oval id="Oval 3489" o:spid="_x0000_s2443" style="position:absolute;left:553;top:1024;width:37;height:39;mso-wrap-style:square;v-text-anchor:top" fillcolor="black" strokeweight="0"/>
                  </v:group>
                  <v:rect id="Rectangle 3490" o:spid="_x0000_s2444" style="position:absolute;left:407;top:862;width:130;height:312;mso-wrap-style:none;v-text-anchor:top" filled="f" stroked="f">
                    <v:fill o:detectmouseclick="t"/>
                    <v:textbox inset="0,0,0,0">
                      <w:txbxContent>
                        <w:p w14:paraId="0DEDFE2C" w14:textId="77777777" w:rsidR="00542D47" w:rsidRDefault="00542D47"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D</w:t>
                          </w:r>
                        </w:p>
                      </w:txbxContent>
                    </v:textbox>
                  </v:rect>
                </v:group>
              </v:group>
              <v:rect id="Rectangle 3491" o:spid="_x0000_s2445" style="position:absolute;left:1115;top:61;width:130;height:312;mso-wrap-style:none;v-text-anchor:top" filled="f" stroked="f">
                <v:fill o:detectmouseclick="t"/>
                <v:textbox inset="0,0,0,0">
                  <w:txbxContent>
                    <w:p w14:paraId="77C72974" w14:textId="77777777" w:rsidR="00542D47" w:rsidRDefault="00542D47"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C</w:t>
                      </w:r>
                    </w:p>
                  </w:txbxContent>
                </v:textbox>
              </v:rect>
            </v:group>
            <v:group id="Group 3492" o:spid="_x0000_s2446" style="position:absolute;left:3206;width:2704;height:3849" coordsize="2704,3849">
              <v:group id="Group 3493" o:spid="_x0000_s2447" style="position:absolute;width:2704;height:3849" coordsize="2704,3849">
                <v:group id="Group 3494" o:spid="_x0000_s2448" style="position:absolute;top:206;width:2704;height:3643" coordsize="2704,3643">
                  <v:group id="Group 3495" o:spid="_x0000_s2449" style="position:absolute;width:2704;height:3643" coordsize="2704,3643">
                    <v:shape id="Text Box 3496" o:spid="_x0000_s2450" type="#_x0000_t202" style="position:absolute;left:689;top:3159;width:813;height:484;mso-wrap-style:square;v-text-anchor:top" filled="f" stroked="f">
                      <v:fill o:detectmouseclick="t"/>
                      <v:textbox>
                        <w:txbxContent>
                          <w:p w14:paraId="23708B6D" w14:textId="77777777" w:rsidR="00542D47" w:rsidRDefault="00542D4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14</w:t>
                            </w:r>
                          </w:p>
                        </w:txbxContent>
                      </v:textbox>
                    </v:shape>
                    <v:group id="Group 3497" o:spid="_x0000_s2451" style="position:absolute;width:2704;height:2965" coordsize="2704,2965">
                      <v:rect id="Rectangle 3498" o:spid="_x0000_s2452" style="position:absolute;left:104;top:2077;width:121;height:312;mso-wrap-style:none;v-text-anchor:top" filled="f" stroked="f">
                        <v:fill o:detectmouseclick="t"/>
                        <v:textbox inset="0,0,0,0">
                          <w:txbxContent>
                            <w:p w14:paraId="637AEC3C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v:rect id="Rectangle 3499" o:spid="_x0000_s2453" style="position:absolute;left:1936;top:2080;width:121;height:312;mso-wrap-style:none;v-text-anchor:top" filled="f" stroked="f">
                        <v:fill o:detectmouseclick="t"/>
                        <v:textbox inset="0,0,0,0">
                          <w:txbxContent>
                            <w:p w14:paraId="23E815E9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v:textbox>
                      </v:rect>
                      <v:group id="Group 3500" o:spid="_x0000_s2454" style="position:absolute;width:2704;height:2965" coordsize="2704,2965">
                        <v:group id="Group 3501" o:spid="_x0000_s2455" style="position:absolute;width:2704;height:2965" coordsize="2704,2965">
                          <v:group id="Group 3502" o:spid="_x0000_s2456" style="position:absolute;width:2704;height:2965" coordsize="2704,2965">
                            <v:line id="Line 3503" o:spid="_x0000_s2457" style="position:absolute;flip:y" from="572,198" to="572,2965">
                              <v:fill o:detectmouseclick="t"/>
                              <v:stroke endarrow="classic"/>
                            </v:line>
                            <v:line id="Line 3504" o:spid="_x0000_s2458" style="position:absolute" from="0,2338" to="2520,2338">
                              <v:fill o:detectmouseclick="t"/>
                              <v:stroke endarrow="classic"/>
                            </v:line>
                            <v:rect id="Rectangle 3505" o:spid="_x0000_s2459" style="position:absolute;left:2524;top:2262;width:180;height:312;mso-wrap-style:square;v-text-anchor:top" filled="f" stroked="f">
                              <v:fill o:detectmouseclick="t"/>
                              <v:textbox inset="0,0,0,0">
                                <w:txbxContent>
                                  <w:p w14:paraId="415490E2" w14:textId="77777777" w:rsidR="00542D47" w:rsidRDefault="00542D47"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</w:txbxContent>
                              </v:textbox>
                            </v:rect>
                            <v:rect id="Rectangle 3506" o:spid="_x0000_s2460" style="position:absolute;left:376;width:260;height:312;mso-wrap-style:square;v-text-anchor:top" filled="f" stroked="f">
                              <v:fill o:detectmouseclick="t"/>
                              <v:textbox style="mso-fit-shape-to-text:t" inset="0,0,0,0">
                                <w:txbxContent>
                                  <w:p w14:paraId="10FA9D67" w14:textId="77777777" w:rsidR="00542D47" w:rsidRDefault="00542D47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rect>
                            <v:oval id="Oval 3507" o:spid="_x0000_s2461" style="position:absolute;left:554;top:2319;width:37;height:37;mso-wrap-style:square;v-text-anchor:top" fillcolor="black" strokeweight="0"/>
                          </v:group>
                          <v:shape id="未知" o:spid="_x0000_s2462" style="position:absolute;left:143;top:315;width:1860;height:2530;flip:y;mso-wrap-style:square;v-text-anchor:top" coordsize="1459,2009" path="m,l8,46r9,45l41,223r9,42l58,308r17,83l83,431r33,158l124,627r25,112l157,775r17,70l182,880r9,34l199,947r25,98l232,1076r8,31l248,1137r34,117l290,1282r8,27l306,1336r9,26l340,1437r8,24l373,1531r8,22l406,1616r8,20l422,1655r9,19l439,1693r8,18l464,1745r8,16l497,1807r8,15l514,1835r16,26l538,1873r9,12l555,1896r8,11l572,1917r58,57l638,1980r8,5l654,1990r9,4l671,1998r8,4l688,2005r8,2l704,2009r58,-2l770,2005r9,-3l787,1999r8,-4l804,1990r8,-5l820,1980r8,-6l845,1960r8,-7l861,1945r25,-27l895,1908r8,-11l911,1886r8,-12l928,1862r16,-26l953,1822r8,-14l994,1746r8,-17l1019,1694r8,-19l1035,1657r9,-20l1052,1617r17,-41l1077,1554r8,-22l1093,1510r25,-71l1127,1414r16,-51l1151,1337r9,-26l1168,1283r8,-27l1193,1199r8,-30l1209,1139r9,-30l1243,1015r8,-32l1267,916r9,-34l1284,848r8,-35l1301,777r24,-110l1334,630r8,-38l1350,553r9,-39l1383,393r9,-41l1400,310r8,-42l1417,225r8,-43l1433,138,1459,e" filled="f">
                            <v:fill o:detectmouseclick="t"/>
                            <v:path o:connectlocs="10,57;52,280;73,387;105,542;158,789;200,975;232,1108;253,1192;295,1355;316,1431;369,1614;390,1682;433,1809;475,1928;517,2035;537,2084;559,2132;591,2197;633,2275;655,2310;685,2358;707,2387;729,2414;813,2493;833,2506;855,2516;877,2524;897,2530;981,2524;1003,2517;1024,2506;1045,2493;1077,2468;1097,2449;1140,2402;1161,2375;1183,2344;1214,2294;1267,2198;1299,2133;1319,2086;1341,2036;1373,1957;1393,1901;1436,1780;1467,1683;1489,1615;1520,1509;1541,1434;1584,1278;1615,1153;1636,1067;1658,978;1700,793;1721,696;1763,494;1784,390;1806,283;1826,173" o:connectangles="0,0,0,0,0,0,0,0,0,0,0,0,0,0,0,0,0,0,0,0,0,0,0,0,0,0,0,0,0,0,0,0,0,0,0,0,0,0,0,0,0,0,0,0,0,0,0,0,0,0,0,0,0,0,0,0,0,0,0"/>
                          </v:shape>
                          <v:oval id="Oval 3509" o:spid="_x0000_s2463" style="position:absolute;left:1885;top:2317;width:37;height:39;mso-wrap-style:square;v-text-anchor:top" fillcolor="black" strokeweight="0"/>
                          <v:oval id="Oval 3510" o:spid="_x0000_s2464" style="position:absolute;left:221;top:2320;width:37;height:39;mso-wrap-style:square;v-text-anchor:top" fillcolor="black" strokeweight="0"/>
                          <v:rect id="Rectangle 3511" o:spid="_x0000_s2465" style="position:absolute;left:409;top:2284;width:180;height:364;mso-wrap-style:square;v-text-anchor:top" filled="f" stroked="f">
                            <v:fill o:detectmouseclick="t"/>
                            <v:textbox inset="0,0,0,0">
                              <w:txbxContent>
                                <w:p w14:paraId="20527428" w14:textId="77777777" w:rsidR="00542D47" w:rsidRDefault="00542D47"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rect>
                        </v:group>
                        <v:oval id="Oval 3512" o:spid="_x0000_s2466" style="position:absolute;left:553;top:1024;width:37;height:39;mso-wrap-style:square;v-text-anchor:top" fillcolor="black" strokeweight="0"/>
                      </v:group>
                      <v:rect id="Rectangle 3513" o:spid="_x0000_s2467" style="position:absolute;left:407;top:862;width:130;height:312;mso-wrap-style:none;v-text-anchor:top" filled="f" stroked="f">
                        <v:fill o:detectmouseclick="t"/>
                        <v:textbox inset="0,0,0,0">
                          <w:txbxContent>
                            <w:p w14:paraId="071A3492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D</w:t>
                              </w:r>
                            </w:p>
                          </w:txbxContent>
                        </v:textbox>
                      </v:rect>
                    </v:group>
                  </v:group>
                  <v:rect id="Rectangle 3514" o:spid="_x0000_s2468" style="position:absolute;left:1115;top:61;width:130;height:312;mso-wrap-style:none;v-text-anchor:top" filled="f" stroked="f">
                    <v:fill o:detectmouseclick="t"/>
                    <v:textbox inset="0,0,0,0">
                      <w:txbxContent>
                        <w:p w14:paraId="500F7817" w14:textId="77777777" w:rsidR="00542D47" w:rsidRDefault="00542D47"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C</w:t>
                          </w:r>
                        </w:p>
                      </w:txbxContent>
                    </v:textbox>
                  </v:rect>
                  <v:line id="Line 3515" o:spid="_x0000_s2469" style="position:absolute" from="1076,1" to="1076,2921">
                    <v:fill o:detectmouseclick="t"/>
                  </v:line>
                </v:group>
                <v:rect id="Rectangle 3516" o:spid="_x0000_s2470" style="position:absolute;left:1112;width:110;height:312;mso-wrap-style:none;v-text-anchor:top" filled="f" stroked="f">
                  <v:fill o:detectmouseclick="t"/>
                  <v:textbox inset="0,0,0,0">
                    <w:txbxContent>
                      <w:p w14:paraId="2D160C0B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P</w:t>
                        </w:r>
                      </w:p>
                    </w:txbxContent>
                  </v:textbox>
                </v:rect>
                <v:rect id="Rectangle 3517" o:spid="_x0000_s2471" style="position:absolute;left:1118;top:2928;width:130;height:312;mso-wrap-style:none;v-text-anchor:top" filled="f" stroked="f">
                  <v:fill o:detectmouseclick="t"/>
                  <v:textbox inset="0,0,0,0">
                    <w:txbxContent>
                      <w:p w14:paraId="330425A1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Q</w:t>
                        </w:r>
                      </w:p>
                    </w:txbxContent>
                  </v:textbox>
                </v:rect>
              </v:group>
              <v:rect id="Rectangle 3518" o:spid="_x0000_s2472" style="position:absolute;left:1626;top:1089;width:121;height:312;mso-wrap-style:none;v-text-anchor:top" filled="f" stroked="f">
                <v:fill o:detectmouseclick="t"/>
                <v:textbox inset="0,0,0,0">
                  <w:txbxContent>
                    <w:p w14:paraId="2A7EA67C" w14:textId="77777777" w:rsidR="00542D47" w:rsidRDefault="00542D47"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E</w:t>
                      </w:r>
                    </w:p>
                  </w:txbxContent>
                </v:textbox>
              </v:rect>
              <v:rect id="Rectangle 3519" o:spid="_x0000_s2473" style="position:absolute;left:611;top:2106;width:131;height:312;mso-wrap-style:none;v-text-anchor:top" filled="f" stroked="f">
                <v:fill o:detectmouseclick="t"/>
                <v:textbox inset="0,0,0,0">
                  <w:txbxContent>
                    <w:p w14:paraId="57D5232C" w14:textId="77777777" w:rsidR="00542D47" w:rsidRDefault="00542D47"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F</w:t>
                      </w:r>
                    </w:p>
                  </w:txbxContent>
                </v:textbox>
              </v:rect>
              <v:line id="Line 3520" o:spid="_x0000_s2474" style="position:absolute;flip:y" from="57,957" to="1832,2732">
                <v:fill o:detectmouseclick="t"/>
              </v:line>
            </v:group>
            <v:group id="Group 3521" o:spid="_x0000_s2475" style="position:absolute;left:6341;top:187;width:2704;height:3643" coordsize="2704,3643">
              <v:group id="Group 3522" o:spid="_x0000_s2476" style="position:absolute;width:2704;height:3643" coordsize="2704,3643">
                <v:group id="Group 3523" o:spid="_x0000_s2477" style="position:absolute;width:2704;height:3643" coordsize="2704,3643">
                  <v:group id="Group 3524" o:spid="_x0000_s2478" style="position:absolute;width:2704;height:3643" coordsize="2704,3643">
                    <v:shape id="Text Box 3525" o:spid="_x0000_s2479" type="#_x0000_t202" style="position:absolute;left:689;top:3159;width:813;height:484;mso-wrap-style:square;v-text-anchor:top" filled="f" stroked="f">
                      <v:fill o:detectmouseclick="t"/>
                      <v:textbox>
                        <w:txbxContent>
                          <w:p w14:paraId="4151C269" w14:textId="77777777" w:rsidR="00542D47" w:rsidRDefault="00542D47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15</w:t>
                            </w:r>
                          </w:p>
                        </w:txbxContent>
                      </v:textbox>
                    </v:shape>
                    <v:group id="Group 3526" o:spid="_x0000_s2480" style="position:absolute;width:2704;height:2965" coordsize="2704,2965">
                      <v:rect id="Rectangle 3527" o:spid="_x0000_s2481" style="position:absolute;left:104;top:2077;width:121;height:312;mso-wrap-style:none;v-text-anchor:top" filled="f" stroked="f">
                        <v:fill o:detectmouseclick="t"/>
                        <v:textbox inset="0,0,0,0">
                          <w:txbxContent>
                            <w:p w14:paraId="183A6FE9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v:rect id="Rectangle 3528" o:spid="_x0000_s2482" style="position:absolute;left:1936;top:2080;width:121;height:312;mso-wrap-style:none;v-text-anchor:top" filled="f" stroked="f">
                        <v:fill o:detectmouseclick="t"/>
                        <v:textbox inset="0,0,0,0">
                          <w:txbxContent>
                            <w:p w14:paraId="067B1163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v:textbox>
                      </v:rect>
                      <v:group id="Group 3529" o:spid="_x0000_s2483" style="position:absolute;width:2704;height:2965" coordsize="2704,2965">
                        <v:group id="Group 3530" o:spid="_x0000_s2484" style="position:absolute;width:2704;height:2965" coordsize="2704,2965">
                          <v:group id="Group 3531" o:spid="_x0000_s2485" style="position:absolute;width:2704;height:2965" coordsize="2704,2965">
                            <v:line id="Line 3532" o:spid="_x0000_s2486" style="position:absolute;flip:y" from="572,198" to="572,2965">
                              <v:fill o:detectmouseclick="t"/>
                              <v:stroke endarrow="classic"/>
                            </v:line>
                            <v:line id="Line 3533" o:spid="_x0000_s2487" style="position:absolute" from="0,2338" to="2520,2338">
                              <v:fill o:detectmouseclick="t"/>
                              <v:stroke endarrow="classic"/>
                            </v:line>
                            <v:rect id="Rectangle 3534" o:spid="_x0000_s2488" style="position:absolute;left:2524;top:2262;width:180;height:312;mso-wrap-style:square;v-text-anchor:top" filled="f" stroked="f">
                              <v:fill o:detectmouseclick="t"/>
                              <v:textbox inset="0,0,0,0">
                                <w:txbxContent>
                                  <w:p w14:paraId="2C8D941F" w14:textId="77777777" w:rsidR="00542D47" w:rsidRDefault="00542D47"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</w:txbxContent>
                              </v:textbox>
                            </v:rect>
                            <v:rect id="Rectangle 3535" o:spid="_x0000_s2489" style="position:absolute;left:376;width:260;height:312;mso-wrap-style:square;v-text-anchor:top" filled="f" stroked="f">
                              <v:fill o:detectmouseclick="t"/>
                              <v:textbox style="mso-fit-shape-to-text:t" inset="0,0,0,0">
                                <w:txbxContent>
                                  <w:p w14:paraId="71FBC46E" w14:textId="77777777" w:rsidR="00542D47" w:rsidRDefault="00542D47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rect>
                            <v:oval id="Oval 3536" o:spid="_x0000_s2490" style="position:absolute;left:554;top:2319;width:37;height:37;mso-wrap-style:square;v-text-anchor:top" fillcolor="black" strokeweight="0"/>
                          </v:group>
                          <v:shape id="未知" o:spid="_x0000_s2491" style="position:absolute;left:143;top:315;width:1860;height:2530;flip:y;mso-wrap-style:square;v-text-anchor:top" coordsize="1459,2009" path="m,l8,46r9,45l41,223r9,42l58,308r17,83l83,431r33,158l124,627r25,112l157,775r17,70l182,880r9,34l199,947r25,98l232,1076r8,31l248,1137r34,117l290,1282r8,27l306,1336r9,26l340,1437r8,24l373,1531r8,22l406,1616r8,20l422,1655r9,19l439,1693r8,18l464,1745r8,16l497,1807r8,15l514,1835r16,26l538,1873r9,12l555,1896r8,11l572,1917r58,57l638,1980r8,5l654,1990r9,4l671,1998r8,4l688,2005r8,2l704,2009r58,-2l770,2005r9,-3l787,1999r8,-4l804,1990r8,-5l820,1980r8,-6l845,1960r8,-7l861,1945r25,-27l895,1908r8,-11l911,1886r8,-12l928,1862r16,-26l953,1822r8,-14l994,1746r8,-17l1019,1694r8,-19l1035,1657r9,-20l1052,1617r17,-41l1077,1554r8,-22l1093,1510r25,-71l1127,1414r16,-51l1151,1337r9,-26l1168,1283r8,-27l1193,1199r8,-30l1209,1139r9,-30l1243,1015r8,-32l1267,916r9,-34l1284,848r8,-35l1301,777r24,-110l1334,630r8,-38l1350,553r9,-39l1383,393r9,-41l1400,310r8,-42l1417,225r8,-43l1433,138,1459,e" filled="f">
                            <v:fill o:detectmouseclick="t"/>
                            <v:path o:connectlocs="10,57;52,280;73,387;105,542;158,789;200,975;232,1108;253,1192;295,1355;316,1431;369,1614;390,1682;433,1809;475,1928;517,2035;537,2084;559,2132;591,2197;633,2275;655,2310;685,2358;707,2387;729,2414;813,2493;833,2506;855,2516;877,2524;897,2530;981,2524;1003,2517;1024,2506;1045,2493;1077,2468;1097,2449;1140,2402;1161,2375;1183,2344;1214,2294;1267,2198;1299,2133;1319,2086;1341,2036;1373,1957;1393,1901;1436,1780;1467,1683;1489,1615;1520,1509;1541,1434;1584,1278;1615,1153;1636,1067;1658,978;1700,793;1721,696;1763,494;1784,390;1806,283;1826,173" o:connectangles="0,0,0,0,0,0,0,0,0,0,0,0,0,0,0,0,0,0,0,0,0,0,0,0,0,0,0,0,0,0,0,0,0,0,0,0,0,0,0,0,0,0,0,0,0,0,0,0,0,0,0,0,0,0,0,0,0,0,0"/>
                          </v:shape>
                          <v:oval id="Oval 3538" o:spid="_x0000_s2492" style="position:absolute;left:1885;top:2317;width:37;height:39;mso-wrap-style:square;v-text-anchor:top" fillcolor="black" strokeweight="0"/>
                          <v:oval id="Oval 3539" o:spid="_x0000_s2493" style="position:absolute;left:221;top:2320;width:37;height:39;mso-wrap-style:square;v-text-anchor:top" fillcolor="black" strokeweight="0"/>
                          <v:rect id="Rectangle 3540" o:spid="_x0000_s2494" style="position:absolute;left:409;top:2284;width:180;height:364;mso-wrap-style:square;v-text-anchor:top" filled="f" stroked="f">
                            <v:fill o:detectmouseclick="t"/>
                            <v:textbox inset="0,0,0,0">
                              <w:txbxContent>
                                <w:p w14:paraId="702D4605" w14:textId="77777777" w:rsidR="00542D47" w:rsidRDefault="00542D47"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rect>
                        </v:group>
                        <v:oval id="Oval 3541" o:spid="_x0000_s2495" style="position:absolute;left:553;top:1024;width:37;height:39;mso-wrap-style:square;v-text-anchor:top" fillcolor="black" strokeweight="0"/>
                      </v:group>
                      <v:rect id="Rectangle 3542" o:spid="_x0000_s2496" style="position:absolute;left:407;top:862;width:130;height:312;mso-wrap-style:none;v-text-anchor:top" filled="f" stroked="f">
                        <v:fill o:detectmouseclick="t"/>
                        <v:textbox inset="0,0,0,0">
                          <w:txbxContent>
                            <w:p w14:paraId="3025D143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D</w:t>
                              </w:r>
                            </w:p>
                          </w:txbxContent>
                        </v:textbox>
                      </v:rect>
                    </v:group>
                  </v:group>
                  <v:rect id="Rectangle 3543" o:spid="_x0000_s2497" style="position:absolute;left:1115;top:61;width:130;height:312;mso-wrap-style:none;v-text-anchor:top" filled="f" stroked="f">
                    <v:fill o:detectmouseclick="t"/>
                    <v:textbox inset="0,0,0,0">
                      <w:txbxContent>
                        <w:p w14:paraId="7E6BD833" w14:textId="77777777" w:rsidR="00542D47" w:rsidRDefault="00542D47"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C</w:t>
                          </w:r>
                        </w:p>
                      </w:txbxContent>
                    </v:textbox>
                  </v:rect>
                </v:group>
                <v:line id="Line 3544" o:spid="_x0000_s2498" style="position:absolute" from="568,1041" to="1900,2339">
                  <v:fill o:detectmouseclick="t"/>
                </v:line>
              </v:group>
              <v:line id="Line 3545" o:spid="_x0000_s2499" style="position:absolute;flip:x" from="247,1050" to="576,2343">
                <v:fill o:detectmouseclick="t"/>
              </v:line>
            </v:group>
          </v:group>
        </w:pict>
      </w:r>
    </w:p>
    <w:p w14:paraId="3902DEDF" w14:textId="77777777" w:rsidR="00542D47" w:rsidRDefault="00542D47">
      <w:pPr>
        <w:rPr>
          <w:sz w:val="22"/>
        </w:rPr>
      </w:pPr>
    </w:p>
    <w:p w14:paraId="3E2CD98B" w14:textId="77777777" w:rsidR="00542D47" w:rsidRDefault="00542D47">
      <w:pPr>
        <w:rPr>
          <w:sz w:val="22"/>
        </w:rPr>
      </w:pPr>
    </w:p>
    <w:p w14:paraId="59A27CBD" w14:textId="77777777" w:rsidR="00542D47" w:rsidRDefault="00542D47">
      <w:pPr>
        <w:rPr>
          <w:sz w:val="22"/>
        </w:rPr>
      </w:pPr>
    </w:p>
    <w:p w14:paraId="4998574B" w14:textId="77777777" w:rsidR="00542D47" w:rsidRDefault="00542D47">
      <w:pPr>
        <w:rPr>
          <w:sz w:val="22"/>
        </w:rPr>
      </w:pPr>
    </w:p>
    <w:p w14:paraId="7459C304" w14:textId="77777777" w:rsidR="00542D47" w:rsidRDefault="00542D47">
      <w:pPr>
        <w:rPr>
          <w:sz w:val="22"/>
        </w:rPr>
      </w:pPr>
    </w:p>
    <w:p w14:paraId="329B6A70" w14:textId="77777777" w:rsidR="00542D47" w:rsidRDefault="00542D47">
      <w:pPr>
        <w:rPr>
          <w:sz w:val="22"/>
        </w:rPr>
      </w:pPr>
    </w:p>
    <w:p w14:paraId="0F4F1971" w14:textId="77777777" w:rsidR="00542D47" w:rsidRDefault="00542D47">
      <w:pPr>
        <w:rPr>
          <w:sz w:val="22"/>
        </w:rPr>
      </w:pPr>
    </w:p>
    <w:p w14:paraId="688FB3DA" w14:textId="77777777" w:rsidR="00542D47" w:rsidRDefault="00542D47">
      <w:pPr>
        <w:rPr>
          <w:sz w:val="22"/>
        </w:rPr>
      </w:pPr>
    </w:p>
    <w:p w14:paraId="6BF3AE0D" w14:textId="77777777" w:rsidR="00542D47" w:rsidRDefault="00542D47">
      <w:pPr>
        <w:rPr>
          <w:sz w:val="22"/>
        </w:rPr>
      </w:pPr>
    </w:p>
    <w:p w14:paraId="7E690C39" w14:textId="77777777" w:rsidR="00542D47" w:rsidRDefault="00542D47">
      <w:pPr>
        <w:rPr>
          <w:sz w:val="22"/>
        </w:rPr>
      </w:pPr>
    </w:p>
    <w:p w14:paraId="1F06EF4E" w14:textId="77777777" w:rsidR="00542D47" w:rsidRDefault="00542D47">
      <w:pPr>
        <w:rPr>
          <w:sz w:val="22"/>
        </w:rPr>
      </w:pPr>
    </w:p>
    <w:p w14:paraId="68173BE8" w14:textId="77777777" w:rsidR="00542D47" w:rsidRDefault="00542D47">
      <w:pPr>
        <w:rPr>
          <w:sz w:val="22"/>
        </w:rPr>
      </w:pPr>
    </w:p>
    <w:p w14:paraId="5E621270" w14:textId="77777777" w:rsidR="00542D47" w:rsidRDefault="00542D47">
      <w:pPr>
        <w:rPr>
          <w:sz w:val="22"/>
        </w:rPr>
      </w:pPr>
    </w:p>
    <w:p w14:paraId="736A46C0" w14:textId="77777777" w:rsidR="00542D47" w:rsidRDefault="00542D47">
      <w:pPr>
        <w:rPr>
          <w:sz w:val="22"/>
        </w:rPr>
      </w:pPr>
    </w:p>
    <w:p w14:paraId="4F291B73" w14:textId="77777777" w:rsidR="00542D47" w:rsidRDefault="00542D47">
      <w:pPr>
        <w:rPr>
          <w:sz w:val="22"/>
        </w:rPr>
      </w:pPr>
    </w:p>
    <w:p w14:paraId="770EF399" w14:textId="77777777" w:rsidR="00542D47" w:rsidRDefault="00542D47">
      <w:pPr>
        <w:rPr>
          <w:sz w:val="22"/>
        </w:rPr>
      </w:pPr>
    </w:p>
    <w:p w14:paraId="13A43935" w14:textId="77777777" w:rsidR="00542D47" w:rsidRDefault="00542D47">
      <w:pPr>
        <w:rPr>
          <w:sz w:val="22"/>
        </w:rPr>
      </w:pPr>
    </w:p>
    <w:p w14:paraId="1E336D37" w14:textId="77777777" w:rsidR="00542D47" w:rsidRDefault="00542D47">
      <w:pPr>
        <w:rPr>
          <w:sz w:val="22"/>
        </w:rPr>
      </w:pPr>
    </w:p>
    <w:p w14:paraId="35F18AFB" w14:textId="77777777" w:rsidR="00542D47" w:rsidRDefault="00542D47">
      <w:pPr>
        <w:rPr>
          <w:sz w:val="22"/>
        </w:rPr>
      </w:pPr>
    </w:p>
    <w:p w14:paraId="0E6D9B46" w14:textId="77777777" w:rsidR="00542D47" w:rsidRDefault="00542D47">
      <w:pPr>
        <w:rPr>
          <w:sz w:val="22"/>
        </w:rPr>
      </w:pPr>
    </w:p>
    <w:p w14:paraId="1DEA88F9" w14:textId="77777777" w:rsidR="00542D47" w:rsidRDefault="00542D47">
      <w:pPr>
        <w:rPr>
          <w:sz w:val="22"/>
        </w:rPr>
      </w:pPr>
    </w:p>
    <w:p w14:paraId="4995894E" w14:textId="77777777" w:rsidR="00542D47" w:rsidRDefault="00542D47">
      <w:pPr>
        <w:rPr>
          <w:sz w:val="22"/>
        </w:rPr>
      </w:pPr>
    </w:p>
    <w:p w14:paraId="08C14ECE" w14:textId="77777777" w:rsidR="00542D47" w:rsidRDefault="00542D47">
      <w:pPr>
        <w:rPr>
          <w:sz w:val="22"/>
        </w:rPr>
      </w:pPr>
    </w:p>
    <w:p w14:paraId="7AF8E3AA" w14:textId="77777777" w:rsidR="00542D47" w:rsidRDefault="00542D47">
      <w:pPr>
        <w:rPr>
          <w:sz w:val="22"/>
        </w:rPr>
      </w:pPr>
    </w:p>
    <w:p w14:paraId="3942DEC1" w14:textId="77777777" w:rsidR="00542D47" w:rsidRDefault="00542D47">
      <w:pPr>
        <w:rPr>
          <w:sz w:val="22"/>
        </w:rPr>
      </w:pPr>
    </w:p>
    <w:p w14:paraId="55685E77" w14:textId="77777777" w:rsidR="00542D47" w:rsidRDefault="00542D47">
      <w:pPr>
        <w:rPr>
          <w:sz w:val="22"/>
        </w:rPr>
      </w:pPr>
    </w:p>
    <w:p w14:paraId="1FFCD898" w14:textId="77777777" w:rsidR="00542D47" w:rsidRDefault="00542D47">
      <w:pPr>
        <w:rPr>
          <w:sz w:val="22"/>
        </w:rPr>
      </w:pPr>
    </w:p>
    <w:p w14:paraId="420DFF22" w14:textId="77777777" w:rsidR="00542D47" w:rsidRDefault="00542D47">
      <w:pPr>
        <w:jc w:val="center"/>
        <w:rPr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深圳市</w:t>
      </w:r>
      <w:r>
        <w:rPr>
          <w:b/>
          <w:bCs/>
          <w:color w:val="000000"/>
          <w:sz w:val="32"/>
          <w:szCs w:val="32"/>
        </w:rPr>
        <w:t>2011</w:t>
      </w:r>
      <w:r>
        <w:rPr>
          <w:rFonts w:hint="eastAsia"/>
          <w:b/>
          <w:bCs/>
          <w:color w:val="000000"/>
          <w:sz w:val="32"/>
          <w:szCs w:val="32"/>
        </w:rPr>
        <w:t>年初中毕业生学业考试</w:t>
      </w:r>
    </w:p>
    <w:p w14:paraId="2E0192DF" w14:textId="77777777" w:rsidR="00542D47" w:rsidRDefault="00542D47">
      <w:pPr>
        <w:jc w:val="center"/>
        <w:rPr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数学试卷</w:t>
      </w:r>
      <w:r>
        <w:rPr>
          <w:b/>
          <w:bCs/>
          <w:color w:val="000000"/>
          <w:sz w:val="32"/>
          <w:szCs w:val="32"/>
        </w:rPr>
        <w:t>·</w:t>
      </w:r>
      <w:r>
        <w:rPr>
          <w:rFonts w:hint="eastAsia"/>
          <w:b/>
          <w:bCs/>
          <w:color w:val="000000"/>
          <w:sz w:val="32"/>
          <w:szCs w:val="32"/>
        </w:rPr>
        <w:t>参考答案</w:t>
      </w:r>
    </w:p>
    <w:p w14:paraId="0D6C2E7C" w14:textId="77777777" w:rsidR="00542D47" w:rsidRDefault="00542D47">
      <w:pPr>
        <w:spacing w:line="240" w:lineRule="exact"/>
        <w:rPr>
          <w:b/>
          <w:color w:val="000000"/>
          <w:sz w:val="22"/>
        </w:rPr>
      </w:pPr>
    </w:p>
    <w:p w14:paraId="0A400ABD" w14:textId="77777777" w:rsidR="00542D47" w:rsidRDefault="00542D47">
      <w:pPr>
        <w:spacing w:line="400" w:lineRule="auto"/>
        <w:rPr>
          <w:b/>
          <w:color w:val="000000"/>
          <w:sz w:val="22"/>
        </w:rPr>
      </w:pPr>
      <w:r>
        <w:rPr>
          <w:rFonts w:hint="eastAsia"/>
          <w:b/>
          <w:color w:val="000000"/>
          <w:sz w:val="22"/>
        </w:rPr>
        <w:t>第一部分：选择题</w:t>
      </w:r>
    </w:p>
    <w:tbl>
      <w:tblPr>
        <w:tblW w:w="8647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"/>
        <w:gridCol w:w="635"/>
        <w:gridCol w:w="635"/>
        <w:gridCol w:w="635"/>
        <w:gridCol w:w="636"/>
        <w:gridCol w:w="635"/>
        <w:gridCol w:w="635"/>
        <w:gridCol w:w="635"/>
        <w:gridCol w:w="636"/>
        <w:gridCol w:w="635"/>
        <w:gridCol w:w="635"/>
        <w:gridCol w:w="635"/>
        <w:gridCol w:w="636"/>
      </w:tblGrid>
      <w:tr w:rsidR="00000000" w14:paraId="1A81BEC5" w14:textId="77777777">
        <w:trPr>
          <w:trHeight w:val="532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8B745" w14:textId="77777777" w:rsidR="00542D47" w:rsidRDefault="00542D47">
            <w:pPr>
              <w:spacing w:line="360" w:lineRule="auto"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题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>号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BBE43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1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EF545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253F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98CE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4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41C83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82DC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6</w:t>
            </w:r>
            <w:r>
              <w:rPr>
                <w:b/>
                <w:color w:val="FFFFFF"/>
                <w:sz w:val="22"/>
              </w:rPr>
              <w:t>[]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37BF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7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25DC0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8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34D8B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9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28938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10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6D3E7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11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C255B" w14:textId="77777777" w:rsidR="00542D47" w:rsidRDefault="00542D47">
            <w:pPr>
              <w:spacing w:line="360" w:lineRule="auto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12</w:t>
            </w:r>
          </w:p>
        </w:tc>
      </w:tr>
      <w:tr w:rsidR="00000000" w14:paraId="75213D90" w14:textId="77777777">
        <w:trPr>
          <w:trHeight w:val="549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5392" w14:textId="77777777" w:rsidR="00542D47" w:rsidRDefault="00542D47">
            <w:pPr>
              <w:spacing w:line="360" w:lineRule="auto"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答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>案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2F73C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B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3818E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C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DE661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B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BB6C9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D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0028E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A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EE1A2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A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EF85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B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BC245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C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89BC5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D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CB214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D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8771D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C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E892C" w14:textId="77777777" w:rsidR="00542D47" w:rsidRDefault="00542D47">
            <w:pPr>
              <w:spacing w:line="360" w:lineRule="auto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>A</w:t>
            </w:r>
          </w:p>
        </w:tc>
      </w:tr>
    </w:tbl>
    <w:p w14:paraId="1743C2B0" w14:textId="77777777" w:rsidR="00542D47" w:rsidRDefault="00542D47">
      <w:pPr>
        <w:spacing w:line="300" w:lineRule="exact"/>
        <w:rPr>
          <w:sz w:val="22"/>
        </w:rPr>
      </w:pPr>
    </w:p>
    <w:p w14:paraId="1D9099B4" w14:textId="77777777" w:rsidR="00542D47" w:rsidRDefault="00542D47">
      <w:pPr>
        <w:spacing w:line="400" w:lineRule="auto"/>
        <w:rPr>
          <w:b/>
          <w:color w:val="000000"/>
          <w:sz w:val="22"/>
        </w:rPr>
      </w:pPr>
      <w:r>
        <w:rPr>
          <w:rFonts w:hint="eastAsia"/>
          <w:b/>
          <w:color w:val="000000"/>
          <w:sz w:val="22"/>
        </w:rPr>
        <w:t>第二部分：填空题：</w:t>
      </w:r>
    </w:p>
    <w:p w14:paraId="4F6557F8" w14:textId="77777777" w:rsidR="00542D47" w:rsidRDefault="00542D47">
      <w:pPr>
        <w:spacing w:line="360" w:lineRule="auto"/>
        <w:ind w:firstLineChars="200" w:firstLine="442"/>
        <w:rPr>
          <w:color w:val="000000"/>
          <w:sz w:val="22"/>
        </w:rPr>
      </w:pPr>
      <w:r>
        <w:rPr>
          <w:b/>
          <w:color w:val="000000"/>
          <w:sz w:val="22"/>
        </w:rPr>
        <w:t>13</w:t>
      </w:r>
      <w:r>
        <w:rPr>
          <w:rFonts w:hint="eastAsia"/>
          <w:color w:val="000000"/>
          <w:sz w:val="22"/>
        </w:rPr>
        <w:t>、</w:t>
      </w:r>
      <w:r>
        <w:rPr>
          <w:i/>
          <w:color w:val="000000"/>
          <w:sz w:val="22"/>
        </w:rPr>
        <w:t>a</w:t>
      </w:r>
      <w:r>
        <w:rPr>
          <w:color w:val="000000"/>
          <w:sz w:val="22"/>
        </w:rPr>
        <w:t>(</w:t>
      </w:r>
      <w:r>
        <w:rPr>
          <w:i/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＋</w:t>
      </w:r>
      <w:r>
        <w:rPr>
          <w:color w:val="000000"/>
          <w:sz w:val="22"/>
        </w:rPr>
        <w:t>1)(</w:t>
      </w:r>
      <w:r>
        <w:rPr>
          <w:i/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－</w:t>
      </w:r>
      <w:r>
        <w:rPr>
          <w:color w:val="000000"/>
          <w:sz w:val="22"/>
        </w:rPr>
        <w:t xml:space="preserve">1)     </w:t>
      </w:r>
      <w:r>
        <w:rPr>
          <w:b/>
          <w:color w:val="000000"/>
          <w:sz w:val="22"/>
        </w:rPr>
        <w:t>14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4      </w:t>
      </w:r>
      <w:r>
        <w:rPr>
          <w:b/>
          <w:color w:val="000000"/>
          <w:sz w:val="22"/>
        </w:rPr>
        <w:t>15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＋</w:t>
      </w:r>
      <w:r>
        <w:rPr>
          <w:i/>
          <w:color w:val="000000"/>
          <w:sz w:val="22"/>
        </w:rPr>
        <w:t>n</w:t>
      </w:r>
      <w:r>
        <w:rPr>
          <w:color w:val="000000"/>
          <w:sz w:val="22"/>
        </w:rPr>
        <w:t xml:space="preserve">      </w:t>
      </w:r>
      <w:r>
        <w:rPr>
          <w:b/>
          <w:color w:val="000000"/>
          <w:sz w:val="22"/>
        </w:rPr>
        <w:t>16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position w:val="-24"/>
          <w:sz w:val="22"/>
        </w:rPr>
        <w:object w:dxaOrig="210" w:dyaOrig="570" w14:anchorId="6FAD030C">
          <v:shape id="对象 22" o:spid="_x0000_i1053" type="#_x0000_t75" alt="学科网(www.zxxk.com)--教育资源门户，提供试卷、教案、课件、论文、素材及各类教学资源下载，还有大量而丰富的教学相关资讯！" style="width:10.5pt;height:28.5pt" o:ole="">
            <v:imagedata r:id="rId50" o:title=""/>
          </v:shape>
          <o:OLEObject Type="Embed" ProgID="Equation.DSMT4" ShapeID="对象 22" DrawAspect="Content" ObjectID="_1842727827" r:id="rId51"/>
        </w:object>
      </w:r>
      <w:r>
        <w:rPr>
          <w:color w:val="000000"/>
          <w:sz w:val="22"/>
        </w:rPr>
        <w:t xml:space="preserve"> </w:t>
      </w:r>
    </w:p>
    <w:p w14:paraId="7DECAD2A" w14:textId="77777777" w:rsidR="00542D47" w:rsidRDefault="00542D47">
      <w:pPr>
        <w:spacing w:line="400" w:lineRule="auto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解答题：</w:t>
      </w:r>
    </w:p>
    <w:p w14:paraId="7BBC2FEC" w14:textId="77777777" w:rsidR="00542D47" w:rsidRDefault="00542D47">
      <w:pPr>
        <w:rPr>
          <w:sz w:val="22"/>
        </w:rPr>
      </w:pPr>
      <w:r>
        <w:rPr>
          <w:b/>
          <w:sz w:val="22"/>
        </w:rPr>
        <w:t>17</w:t>
      </w:r>
      <w:r>
        <w:rPr>
          <w:rFonts w:hint="eastAsia"/>
          <w:sz w:val="22"/>
        </w:rPr>
        <w:t>、原式</w:t>
      </w:r>
      <w:r>
        <w:rPr>
          <w:position w:val="-24"/>
          <w:sz w:val="22"/>
        </w:rPr>
        <w:object w:dxaOrig="1620" w:dyaOrig="570" w14:anchorId="5B5ADD6B">
          <v:shape id="对象 23" o:spid="_x0000_i1054" type="#_x0000_t75" alt="学科网(www.zxxk.com)--教育资源门户，提供试卷、教案、课件、论文、素材及各类教学资源下载，还有大量而丰富的教学相关资讯！" style="width:81pt;height:28.5pt" o:ole="">
            <v:imagedata r:id="rId52" o:title=""/>
          </v:shape>
          <o:OLEObject Type="Embed" ProgID="Equation.DSMT4" ShapeID="对象 23" DrawAspect="Content" ObjectID="_1842727828" r:id="rId53"/>
        </w:object>
      </w:r>
    </w:p>
    <w:p w14:paraId="7D8760C0" w14:textId="77777777" w:rsidR="00542D47" w:rsidRDefault="00542D47">
      <w:pPr>
        <w:spacing w:line="160" w:lineRule="exact"/>
        <w:rPr>
          <w:sz w:val="22"/>
        </w:rPr>
      </w:pPr>
    </w:p>
    <w:p w14:paraId="4D9794DE" w14:textId="77777777" w:rsidR="00542D47" w:rsidRDefault="00542D47">
      <w:pPr>
        <w:spacing w:line="312" w:lineRule="auto"/>
        <w:rPr>
          <w:color w:val="000000"/>
          <w:sz w:val="22"/>
        </w:rPr>
      </w:pPr>
      <w:r>
        <w:rPr>
          <w:b/>
          <w:color w:val="000000"/>
          <w:sz w:val="22"/>
        </w:rPr>
        <w:t>18</w:t>
      </w:r>
      <w:r>
        <w:rPr>
          <w:rFonts w:hint="eastAsia"/>
          <w:b/>
          <w:color w:val="000000"/>
          <w:sz w:val="22"/>
        </w:rPr>
        <w:t>、</w:t>
      </w:r>
      <w:r>
        <w:rPr>
          <w:rFonts w:hint="eastAsia"/>
          <w:color w:val="000000"/>
          <w:sz w:val="22"/>
        </w:rPr>
        <w:t>解：方程两边同时乘以：</w:t>
      </w:r>
      <w:r>
        <w:rPr>
          <w:color w:val="000000"/>
          <w:sz w:val="22"/>
        </w:rPr>
        <w:t>(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＋</w:t>
      </w:r>
      <w:r>
        <w:rPr>
          <w:color w:val="000000"/>
          <w:sz w:val="22"/>
        </w:rPr>
        <w:t>1)(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－</w:t>
      </w:r>
      <w:r>
        <w:rPr>
          <w:color w:val="000000"/>
          <w:sz w:val="22"/>
        </w:rPr>
        <w:t>1)</w:t>
      </w:r>
      <w:r>
        <w:rPr>
          <w:rFonts w:hint="eastAsia"/>
          <w:color w:val="000000"/>
          <w:sz w:val="22"/>
        </w:rPr>
        <w:t>，得：</w:t>
      </w:r>
    </w:p>
    <w:p w14:paraId="4B36F0E0" w14:textId="77777777" w:rsidR="00542D47" w:rsidRDefault="00542D47">
      <w:pPr>
        <w:spacing w:line="312" w:lineRule="auto"/>
        <w:rPr>
          <w:color w:val="000000"/>
          <w:sz w:val="22"/>
        </w:rPr>
      </w:pPr>
      <w:r>
        <w:pict w14:anchorId="47ED27AA">
          <v:group id="组合 42" o:spid="_x0000_s2502" alt="说明: 学科网(www.zxxk.com)--教育资源门户，提供试卷、教案、课件、论文、素材及各类教学资源下载，还有大量而丰富的教学相关资讯！" style="position:absolute;left:0;text-align:left;margin-left:274.5pt;margin-top:5.65pt;width:207pt;height:162.6pt;z-index:251660288" coordsize="4140,3252">
            <v:group id="组合 40" o:spid="_x0000_s2503" style="position:absolute;width:4140;height:2987" coordsize="4140,2987">
              <v:group id="组合 35" o:spid="_x0000_s2504" style="position:absolute;width:4140;height:2987" coordsize="4140,2987">
                <v:group id="组合 30" o:spid="_x0000_s2505" style="position:absolute;width:4140;height:2987" coordsize="4136,2944">
                  <v:shape id="文本框 1" o:spid="_x0000_s2506" type="#_x0000_t202" style="position:absolute;width:680;height:312;v-text-anchor:top" filled="f" stroked="f">
                    <v:fill o:detectmouseclick="t"/>
                    <v:textbox inset="0,0,0,0">
                      <w:txbxContent>
                        <w:p w14:paraId="0CC5D0DB" w14:textId="77777777" w:rsidR="00542D47" w:rsidRDefault="00542D47">
                          <w:pPr>
                            <w:jc w:val="center"/>
                            <w:rPr>
                              <w:spacing w:val="-10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hint="eastAsia"/>
                              <w:spacing w:val="-10"/>
                              <w:sz w:val="19"/>
                              <w:szCs w:val="19"/>
                            </w:rPr>
                            <w:t>人数</w:t>
                          </w:r>
                        </w:p>
                      </w:txbxContent>
                    </v:textbox>
                  </v:shape>
                  <v:line id="直接连接符 2" o:spid="_x0000_s2507" style="position:absolute" from="352,516" to="3425,516" strokeweight=".25pt">
                    <v:fill o:detectmouseclick="t"/>
                    <v:stroke dashstyle="1 1" endcap="round"/>
                  </v:line>
                  <v:line id="直接连接符 3" o:spid="_x0000_s2508" style="position:absolute" from="352,697" to="3425,697" strokeweight=".25pt">
                    <v:fill o:detectmouseclick="t"/>
                    <v:stroke dashstyle="1 1" endcap="round"/>
                  </v:line>
                  <v:line id="直接连接符 4" o:spid="_x0000_s2509" style="position:absolute" from="352,869" to="3425,869" strokeweight=".25pt">
                    <v:fill o:detectmouseclick="t"/>
                    <v:stroke dashstyle="1 1" endcap="round"/>
                  </v:line>
                  <v:line id="直接连接符 5" o:spid="_x0000_s2510" style="position:absolute" from="362,1051" to="3422,1051" strokeweight=".25pt">
                    <v:fill o:detectmouseclick="t"/>
                    <v:stroke dashstyle="1 1" endcap="round"/>
                  </v:line>
                  <v:line id="直接连接符 6" o:spid="_x0000_s2511" style="position:absolute" from="352,1237" to="3425,1237" strokeweight=".25pt">
                    <v:fill o:detectmouseclick="t"/>
                    <v:stroke dashstyle="1 1" endcap="round"/>
                  </v:line>
                  <v:line id="直接连接符 7" o:spid="_x0000_s2512" style="position:absolute" from="352,1393" to="3425,1393" strokeweight=".25pt">
                    <v:fill o:detectmouseclick="t"/>
                    <v:stroke dashstyle="1 1" endcap="round"/>
                  </v:line>
                  <v:line id="直接连接符 8" o:spid="_x0000_s2513" style="position:absolute" from="352,1569" to="3425,1569" strokeweight=".25pt">
                    <v:fill o:detectmouseclick="t"/>
                    <v:stroke dashstyle="1 1" endcap="round"/>
                  </v:line>
                  <v:line id="直接连接符 9" o:spid="_x0000_s2514" style="position:absolute" from="362,1755" to="3422,1755" strokeweight=".25pt">
                    <v:fill o:detectmouseclick="t"/>
                    <v:stroke dashstyle="1 1" endcap="round"/>
                  </v:line>
                  <v:line id="直接连接符 10" o:spid="_x0000_s2515" style="position:absolute" from="3420,516" to="3420,2266" stroked="f">
                    <v:fill o:detectmouseclick="t"/>
                  </v:line>
                  <v:line id="直接连接符 11" o:spid="_x0000_s2516" style="position:absolute" from="351,1922" to="3424,1922" strokeweight=".25pt">
                    <v:fill o:detectmouseclick="t"/>
                    <v:stroke dashstyle="1 1" endcap="round"/>
                  </v:line>
                  <v:line id="直接连接符 12" o:spid="_x0000_s2517" style="position:absolute" from="351,2098" to="3424,2098" strokeweight=".25pt">
                    <v:fill o:detectmouseclick="t"/>
                    <v:stroke dashstyle="1 1" endcap="round"/>
                  </v:line>
                  <v:group id="组合 29" o:spid="_x0000_s2518" style="position:absolute;left:33;top:304;width:4103;height:2640" coordsize="4103,2640">
                    <v:shape id="文本框 13" o:spid="_x0000_s2519" type="#_x0000_t202" style="position:absolute;top:57;width:318;height:312;v-text-anchor:top" filled="f" stroked="f">
                      <v:fill o:detectmouseclick="t"/>
                      <v:textbox inset="0,0,0,0">
                        <w:txbxContent>
                          <w:p w14:paraId="009450A8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100</w:t>
                            </w:r>
                          </w:p>
                        </w:txbxContent>
                      </v:textbox>
                    </v:shape>
                    <v:shape id="文本框 14" o:spid="_x0000_s2520" type="#_x0000_t202" style="position:absolute;left:91;top:423;width:180;height:312;v-text-anchor:top" filled="f" stroked="f">
                      <v:fill o:detectmouseclick="t"/>
                      <v:textbox inset="0,0,0,0">
                        <w:txbxContent>
                          <w:p w14:paraId="3C7FC790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80</w:t>
                            </w:r>
                          </w:p>
                        </w:txbxContent>
                      </v:textbox>
                    </v:shape>
                    <v:shape id="文本框 15" o:spid="_x0000_s2521" type="#_x0000_t202" style="position:absolute;left:91;top:785;width:180;height:312;v-text-anchor:top" filled="f" stroked="f">
                      <v:fill o:detectmouseclick="t"/>
                      <v:textbox inset="0,0,0,0">
                        <w:txbxContent>
                          <w:p w14:paraId="5FA2FBCF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60</w:t>
                            </w:r>
                          </w:p>
                        </w:txbxContent>
                      </v:textbox>
                    </v:shape>
                    <v:shape id="文本框 16" o:spid="_x0000_s2522" type="#_x0000_t202" style="position:absolute;left:81;top:1113;width:180;height:312;v-text-anchor:top" filled="f" stroked="f">
                      <v:fill o:detectmouseclick="t"/>
                      <v:textbox inset="0,0,0,0">
                        <w:txbxContent>
                          <w:p w14:paraId="2CA923F2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40</w:t>
                            </w:r>
                          </w:p>
                        </w:txbxContent>
                      </v:textbox>
                    </v:shape>
                    <v:group id="组合 27" o:spid="_x0000_s2523" style="position:absolute;left:81;width:4022;height:2640" coordsize="4022,2640">
                      <v:line id="直接连接符 17" o:spid="_x0000_s2524" style="position:absolute;flip:y" from="238,0" to="238,1973">
                        <v:fill o:detectmouseclick="t"/>
                        <v:stroke endarrow="classic" endarrowwidth="narrow"/>
                      </v:line>
                      <v:group id="组合 26" o:spid="_x0000_s2525" style="position:absolute;top:1832;width:4022;height:808" coordsize="4022,808">
                        <v:group id="组合 24" o:spid="_x0000_s2526" style="position:absolute;left:238;top:142;width:3784;height:666" coordsize="3784,666">
                          <v:line id="直接连接符 18" o:spid="_x0000_s2527" style="position:absolute" from="0,0" to="3402,0">
                            <v:fill o:detectmouseclick="t"/>
                            <v:stroke endarrow="classic" endarrowwidth="narrow"/>
                          </v:line>
                          <v:shape id="文本框 19" o:spid="_x0000_s2528" type="#_x0000_t202" style="position:absolute;left:796;top:42;width:454;height:624;v-text-anchor:top" filled="f" stroked="f">
                            <v:fill o:detectmouseclick="t"/>
                            <v:textbox inset="0,0,0,0">
                              <w:txbxContent>
                                <w:p w14:paraId="4E527711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漫画</w:t>
                                  </w:r>
                                </w:p>
                              </w:txbxContent>
                            </v:textbox>
                          </v:shape>
                          <v:shape id="文本框 20" o:spid="_x0000_s2529" type="#_x0000_t202" style="position:absolute;left:1482;top:30;width:454;height:624;v-text-anchor:top" filled="f" stroked="f">
                            <v:fill o:detectmouseclick="t"/>
                            <v:textbox inset="0,0,0,0">
                              <w:txbxContent>
                                <w:p w14:paraId="63D3D792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科普常识</w:t>
                                  </w:r>
                                </w:p>
                              </w:txbxContent>
                            </v:textbox>
                          </v:shape>
                          <v:shape id="文本框 21" o:spid="_x0000_s2530" type="#_x0000_t202" style="position:absolute;left:2162;top:32;width:454;height:624;v-text-anchor:top" filled="f" stroked="f">
                            <v:fill o:detectmouseclick="t"/>
                            <v:textbox inset="0,0,0,0">
                              <w:txbxContent>
                                <w:p w14:paraId="4FD59AA2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其他</w:t>
                                  </w:r>
                                </w:p>
                              </w:txbxContent>
                            </v:textbox>
                          </v:shape>
                          <v:shape id="文本框 22" o:spid="_x0000_s2531" type="#_x0000_t202" style="position:absolute;left:3114;top:60;width:670;height:339;v-text-anchor:top" filled="f" stroked="f">
                            <v:fill o:detectmouseclick="t"/>
                            <v:textbox inset="0,0,0,0">
                              <w:txbxContent>
                                <w:p w14:paraId="411F69BC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种类</w:t>
                                  </w:r>
                                </w:p>
                              </w:txbxContent>
                            </v:textbox>
                          </v:shape>
                          <v:shape id="文本框 23" o:spid="_x0000_s2532" type="#_x0000_t202" style="position:absolute;left:101;top:38;width:454;height:624;v-text-anchor:top" filled="f" stroked="f">
                            <v:fill o:detectmouseclick="t"/>
                            <v:textbox inset="0,0,0,0">
                              <w:txbxContent>
                                <w:p w14:paraId="35CA14E4" w14:textId="77777777" w:rsidR="00542D47" w:rsidRDefault="00542D47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9"/>
                                      <w:szCs w:val="19"/>
                                    </w:rPr>
                                    <w:t>小说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25" o:spid="_x0000_s2533" type="#_x0000_t202" style="position:absolute;width:180;height:312;v-text-anchor:top" filled="f" stroked="f">
                          <v:fill o:detectmouseclick="t"/>
                          <v:textbox inset="0,0,0,0">
                            <w:txbxContent>
                              <w:p w14:paraId="4F0F907B" w14:textId="77777777" w:rsidR="00542D47" w:rsidRDefault="00542D47">
                                <w:pPr>
                                  <w:jc w:val="center"/>
                                  <w:rPr>
                                    <w:spacing w:val="-20"/>
                                    <w:szCs w:val="21"/>
                                  </w:rPr>
                                </w:pPr>
                                <w:r>
                                  <w:rPr>
                                    <w:spacing w:val="-20"/>
                                    <w:szCs w:val="21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文本框 28" o:spid="_x0000_s2534" type="#_x0000_t202" style="position:absolute;left:78;top:1464;width:180;height:312;v-text-anchor:top" filled="f" stroked="f">
                      <v:fill o:detectmouseclick="t"/>
                      <v:textbox inset="0,0,0,0">
                        <w:txbxContent>
                          <w:p w14:paraId="1C2BCD8B" w14:textId="77777777" w:rsidR="00542D47" w:rsidRDefault="00542D47">
                            <w:pPr>
                              <w:rPr>
                                <w:spacing w:val="-20"/>
                                <w:szCs w:val="21"/>
                              </w:rPr>
                            </w:pPr>
                            <w:r>
                              <w:rPr>
                                <w:spacing w:val="-20"/>
                                <w:szCs w:val="21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v:group>
                </v:group>
                <v:rect id="矩形 31" o:spid="_x0000_s2535" style="position:absolute;left:583;top:885;width:215;height:1423;v-text-anchor:top" fillcolor="silver"/>
                <v:rect id="矩形 32" o:spid="_x0000_s2536" alt="浅色上对角线" style="position:absolute;left:1945;top:1257;width:215;height:1054;v-text-anchor:top" fillcolor="gray" strokecolor="red">
                  <v:fill r:id="rId54" o:title="" type="pattern"/>
                </v:rect>
                <v:rect id="矩形 33" o:spid="_x0000_s2537" style="position:absolute;left:2630;top:1953;width:215;height:357;v-text-anchor:top" fillcolor="silver"/>
                <v:rect id="矩形 34" o:spid="_x0000_s2538" style="position:absolute;left:1267;top:1593;width:215;height:714;v-text-anchor:top" fillcolor="silver"/>
              </v:group>
              <v:shape id="文本框 36" o:spid="_x0000_s2539" type="#_x0000_t202" style="position:absolute;left:450;top:573;width:499;height:425;v-text-anchor:top" filled="f" stroked="f">
                <v:fill o:detectmouseclick="t"/>
                <v:textbox>
                  <w:txbxContent>
                    <w:p w14:paraId="5849A093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80</w:t>
                      </w:r>
                    </w:p>
                  </w:txbxContent>
                </v:textbox>
              </v:shape>
              <v:shape id="文本框 37" o:spid="_x0000_s2540" type="#_x0000_t202" style="position:absolute;left:1130;top:1282;width:499;height:425;v-text-anchor:top" filled="f" stroked="f">
                <v:fill o:detectmouseclick="t"/>
                <v:textbox>
                  <w:txbxContent>
                    <w:p w14:paraId="351B8AE6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40</w:t>
                      </w:r>
                    </w:p>
                  </w:txbxContent>
                </v:textbox>
              </v:shape>
              <v:shape id="文本框 38" o:spid="_x0000_s2541" type="#_x0000_t202" style="position:absolute;left:1811;top:939;width:499;height:425;v-text-anchor:top" filled="f" stroked="f">
                <v:fill o:detectmouseclick="t"/>
                <v:textbox>
                  <w:txbxContent>
                    <w:p w14:paraId="7C21DA66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60</w:t>
                      </w:r>
                    </w:p>
                  </w:txbxContent>
                </v:textbox>
              </v:shape>
              <v:shape id="文本框 39" o:spid="_x0000_s2542" type="#_x0000_t202" style="position:absolute;left:2493;top:1642;width:499;height:425;v-text-anchor:top" filled="f" stroked="f">
                <v:fill o:detectmouseclick="t"/>
                <v:textbox>
                  <w:txbxContent>
                    <w:p w14:paraId="406BF3BA" w14:textId="77777777" w:rsidR="00542D47" w:rsidRDefault="00542D47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20</w:t>
                      </w:r>
                    </w:p>
                  </w:txbxContent>
                </v:textbox>
              </v:shape>
            </v:group>
            <v:shape id="文本框 41" o:spid="_x0000_s2543" type="#_x0000_t202" style="position:absolute;left:1080;top:2827;width:2160;height:425;v-text-anchor:top" filled="f" stroked="f">
              <v:fill o:detectmouseclick="t"/>
              <v:textbox>
                <w:txbxContent>
                  <w:p w14:paraId="16674643" w14:textId="77777777" w:rsidR="00542D47" w:rsidRDefault="00542D47">
                    <w:pPr>
                      <w:ind w:firstLineChars="150" w:firstLine="315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rPr>
          <w:color w:val="000000"/>
          <w:sz w:val="22"/>
        </w:rPr>
        <w:t xml:space="preserve">          2</w:t>
      </w:r>
      <w:r>
        <w:rPr>
          <w:i/>
          <w:color w:val="000000"/>
          <w:sz w:val="22"/>
        </w:rPr>
        <w:t>x</w:t>
      </w:r>
      <w:r>
        <w:rPr>
          <w:color w:val="000000"/>
          <w:sz w:val="22"/>
        </w:rPr>
        <w:t xml:space="preserve"> (</w:t>
      </w:r>
      <w:r>
        <w:rPr>
          <w:i/>
          <w:color w:val="000000"/>
          <w:sz w:val="22"/>
        </w:rPr>
        <w:t>x</w:t>
      </w:r>
      <w:r>
        <w:rPr>
          <w:rFonts w:hint="eastAsia"/>
          <w:i/>
          <w:color w:val="000000"/>
          <w:sz w:val="22"/>
        </w:rPr>
        <w:t>－</w:t>
      </w:r>
      <w:r>
        <w:rPr>
          <w:color w:val="000000"/>
          <w:sz w:val="22"/>
        </w:rPr>
        <w:t>1)</w:t>
      </w:r>
      <w:r>
        <w:rPr>
          <w:rFonts w:hint="eastAsia"/>
          <w:color w:val="000000"/>
          <w:sz w:val="22"/>
        </w:rPr>
        <w:t>＋</w:t>
      </w:r>
      <w:r>
        <w:rPr>
          <w:color w:val="000000"/>
          <w:sz w:val="22"/>
        </w:rPr>
        <w:t>3(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＋</w:t>
      </w:r>
      <w:r>
        <w:rPr>
          <w:color w:val="000000"/>
          <w:sz w:val="22"/>
        </w:rPr>
        <w:t>1)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2(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＋</w:t>
      </w:r>
      <w:r>
        <w:rPr>
          <w:color w:val="000000"/>
          <w:sz w:val="22"/>
        </w:rPr>
        <w:t>1)(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－</w:t>
      </w:r>
      <w:r>
        <w:rPr>
          <w:color w:val="000000"/>
          <w:sz w:val="22"/>
        </w:rPr>
        <w:t>1)</w:t>
      </w:r>
    </w:p>
    <w:p w14:paraId="15C38E41" w14:textId="77777777" w:rsidR="00542D47" w:rsidRDefault="00542D47">
      <w:pPr>
        <w:spacing w:line="31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        </w:t>
      </w:r>
      <w:r>
        <w:rPr>
          <w:rFonts w:hint="eastAsia"/>
          <w:color w:val="000000"/>
          <w:sz w:val="22"/>
        </w:rPr>
        <w:t>整理化简，得</w:t>
      </w:r>
    </w:p>
    <w:p w14:paraId="0A351507" w14:textId="77777777" w:rsidR="00542D47" w:rsidRDefault="00542D47">
      <w:pPr>
        <w:spacing w:line="31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          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＝－</w:t>
      </w:r>
      <w:r>
        <w:rPr>
          <w:color w:val="000000"/>
          <w:sz w:val="22"/>
        </w:rPr>
        <w:t>5</w:t>
      </w:r>
    </w:p>
    <w:p w14:paraId="317476F9" w14:textId="77777777" w:rsidR="00542D47" w:rsidRDefault="00542D47">
      <w:pPr>
        <w:spacing w:line="31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        </w:t>
      </w:r>
      <w:r>
        <w:rPr>
          <w:rFonts w:hint="eastAsia"/>
          <w:color w:val="000000"/>
          <w:sz w:val="22"/>
        </w:rPr>
        <w:t>经检验，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＝－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是原方程的根</w:t>
      </w:r>
    </w:p>
    <w:p w14:paraId="5C050898" w14:textId="77777777" w:rsidR="00542D47" w:rsidRDefault="00542D47">
      <w:pPr>
        <w:spacing w:line="31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        </w:t>
      </w:r>
      <w:r>
        <w:rPr>
          <w:rFonts w:hint="eastAsia"/>
          <w:color w:val="000000"/>
          <w:sz w:val="22"/>
        </w:rPr>
        <w:t>原方程的解为：</w:t>
      </w:r>
    </w:p>
    <w:p w14:paraId="48279CC4" w14:textId="77777777" w:rsidR="00542D47" w:rsidRDefault="00542D47">
      <w:pPr>
        <w:spacing w:line="31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          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＝－</w:t>
      </w:r>
      <w:r>
        <w:rPr>
          <w:color w:val="000000"/>
          <w:sz w:val="22"/>
        </w:rPr>
        <w:t xml:space="preserve">5 </w:t>
      </w:r>
    </w:p>
    <w:p w14:paraId="32B5D41C" w14:textId="77777777" w:rsidR="00542D47" w:rsidRDefault="00542D47">
      <w:pPr>
        <w:spacing w:line="312" w:lineRule="auto"/>
        <w:ind w:firstLineChars="150" w:firstLine="33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（备注：本题必须验根，没有验根的扣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分）</w:t>
      </w:r>
    </w:p>
    <w:p w14:paraId="049705E6" w14:textId="77777777" w:rsidR="00542D47" w:rsidRDefault="00542D47">
      <w:pPr>
        <w:spacing w:line="160" w:lineRule="exact"/>
        <w:rPr>
          <w:sz w:val="22"/>
        </w:rPr>
      </w:pPr>
    </w:p>
    <w:p w14:paraId="30CA0639" w14:textId="77777777" w:rsidR="00542D47" w:rsidRDefault="00542D47">
      <w:pPr>
        <w:spacing w:line="360" w:lineRule="auto"/>
        <w:rPr>
          <w:color w:val="000000"/>
          <w:sz w:val="22"/>
        </w:rPr>
      </w:pPr>
      <w:r>
        <w:rPr>
          <w:b/>
          <w:color w:val="000000"/>
          <w:sz w:val="22"/>
        </w:rPr>
        <w:lastRenderedPageBreak/>
        <w:t>19</w:t>
      </w:r>
      <w:r>
        <w:rPr>
          <w:rFonts w:hint="eastAsia"/>
          <w:b/>
          <w:color w:val="000000"/>
          <w:sz w:val="22"/>
        </w:rPr>
        <w:t>、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200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 xml:space="preserve">   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36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 xml:space="preserve">   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）如图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 xml:space="preserve">   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 xml:space="preserve">180 </w:t>
      </w:r>
    </w:p>
    <w:p w14:paraId="515D7EFD" w14:textId="77777777" w:rsidR="00542D47" w:rsidRDefault="00542D47">
      <w:pPr>
        <w:spacing w:line="160" w:lineRule="exact"/>
        <w:rPr>
          <w:sz w:val="22"/>
        </w:rPr>
      </w:pPr>
    </w:p>
    <w:p w14:paraId="0ADD984A" w14:textId="77777777" w:rsidR="00542D47" w:rsidRDefault="00542D47">
      <w:pPr>
        <w:spacing w:line="300" w:lineRule="auto"/>
        <w:rPr>
          <w:color w:val="000000"/>
          <w:sz w:val="22"/>
        </w:rPr>
      </w:pPr>
      <w:r>
        <w:rPr>
          <w:b/>
          <w:color w:val="000000"/>
          <w:sz w:val="22"/>
        </w:rPr>
        <w:t>20</w:t>
      </w:r>
      <w:r>
        <w:rPr>
          <w:rFonts w:hint="eastAsia"/>
          <w:b/>
          <w:color w:val="000000"/>
          <w:sz w:val="22"/>
        </w:rPr>
        <w:t>、（</w:t>
      </w:r>
      <w:r>
        <w:rPr>
          <w:b/>
          <w:color w:val="000000"/>
          <w:sz w:val="22"/>
        </w:rPr>
        <w:t>1</w:t>
      </w:r>
      <w:r>
        <w:rPr>
          <w:rFonts w:hint="eastAsia"/>
          <w:b/>
          <w:color w:val="000000"/>
          <w:sz w:val="22"/>
        </w:rPr>
        <w:t>）</w:t>
      </w:r>
      <w:r>
        <w:rPr>
          <w:rFonts w:hint="eastAsia"/>
          <w:color w:val="000000"/>
          <w:sz w:val="22"/>
        </w:rPr>
        <w:t>证明：如图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，连接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BC</w:t>
      </w:r>
      <w:r>
        <w:rPr>
          <w:rFonts w:hint="eastAsia"/>
          <w:color w:val="000000"/>
          <w:sz w:val="22"/>
        </w:rPr>
        <w:t>，</w:t>
      </w:r>
    </w:p>
    <w:p w14:paraId="72280354" w14:textId="77777777" w:rsidR="00542D47" w:rsidRDefault="00542D47">
      <w:pPr>
        <w:spacing w:line="300" w:lineRule="auto"/>
        <w:ind w:firstLineChars="700" w:firstLine="15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∵</w:t>
      </w:r>
      <w:r>
        <w:rPr>
          <w:rFonts w:hint="eastAsia"/>
          <w:color w:val="000000"/>
          <w:sz w:val="22"/>
        </w:rPr>
        <w:t>点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是劣弧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上的中点</w:t>
      </w:r>
      <w:r>
        <w:rPr>
          <w:color w:val="000000"/>
          <w:sz w:val="22"/>
        </w:rPr>
        <w:t xml:space="preserve"> </w:t>
      </w:r>
    </w:p>
    <w:p w14:paraId="0414B36B" w14:textId="77777777" w:rsidR="00542D47" w:rsidRDefault="00542D47">
      <w:pPr>
        <w:spacing w:line="300" w:lineRule="auto"/>
        <w:ind w:firstLineChars="700" w:firstLine="1470"/>
        <w:rPr>
          <w:color w:val="000000"/>
          <w:sz w:val="22"/>
        </w:rPr>
      </w:pPr>
      <w:r>
        <w:pict w14:anchorId="70177DC5">
          <v:group id="组合 2656" o:spid="_x0000_s2544" alt="学科网(www.zxxk.com)--教育资源门户，提供试卷、教案、课件、论文、素材及各类教学资源下载，还有大量而丰富的教学相关资讯！" style="position:absolute;left:0;text-align:left;margin-left:315pt;margin-top:2.85pt;width:106.6pt;height:124.35pt;z-index:251661312" coordsize="2132,2487">
            <v:group id="Group 3365" o:spid="_x0000_s2545" style="position:absolute;width:2132;height:2487" coordsize="2132,2487">
              <v:group id="Group 3366" o:spid="_x0000_s2546" style="position:absolute;width:2132;height:2487" coordsize="2132,2487">
                <v:group id="Group 3367" o:spid="_x0000_s2547" style="position:absolute;left:314;width:1454;height:1850" coordsize="1454,1850">
                  <o:lock v:ext="edit" aspectratio="t"/>
                  <v:group id="Group 3368" o:spid="_x0000_s2548" style="position:absolute;width:1454;height:1850" coordsize="1454,1850">
                    <o:lock v:ext="edit" aspectratio="t"/>
                    <v:oval id="Oval 3369" o:spid="_x0000_s2549" style="position:absolute;width:1366;height:1366;mso-wrap-style:square;v-text-anchor:top" filled="f" strokeweight="1pt">
                      <v:fill o:detectmouseclick="t"/>
                      <o:lock v:ext="edit" aspectratio="t"/>
                    </v:oval>
                    <v:shape id="AutoShape 3370" o:spid="_x0000_s2550" type="#_x0000_t5" style="position:absolute;left:110;top:688;width:1344;height:1162;rotation:11166157fd;mso-wrap-style:square;v-text-anchor:top" filled="f" strokeweight="1pt">
                      <v:fill o:detectmouseclick="t"/>
                      <o:lock v:ext="edit" aspectratio="t"/>
                    </v:shape>
                  </v:group>
                  <v:oval id="Oval 3371" o:spid="_x0000_s2551" style="position:absolute;left:670;top:663;width:62;height:62;mso-wrap-style:square;v-text-anchor:top" fillcolor="black" stroked="f">
                    <o:lock v:ext="edit" aspectratio="t"/>
                  </v:oval>
                </v:group>
                <v:group id="Group 3372" o:spid="_x0000_s2552" style="position:absolute;top:303;width:2132;height:2184" coordsize="2132,2184">
                  <v:shape id="Text Box 3373" o:spid="_x0000_s2553" type="#_x0000_t202" style="position:absolute;left:772;top:36;width:540;height:468;mso-wrap-style:square;v-text-anchor:top" filled="f" stroked="f">
                    <v:fill o:detectmouseclick="t"/>
                    <v:textbox>
                      <w:txbxContent>
                        <w:p w14:paraId="63ED0F54" w14:textId="77777777" w:rsidR="00542D47" w:rsidRDefault="00542D47">
                          <w:pPr>
                            <w:rPr>
                              <w:i/>
                              <w:color w:val="000000"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3374" o:spid="_x0000_s2554" type="#_x0000_t202" style="position:absolute;left:1592;width:540;height:468;mso-wrap-style:square;v-text-anchor:top" filled="f" stroked="f">
                    <v:fill o:detectmouseclick="t"/>
                    <v:textbox>
                      <w:txbxContent>
                        <w:p w14:paraId="64120CE4" w14:textId="77777777" w:rsidR="00542D47" w:rsidRDefault="00542D47">
                          <w:pPr>
                            <w:rPr>
                              <w:i/>
                              <w:color w:val="000000"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3375" o:spid="_x0000_s2555" type="#_x0000_t202" style="position:absolute;top:316;width:540;height:468;mso-wrap-style:square;v-text-anchor:top" filled="f" stroked="f">
                    <v:fill o:detectmouseclick="t"/>
                    <v:textbox>
                      <w:txbxContent>
                        <w:p w14:paraId="5457F28D" w14:textId="77777777" w:rsidR="00542D47" w:rsidRDefault="00542D47">
                          <w:pPr>
                            <w:rPr>
                              <w:i/>
                              <w:color w:val="000000"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3376" o:spid="_x0000_s2556" type="#_x0000_t202" style="position:absolute;left:1312;top:744;width:540;height:468;mso-wrap-style:square;v-text-anchor:top" filled="f" stroked="f">
                    <v:fill o:detectmouseclick="t"/>
                    <v:textbox>
                      <w:txbxContent>
                        <w:p w14:paraId="3903EA18" w14:textId="77777777" w:rsidR="00542D47" w:rsidRDefault="00542D47">
                          <w:pPr>
                            <w:rPr>
                              <w:i/>
                              <w:color w:val="000000"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3377" o:spid="_x0000_s2557" type="#_x0000_t202" style="position:absolute;left:492;top:900;width:540;height:468;mso-wrap-style:square;v-text-anchor:top" filled="f" stroked="f">
                    <v:fill o:detectmouseclick="t"/>
                    <v:textbox>
                      <w:txbxContent>
                        <w:p w14:paraId="1D63D491" w14:textId="77777777" w:rsidR="00542D47" w:rsidRDefault="00542D47">
                          <w:pPr>
                            <w:rPr>
                              <w:i/>
                              <w:color w:val="000000"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3378" o:spid="_x0000_s2558" type="#_x0000_t202" style="position:absolute;left:976;top:1448;width:540;height:468;mso-wrap-style:square;v-text-anchor:top" filled="f" stroked="f">
                    <v:fill o:detectmouseclick="t"/>
                    <v:textbox>
                      <w:txbxContent>
                        <w:p w14:paraId="06272FD6" w14:textId="77777777" w:rsidR="00542D47" w:rsidRDefault="00542D47">
                          <w:pPr>
                            <w:rPr>
                              <w:i/>
                              <w:color w:val="000000"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379" o:spid="_x0000_s2559" type="#_x0000_t202" style="position:absolute;left:848;top:1716;width:848;height:468;mso-wrap-style:square;v-text-anchor:top" filled="f" stroked="f">
                    <v:fill o:detectmouseclick="t"/>
                    <v:textbox>
                      <w:txbxContent>
                        <w:p w14:paraId="7116A4A5" w14:textId="77777777" w:rsidR="00542D47" w:rsidRDefault="00542D47">
                          <w:pPr>
                            <w:rPr>
                              <w:color w:val="000000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>图</w:t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  <v:line id="Line 3380" o:spid="_x0000_s2560" style="position:absolute;flip:y" from="762,591" to="1652,1320" strokecolor="red" strokeweight="1pt">
                <v:fill o:detectmouseclick="t"/>
              </v:line>
              <v:line id="Line 3381" o:spid="_x0000_s2561" style="position:absolute;flip:y" from="777,1206" to="1418,1325" strokecolor="red" strokeweight="1pt">
                <v:fill o:detectmouseclick="t"/>
                <v:stroke dashstyle="1 1"/>
              </v:line>
            </v:group>
            <v:rect id="Rectangle 3382" o:spid="_x0000_s2562" style="position:absolute;left:787;top:1267;width:113;height:113;rotation:-2574572fd;mso-wrap-style:square;v-text-anchor:top" filled="f" strokeweight="1pt">
              <v:fill o:detectmouseclick="t"/>
              <o:lock v:ext="edit" aspectratio="t"/>
            </v:rect>
          </v:group>
        </w:pict>
      </w: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position w:val="-6"/>
          <w:sz w:val="22"/>
        </w:rPr>
        <w:object w:dxaOrig="855" w:dyaOrig="330" w14:anchorId="5040E6AD">
          <v:shape id="对象 24" o:spid="_x0000_i1055" type="#_x0000_t75" alt="学科网(www.zxxk.com)--教育资源门户，提供试卷、教案、课件、论文、素材及各类教学资源下载，还有大量而丰富的教学相关资讯！" style="width:42.75pt;height:16.5pt" o:ole="">
            <v:imagedata r:id="rId55" o:title=""/>
          </v:shape>
          <o:OLEObject Type="Embed" ProgID="Equation.DSMT4" ShapeID="对象 24" DrawAspect="Content" ObjectID="_1842727829" r:id="rId56"/>
        </w:object>
      </w:r>
      <w:r>
        <w:rPr>
          <w:color w:val="000000"/>
          <w:sz w:val="22"/>
        </w:rPr>
        <w:t xml:space="preserve">  </w:t>
      </w:r>
    </w:p>
    <w:p w14:paraId="2933B3C3" w14:textId="77777777" w:rsidR="00542D47" w:rsidRDefault="00542D47">
      <w:pPr>
        <w:spacing w:line="300" w:lineRule="auto"/>
        <w:ind w:firstLineChars="700" w:firstLine="15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CA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CB </w:t>
      </w:r>
    </w:p>
    <w:p w14:paraId="3F8419E7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又</w:t>
      </w:r>
      <w:r>
        <w:rPr>
          <w:rFonts w:ascii="宋体" w:hAnsi="宋体" w:cs="宋体" w:hint="eastAsia"/>
          <w:color w:val="000000"/>
          <w:sz w:val="22"/>
        </w:rPr>
        <w:t>∵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CA</w:t>
      </w:r>
    </w:p>
    <w:p w14:paraId="49E2997F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color w:val="000000"/>
          <w:sz w:val="22"/>
        </w:rPr>
        <w:t xml:space="preserve">  </w:t>
      </w: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CB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CA</w:t>
      </w:r>
    </w:p>
    <w:p w14:paraId="15276A2A" w14:textId="77777777" w:rsidR="00542D47" w:rsidRDefault="00542D47">
      <w:pPr>
        <w:spacing w:beforeLines="10" w:before="31" w:afterLines="10" w:after="31"/>
        <w:ind w:firstLineChars="600" w:firstLine="1320"/>
        <w:rPr>
          <w:color w:val="000000"/>
          <w:sz w:val="22"/>
        </w:rPr>
      </w:pPr>
      <w:r>
        <w:rPr>
          <w:color w:val="000000"/>
          <w:sz w:val="22"/>
        </w:rPr>
        <w:t xml:space="preserve">  </w:t>
      </w:r>
      <w:r>
        <w:rPr>
          <w:rFonts w:ascii="宋体" w:hAnsi="宋体" w:cs="宋体" w:hint="eastAsia"/>
          <w:color w:val="000000"/>
          <w:sz w:val="22"/>
        </w:rPr>
        <w:t>∴</w:t>
      </w:r>
      <w:r>
        <w:rPr>
          <w:rFonts w:hint="eastAsia"/>
          <w:color w:val="000000"/>
          <w:sz w:val="22"/>
        </w:rPr>
        <w:t>在</w:t>
      </w:r>
      <w:r>
        <w:rPr>
          <w:rFonts w:ascii="Cambria Math" w:hAnsi="Cambria Math" w:cs="Cambria Math"/>
          <w:color w:val="000000"/>
          <w:sz w:val="22"/>
        </w:rPr>
        <w:t>△</w:t>
      </w:r>
      <w:r>
        <w:rPr>
          <w:color w:val="000000"/>
          <w:sz w:val="22"/>
        </w:rPr>
        <w:t>ABD</w:t>
      </w:r>
      <w:r>
        <w:rPr>
          <w:rFonts w:hint="eastAsia"/>
          <w:color w:val="000000"/>
          <w:sz w:val="22"/>
        </w:rPr>
        <w:t>中，</w:t>
      </w:r>
      <w:r>
        <w:rPr>
          <w:color w:val="000000"/>
          <w:position w:val="-24"/>
          <w:sz w:val="22"/>
        </w:rPr>
        <w:object w:dxaOrig="1065" w:dyaOrig="570" w14:anchorId="64DE5B47">
          <v:shape id="对象 25" o:spid="_x0000_i1056" type="#_x0000_t75" alt="学科网(www.zxxk.com)--教育资源门户，提供试卷、教案、课件、论文、素材及各类教学资源下载，还有大量而丰富的教学相关资讯！" style="width:53.25pt;height:28.5pt" o:ole="">
            <v:imagedata r:id="rId57" o:title=""/>
          </v:shape>
          <o:OLEObject Type="Embed" ProgID="Equation.DSMT4" ShapeID="对象 25" DrawAspect="Content" ObjectID="_1842727830" r:id="rId58"/>
        </w:object>
      </w:r>
      <w:r>
        <w:rPr>
          <w:color w:val="000000"/>
          <w:sz w:val="22"/>
        </w:rPr>
        <w:t xml:space="preserve"> </w:t>
      </w:r>
    </w:p>
    <w:p w14:paraId="24209C9C" w14:textId="77777777" w:rsidR="00542D47" w:rsidRDefault="00542D47">
      <w:pPr>
        <w:spacing w:line="300" w:lineRule="auto"/>
        <w:ind w:firstLineChars="700" w:firstLine="1540"/>
        <w:rPr>
          <w:color w:val="FF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∴∠</w:t>
      </w:r>
      <w:r>
        <w:rPr>
          <w:color w:val="000000"/>
          <w:sz w:val="22"/>
        </w:rPr>
        <w:t>ABD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90° </w:t>
      </w:r>
    </w:p>
    <w:p w14:paraId="1224CDDD" w14:textId="77777777" w:rsidR="00542D47" w:rsidRDefault="00542D47">
      <w:pPr>
        <w:spacing w:line="300" w:lineRule="auto"/>
        <w:ind w:firstLineChars="700" w:firstLine="1540"/>
        <w:rPr>
          <w:color w:val="FF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∴∠</w:t>
      </w:r>
      <w:r>
        <w:rPr>
          <w:color w:val="000000"/>
          <w:sz w:val="22"/>
        </w:rPr>
        <w:t>ABE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90° </w:t>
      </w:r>
    </w:p>
    <w:p w14:paraId="28FA4BD0" w14:textId="77777777" w:rsidR="00542D47" w:rsidRDefault="00542D47">
      <w:pPr>
        <w:spacing w:line="300" w:lineRule="auto"/>
        <w:ind w:firstLineChars="700" w:firstLine="15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AE</w:t>
      </w:r>
      <w:r>
        <w:rPr>
          <w:rFonts w:hint="eastAsia"/>
          <w:color w:val="000000"/>
          <w:sz w:val="22"/>
        </w:rPr>
        <w:t>是</w:t>
      </w:r>
      <w:r>
        <w:rPr>
          <w:rFonts w:ascii="宋体" w:hAnsi="宋体" w:cs="宋体" w:hint="eastAsia"/>
          <w:color w:val="000000"/>
          <w:sz w:val="22"/>
        </w:rPr>
        <w:t>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的直径</w:t>
      </w:r>
      <w:r>
        <w:rPr>
          <w:color w:val="000000"/>
          <w:sz w:val="22"/>
        </w:rPr>
        <w:t xml:space="preserve"> </w:t>
      </w:r>
    </w:p>
    <w:p w14:paraId="253B2AB4" w14:textId="77777777" w:rsidR="00542D47" w:rsidRDefault="00542D47">
      <w:pPr>
        <w:spacing w:line="300" w:lineRule="auto"/>
        <w:ind w:firstLineChars="147" w:firstLine="325"/>
        <w:rPr>
          <w:b/>
          <w:color w:val="FF0000"/>
          <w:sz w:val="22"/>
        </w:rPr>
      </w:pPr>
      <w:r>
        <w:rPr>
          <w:rFonts w:hint="eastAsia"/>
          <w:b/>
          <w:color w:val="000000"/>
          <w:sz w:val="22"/>
        </w:rPr>
        <w:t>（</w:t>
      </w:r>
      <w:r>
        <w:rPr>
          <w:b/>
          <w:color w:val="000000"/>
          <w:sz w:val="22"/>
        </w:rPr>
        <w:t>2</w:t>
      </w:r>
      <w:r>
        <w:rPr>
          <w:rFonts w:hint="eastAsia"/>
          <w:b/>
          <w:color w:val="000000"/>
          <w:sz w:val="22"/>
        </w:rPr>
        <w:t>）</w:t>
      </w:r>
      <w:r>
        <w:rPr>
          <w:rFonts w:hint="eastAsia"/>
          <w:color w:val="000000"/>
          <w:sz w:val="22"/>
        </w:rPr>
        <w:t>解：如图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，由（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）可知，</w:t>
      </w:r>
      <w:r>
        <w:rPr>
          <w:color w:val="000000"/>
          <w:sz w:val="22"/>
        </w:rPr>
        <w:t>AE</w:t>
      </w:r>
      <w:r>
        <w:rPr>
          <w:rFonts w:hint="eastAsia"/>
          <w:color w:val="000000"/>
          <w:sz w:val="22"/>
        </w:rPr>
        <w:t>是</w:t>
      </w:r>
      <w:r>
        <w:rPr>
          <w:rFonts w:ascii="宋体" w:hAnsi="宋体" w:cs="宋体" w:hint="eastAsia"/>
          <w:color w:val="000000"/>
          <w:sz w:val="22"/>
        </w:rPr>
        <w:t>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的直径</w:t>
      </w:r>
      <w:r>
        <w:rPr>
          <w:color w:val="000000"/>
          <w:sz w:val="22"/>
        </w:rPr>
        <w:t xml:space="preserve"> </w:t>
      </w:r>
    </w:p>
    <w:p w14:paraId="69E20172" w14:textId="77777777" w:rsidR="00542D47" w:rsidRDefault="00542D47">
      <w:pPr>
        <w:spacing w:line="300" w:lineRule="auto"/>
        <w:ind w:firstLineChars="600" w:firstLine="1260"/>
        <w:rPr>
          <w:b/>
          <w:color w:val="FF0000"/>
          <w:position w:val="-8"/>
          <w:sz w:val="22"/>
        </w:rPr>
      </w:pPr>
      <w:r>
        <w:pict w14:anchorId="4160AA3B">
          <v:group id="组合 2617" o:spid="_x0000_s2565" alt="学科网(www.zxxk.com)--教育资源门户，提供试卷、教案、课件、论文、素材及各类教学资源下载，还有大量而丰富的教学相关资讯！" style="position:absolute;left:0;text-align:left;margin-left:335.25pt;margin-top:2.85pt;width:106.6pt;height:124.35pt;z-index:251662336" coordsize="2132,2487">
            <v:group id="Group 3326" o:spid="_x0000_s2566" style="position:absolute;width:2132;height:2487" coordsize="2132,2487">
              <v:group id="Group 3327" o:spid="_x0000_s2567" style="position:absolute;width:2132;height:2487" coordsize="2132,2487">
                <v:group id="Group 3328" o:spid="_x0000_s2568" style="position:absolute;width:2132;height:2487" coordsize="2132,2487">
                  <v:group id="Group 3329" o:spid="_x0000_s2569" style="position:absolute;left:314;width:1454;height:1850" coordsize="1454,1850">
                    <o:lock v:ext="edit" aspectratio="t"/>
                    <v:group id="Group 3330" o:spid="_x0000_s2570" style="position:absolute;width:1454;height:1850" coordsize="1454,1850">
                      <o:lock v:ext="edit" aspectratio="t"/>
                      <v:oval id="Oval 3331" o:spid="_x0000_s2571" style="position:absolute;width:1366;height:1366;mso-wrap-style:square;v-text-anchor:top" filled="f" strokeweight="1pt">
                        <v:fill o:detectmouseclick="t"/>
                        <o:lock v:ext="edit" aspectratio="t"/>
                      </v:oval>
                      <v:shape id="AutoShape 3332" o:spid="_x0000_s2572" type="#_x0000_t5" style="position:absolute;left:110;top:688;width:1344;height:1162;rotation:11166157fd;mso-wrap-style:square;v-text-anchor:top" filled="f" strokeweight="1pt">
                        <v:fill o:detectmouseclick="t"/>
                        <o:lock v:ext="edit" aspectratio="t"/>
                      </v:shape>
                    </v:group>
                    <v:oval id="Oval 3333" o:spid="_x0000_s2573" style="position:absolute;left:670;top:663;width:62;height:62;mso-wrap-style:square;v-text-anchor:top" fillcolor="black" stroked="f">
                      <o:lock v:ext="edit" aspectratio="t"/>
                    </v:oval>
                  </v:group>
                  <v:group id="Group 3334" o:spid="_x0000_s2574" style="position:absolute;top:303;width:2132;height:2184" coordsize="2132,2184">
                    <v:shape id="Text Box 3335" o:spid="_x0000_s2575" type="#_x0000_t202" style="position:absolute;left:772;top:36;width:540;height:468;mso-wrap-style:square;v-text-anchor:top" filled="f" stroked="f">
                      <v:fill o:detectmouseclick="t"/>
                      <v:textbox>
                        <w:txbxContent>
                          <w:p w14:paraId="6E04615B" w14:textId="77777777" w:rsidR="00542D47" w:rsidRDefault="00542D47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Text Box 3336" o:spid="_x0000_s2576" type="#_x0000_t202" style="position:absolute;left:1592;width:540;height:468;mso-wrap-style:square;v-text-anchor:top" filled="f" stroked="f">
                      <v:fill o:detectmouseclick="t"/>
                      <v:textbox>
                        <w:txbxContent>
                          <w:p w14:paraId="645C5827" w14:textId="77777777" w:rsidR="00542D47" w:rsidRDefault="00542D47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3337" o:spid="_x0000_s2577" type="#_x0000_t202" style="position:absolute;top:316;width:540;height:468;mso-wrap-style:square;v-text-anchor:top" filled="f" stroked="f">
                      <v:fill o:detectmouseclick="t"/>
                      <v:textbox>
                        <w:txbxContent>
                          <w:p w14:paraId="58DC7EFA" w14:textId="77777777" w:rsidR="00542D47" w:rsidRDefault="00542D47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Text Box 3338" o:spid="_x0000_s2578" type="#_x0000_t202" style="position:absolute;left:1312;top:744;width:540;height:468;mso-wrap-style:square;v-text-anchor:top" filled="f" stroked="f">
                      <v:fill o:detectmouseclick="t"/>
                      <v:textbox>
                        <w:txbxContent>
                          <w:p w14:paraId="03558FE0" w14:textId="77777777" w:rsidR="00542D47" w:rsidRDefault="00542D47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3339" o:spid="_x0000_s2579" type="#_x0000_t202" style="position:absolute;left:492;top:900;width:540;height:468;mso-wrap-style:square;v-text-anchor:top" filled="f" stroked="f">
                      <v:fill o:detectmouseclick="t"/>
                      <v:textbox>
                        <w:txbxContent>
                          <w:p w14:paraId="50A9B0D4" w14:textId="77777777" w:rsidR="00542D47" w:rsidRDefault="00542D47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3340" o:spid="_x0000_s2580" type="#_x0000_t202" style="position:absolute;left:976;top:1448;width:540;height:468;mso-wrap-style:square;v-text-anchor:top" filled="f" stroked="f">
                      <v:fill o:detectmouseclick="t"/>
                      <v:textbox>
                        <w:txbxContent>
                          <w:p w14:paraId="04672BBA" w14:textId="77777777" w:rsidR="00542D47" w:rsidRDefault="00542D47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Text Box 3341" o:spid="_x0000_s2581" type="#_x0000_t202" style="position:absolute;left:848;top:1716;width:848;height:468;mso-wrap-style:square;v-text-anchor:top" filled="f" stroked="f">
                      <v:fill o:detectmouseclick="t"/>
                      <v:textbox>
                        <w:txbxContent>
                          <w:p w14:paraId="356050E2" w14:textId="77777777" w:rsidR="00542D47" w:rsidRDefault="00542D47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图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</v:group>
                <v:line id="Line 3342" o:spid="_x0000_s2582" style="position:absolute" from="344,813" to="1433,1204" strokeweight="1pt">
                  <v:fill o:detectmouseclick="t"/>
                </v:line>
              </v:group>
              <v:line id="Line 3343" o:spid="_x0000_s2583" style="position:absolute;flip:y" from="350,840" to="418,899" strokeweight="1pt">
                <v:fill o:detectmouseclick="t"/>
              </v:line>
              <v:line id="Line 3344" o:spid="_x0000_s2584" style="position:absolute;flip:y" from="365,861" to="467,949" strokeweight="1pt">
                <v:fill o:detectmouseclick="t"/>
              </v:line>
              <v:line id="Line 3345" o:spid="_x0000_s2585" style="position:absolute;flip:y" from="392,882" to="522,994" strokeweight="1pt">
                <v:fill o:detectmouseclick="t"/>
              </v:line>
              <v:line id="Line 3346" o:spid="_x0000_s2586" style="position:absolute;flip:y" from="419,903" to="583,1044" strokeweight="1pt">
                <v:fill o:detectmouseclick="t"/>
              </v:line>
              <v:line id="Line 3347" o:spid="_x0000_s2587" style="position:absolute;flip:y" from="452,924" to="650,1095" strokeweight="1pt">
                <v:fill o:detectmouseclick="t"/>
              </v:line>
              <v:line id="Line 3348" o:spid="_x0000_s2588" style="position:absolute;flip:y" from="494,951" to="715,1142" strokeweight="1pt">
                <v:fill o:detectmouseclick="t"/>
              </v:line>
              <v:line id="Line 3349" o:spid="_x0000_s2589" style="position:absolute;flip:y" from="542,973" to="786,1184" strokeweight="1pt">
                <v:fill o:detectmouseclick="t"/>
              </v:line>
              <v:line id="Line 3350" o:spid="_x0000_s2590" style="position:absolute;flip:y" from="587,996" to="853,1226" strokeweight="1pt">
                <v:fill o:detectmouseclick="t"/>
              </v:line>
              <v:line id="Line 3351" o:spid="_x0000_s2591" style="position:absolute;flip:y" from="632,1017" to="915,1262" strokeweight="1pt">
                <v:fill o:detectmouseclick="t"/>
              </v:line>
              <v:line id="Line 3352" o:spid="_x0000_s2592" style="position:absolute;flip:y" from="692,1044" to="975,1289" strokeweight="1pt">
                <v:fill o:detectmouseclick="t"/>
              </v:line>
              <v:line id="Line 3353" o:spid="_x0000_s2593" style="position:absolute;flip:y" from="757,1065" to="1040,1310" strokeweight="1pt">
                <v:fill o:detectmouseclick="t"/>
              </v:line>
              <v:line id="Line 3354" o:spid="_x0000_s2594" style="position:absolute;flip:y" from="812,1086" to="1101,1336" strokeweight="1pt">
                <v:fill o:detectmouseclick="t"/>
              </v:line>
              <v:line id="Line 3355" o:spid="_x0000_s2595" style="position:absolute;flip:y" from="875,1107" to="1164,1357" strokeweight="1pt">
                <v:fill o:detectmouseclick="t"/>
              </v:line>
              <v:line id="Line 3356" o:spid="_x0000_s2596" style="position:absolute;flip:y" from="959,1131" to="1231,1366" strokeweight="1pt">
                <v:fill o:detectmouseclick="t"/>
              </v:line>
              <v:line id="Line 3357" o:spid="_x0000_s2597" style="position:absolute;flip:y" from="1056,1152" to="1300,1363" strokeweight="1pt">
                <v:fill o:detectmouseclick="t"/>
              </v:line>
              <v:line id="Line 3358" o:spid="_x0000_s2598" style="position:absolute;flip:y" from="1184,1179" to="1371,1340" strokeweight="1pt">
                <v:fill o:detectmouseclick="t"/>
              </v:line>
            </v:group>
            <v:line id="Line 3359" o:spid="_x0000_s2599" style="position:absolute;flip:y" from="1612,666" to="1680,725" strokeweight="1pt">
              <v:fill o:detectmouseclick="t"/>
            </v:line>
            <v:line id="Line 3360" o:spid="_x0000_s2600" style="position:absolute;flip:y" from="1574,741" to="1676,829" strokeweight="1pt">
              <v:fill o:detectmouseclick="t"/>
            </v:line>
            <v:line id="Line 3361" o:spid="_x0000_s2601" style="position:absolute;flip:y" from="1535,819" to="1665,931" strokeweight="1pt">
              <v:fill o:detectmouseclick="t"/>
            </v:line>
            <v:line id="Line 3362" o:spid="_x0000_s2602" style="position:absolute;flip:y" from="1466,1013" to="1591,1121" strokeweight="1pt">
              <v:fill o:detectmouseclick="t"/>
            </v:line>
            <v:line id="Line 3363" o:spid="_x0000_s2603" style="position:absolute;flip:y" from="1492,909" to="1639,1036" strokeweight="1pt">
              <v:fill o:detectmouseclick="t"/>
            </v:line>
          </v:group>
        </w:pict>
      </w:r>
      <w:r>
        <w:rPr>
          <w:rFonts w:ascii="宋体" w:hAnsi="宋体" w:cs="宋体" w:hint="eastAsia"/>
          <w:color w:val="000000"/>
          <w:sz w:val="22"/>
        </w:rPr>
        <w:t>∴∠</w:t>
      </w:r>
      <w:r>
        <w:rPr>
          <w:color w:val="000000"/>
          <w:sz w:val="22"/>
        </w:rPr>
        <w:t>ACE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90° </w:t>
      </w:r>
    </w:p>
    <w:p w14:paraId="1E5E6C40" w14:textId="77777777" w:rsidR="00542D47" w:rsidRDefault="00542D47">
      <w:pPr>
        <w:spacing w:line="300" w:lineRule="auto"/>
        <w:ind w:firstLineChars="600" w:firstLine="1320"/>
        <w:rPr>
          <w:b/>
          <w:color w:val="FF0000"/>
          <w:position w:val="-8"/>
          <w:sz w:val="22"/>
        </w:rPr>
      </w:pPr>
      <w:r>
        <w:rPr>
          <w:rFonts w:ascii="宋体" w:hAnsi="宋体" w:cs="宋体" w:hint="eastAsia"/>
          <w:color w:val="000000"/>
          <w:sz w:val="22"/>
        </w:rPr>
        <w:t>∵⊙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的半径为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AC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4 </w:t>
      </w:r>
    </w:p>
    <w:p w14:paraId="276B9411" w14:textId="77777777" w:rsidR="00542D47" w:rsidRDefault="00542D47">
      <w:pPr>
        <w:spacing w:line="300" w:lineRule="auto"/>
        <w:ind w:firstLineChars="600" w:firstLine="1320"/>
        <w:rPr>
          <w:b/>
          <w:color w:val="FF0000"/>
          <w:position w:val="-8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AE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，</w:t>
      </w:r>
      <w:r>
        <w:rPr>
          <w:rFonts w:ascii="宋体" w:hAnsi="宋体" w:cs="宋体" w:hint="eastAsia"/>
          <w:color w:val="000000"/>
          <w:sz w:val="22"/>
        </w:rPr>
        <w:t>⊙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的面积为</w:t>
      </w:r>
      <w:r>
        <w:rPr>
          <w:color w:val="000000"/>
          <w:sz w:val="22"/>
        </w:rPr>
        <w:t>25</w:t>
      </w:r>
      <w:r>
        <w:rPr>
          <w:sz w:val="22"/>
        </w:rPr>
        <w:t xml:space="preserve">π </w:t>
      </w:r>
    </w:p>
    <w:p w14:paraId="651C0838" w14:textId="77777777" w:rsidR="00542D47" w:rsidRDefault="00542D47">
      <w:pPr>
        <w:spacing w:line="300" w:lineRule="auto"/>
        <w:ind w:firstLineChars="600" w:firstLine="1320"/>
        <w:rPr>
          <w:b/>
          <w:color w:val="FF0000"/>
          <w:position w:val="-8"/>
          <w:sz w:val="22"/>
        </w:rPr>
      </w:pPr>
      <w:r>
        <w:rPr>
          <w:rFonts w:hint="eastAsia"/>
          <w:color w:val="000000"/>
          <w:sz w:val="22"/>
        </w:rPr>
        <w:t>在</w:t>
      </w:r>
      <w:r>
        <w:rPr>
          <w:color w:val="000000"/>
          <w:sz w:val="22"/>
        </w:rPr>
        <w:t>Rt</w:t>
      </w:r>
      <w:r>
        <w:rPr>
          <w:rFonts w:ascii="Cambria Math" w:hAnsi="Cambria Math" w:cs="Cambria Math"/>
          <w:color w:val="000000"/>
          <w:sz w:val="22"/>
        </w:rPr>
        <w:t>△</w:t>
      </w:r>
      <w:r>
        <w:rPr>
          <w:color w:val="000000"/>
          <w:sz w:val="22"/>
        </w:rPr>
        <w:t>ACE</w:t>
      </w:r>
      <w:r>
        <w:rPr>
          <w:rFonts w:hint="eastAsia"/>
          <w:color w:val="000000"/>
          <w:sz w:val="22"/>
        </w:rPr>
        <w:t>中，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ACE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90°</w:t>
      </w:r>
      <w:r>
        <w:rPr>
          <w:rFonts w:hint="eastAsia"/>
          <w:color w:val="000000"/>
          <w:sz w:val="22"/>
        </w:rPr>
        <w:t>，由勾股定理，得：</w:t>
      </w:r>
      <w:r>
        <w:rPr>
          <w:color w:val="000000"/>
          <w:sz w:val="22"/>
        </w:rPr>
        <w:t xml:space="preserve"> </w:t>
      </w:r>
    </w:p>
    <w:p w14:paraId="7F744773" w14:textId="77777777" w:rsidR="00542D47" w:rsidRDefault="00542D47">
      <w:pPr>
        <w:spacing w:beforeLines="10" w:before="31" w:afterLines="10" w:after="31"/>
        <w:ind w:firstLineChars="600" w:firstLine="1320"/>
        <w:rPr>
          <w:color w:val="000000"/>
          <w:sz w:val="22"/>
        </w:rPr>
      </w:pPr>
      <w:r>
        <w:rPr>
          <w:color w:val="000000"/>
          <w:sz w:val="22"/>
        </w:rPr>
        <w:t xml:space="preserve">  </w:t>
      </w:r>
      <w:r>
        <w:rPr>
          <w:color w:val="000000"/>
          <w:position w:val="-8"/>
          <w:sz w:val="22"/>
        </w:rPr>
        <w:object w:dxaOrig="3540" w:dyaOrig="375" w14:anchorId="346F6171">
          <v:shape id="对象 26" o:spid="_x0000_i1057" type="#_x0000_t75" alt="学科网(www.zxxk.com)--教育资源门户，提供试卷、教案、课件、论文、素材及各类教学资源下载，还有大量而丰富的教学相关资讯！" style="width:177pt;height:18.75pt" o:ole="">
            <v:imagedata r:id="rId59" o:title=""/>
          </v:shape>
          <o:OLEObject Type="Embed" ProgID="Equation.DSMT4" ShapeID="对象 26" DrawAspect="Content" ObjectID="_1842727831" r:id="rId60"/>
        </w:object>
      </w:r>
      <w:r>
        <w:rPr>
          <w:color w:val="000000"/>
          <w:sz w:val="22"/>
        </w:rPr>
        <w:t xml:space="preserve"> </w:t>
      </w:r>
    </w:p>
    <w:p w14:paraId="2AE5F154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S</w:t>
      </w:r>
      <w:r>
        <w:rPr>
          <w:rFonts w:ascii="Cambria Math" w:hAnsi="Cambria Math" w:cs="Cambria Math"/>
          <w:color w:val="000000"/>
          <w:sz w:val="22"/>
          <w:vertAlign w:val="subscript"/>
        </w:rPr>
        <w:t>△</w:t>
      </w:r>
      <w:r>
        <w:rPr>
          <w:color w:val="000000"/>
          <w:sz w:val="22"/>
          <w:vertAlign w:val="subscript"/>
        </w:rPr>
        <w:t>ACE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position w:val="-24"/>
          <w:sz w:val="22"/>
        </w:rPr>
        <w:object w:dxaOrig="3315" w:dyaOrig="570" w14:anchorId="2FF9F4E2">
          <v:shape id="对象 27" o:spid="_x0000_i1058" type="#_x0000_t75" alt="学科网(www.zxxk.com)--教育资源门户，提供试卷、教案、课件、论文、素材及各类教学资源下载，还有大量而丰富的教学相关资讯！" style="width:165.75pt;height:28.5pt" o:ole="">
            <v:imagedata r:id="rId61" o:title=""/>
          </v:shape>
          <o:OLEObject Type="Embed" ProgID="Equation.DSMT4" ShapeID="对象 27" DrawAspect="Content" ObjectID="_1842727832" r:id="rId62"/>
        </w:object>
      </w:r>
    </w:p>
    <w:p w14:paraId="5267E261" w14:textId="77777777" w:rsidR="00542D47" w:rsidRDefault="00542D47">
      <w:pPr>
        <w:spacing w:line="300" w:lineRule="auto"/>
        <w:ind w:firstLineChars="600" w:firstLine="1320"/>
        <w:rPr>
          <w:b/>
          <w:color w:val="FF0000"/>
          <w:position w:val="-8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S</w:t>
      </w:r>
      <w:r>
        <w:rPr>
          <w:rFonts w:hint="eastAsia"/>
          <w:color w:val="000000"/>
          <w:sz w:val="22"/>
          <w:vertAlign w:val="subscript"/>
        </w:rPr>
        <w:t>阴影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position w:val="-24"/>
          <w:sz w:val="22"/>
        </w:rPr>
        <w:object w:dxaOrig="225" w:dyaOrig="570" w14:anchorId="23344ADC">
          <v:shape id="对象 28" o:spid="_x0000_i1059" type="#_x0000_t75" alt="学科网(www.zxxk.com)--教育资源门户，提供试卷、教案、课件、论文、素材及各类教学资源下载，还有大量而丰富的教学相关资讯！" style="width:11.25pt;height:28.5pt" o:ole="">
            <v:imagedata r:id="rId63" o:title=""/>
          </v:shape>
          <o:OLEObject Type="Embed" ProgID="Equation.DSMT4" ShapeID="对象 28" DrawAspect="Content" ObjectID="_1842727833" r:id="rId64"/>
        </w:object>
      </w:r>
      <w:r>
        <w:rPr>
          <w:color w:val="000000"/>
          <w:sz w:val="22"/>
        </w:rPr>
        <w:t>S</w:t>
      </w:r>
      <w:r>
        <w:rPr>
          <w:rFonts w:ascii="宋体" w:hAnsi="宋体" w:cs="宋体" w:hint="eastAsia"/>
          <w:color w:val="000000"/>
          <w:sz w:val="22"/>
          <w:vertAlign w:val="subscript"/>
        </w:rPr>
        <w:t>⊙</w:t>
      </w:r>
      <w:r>
        <w:rPr>
          <w:color w:val="000000"/>
          <w:sz w:val="22"/>
          <w:vertAlign w:val="subscript"/>
        </w:rPr>
        <w:t>O</w:t>
      </w:r>
      <w:r>
        <w:rPr>
          <w:rFonts w:hint="eastAsia"/>
          <w:color w:val="000000"/>
          <w:sz w:val="22"/>
        </w:rPr>
        <w:t>－</w:t>
      </w:r>
      <w:r>
        <w:rPr>
          <w:color w:val="000000"/>
          <w:sz w:val="22"/>
        </w:rPr>
        <w:t>S</w:t>
      </w:r>
      <w:r>
        <w:rPr>
          <w:rFonts w:ascii="Cambria Math" w:hAnsi="Cambria Math" w:cs="Cambria Math"/>
          <w:color w:val="000000"/>
          <w:sz w:val="22"/>
          <w:vertAlign w:val="subscript"/>
        </w:rPr>
        <w:t>△</w:t>
      </w:r>
      <w:r>
        <w:rPr>
          <w:color w:val="000000"/>
          <w:sz w:val="22"/>
          <w:vertAlign w:val="subscript"/>
        </w:rPr>
        <w:t>ACE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position w:val="-24"/>
          <w:sz w:val="22"/>
        </w:rPr>
        <w:object w:dxaOrig="2730" w:dyaOrig="570" w14:anchorId="28289BB6">
          <v:shape id="对象 29" o:spid="_x0000_i1060" type="#_x0000_t75" alt="学科网(www.zxxk.com)--教育资源门户，提供试卷、教案、课件、论文、素材及各类教学资源下载，还有大量而丰富的教学相关资讯！" style="width:136.5pt;height:28.5pt" o:ole="">
            <v:imagedata r:id="rId65" o:title=""/>
          </v:shape>
          <o:OLEObject Type="Embed" ProgID="Equation.DSMT4" ShapeID="对象 29" DrawAspect="Content" ObjectID="_1842727834" r:id="rId66"/>
        </w:object>
      </w:r>
      <w:r>
        <w:rPr>
          <w:color w:val="000000"/>
          <w:sz w:val="22"/>
        </w:rPr>
        <w:t xml:space="preserve"> </w:t>
      </w:r>
    </w:p>
    <w:p w14:paraId="76648C49" w14:textId="77777777" w:rsidR="00542D47" w:rsidRDefault="00542D47">
      <w:pPr>
        <w:spacing w:line="160" w:lineRule="exact"/>
        <w:rPr>
          <w:b/>
          <w:color w:val="FF0000"/>
          <w:sz w:val="22"/>
        </w:rPr>
      </w:pPr>
    </w:p>
    <w:p w14:paraId="0A66BFB0" w14:textId="77777777" w:rsidR="00542D47" w:rsidRDefault="00542D47">
      <w:pPr>
        <w:spacing w:line="300" w:lineRule="auto"/>
        <w:rPr>
          <w:color w:val="000000"/>
          <w:sz w:val="22"/>
        </w:rPr>
      </w:pPr>
      <w:r>
        <w:pict w14:anchorId="38EA5B07">
          <v:group id="组合 2605" o:spid="_x0000_s2608" alt="学科网(www.zxxk.com)--教育资源门户，提供试卷、教案、课件、论文、素材及各类教学资源下载，还有大量而丰富的教学相关资讯！" style="position:absolute;left:0;text-align:left;margin-left:341.55pt;margin-top:16.65pt;width:108.05pt;height:106.55pt;z-index:251663360" coordsize="2161,2131">
            <v:shape id="Text Box 3428" o:spid="_x0000_s2609" type="#_x0000_t202" style="position:absolute;left:736;top:1731;width:770;height:400;mso-wrap-style:square;v-text-anchor:top" filled="f" stroked="f">
              <v:fill o:detectmouseclick="t"/>
              <v:textbox>
                <w:txbxContent>
                  <w:p w14:paraId="1CA0AA22" w14:textId="77777777" w:rsidR="00542D47" w:rsidRDefault="00542D47">
                    <w:r>
                      <w:rPr>
                        <w:rFonts w:hint="eastAsia"/>
                      </w:rPr>
                      <w:t>图</w:t>
                    </w:r>
                    <w:r>
                      <w:t>4</w:t>
                    </w:r>
                  </w:p>
                </w:txbxContent>
              </v:textbox>
            </v:shape>
            <v:group id="Group 3429" o:spid="_x0000_s2610" style="position:absolute;left:318;top:720;width:1530;height:936" coordsize="1530,936">
              <v:shape id="AutoShape 3430" o:spid="_x0000_s2611" type="#_x0000_t6" style="position:absolute;width:1530;height:936;rotation:180;flip:x;mso-wrap-style:square;v-text-anchor:top" filled="f">
                <v:fill o:detectmouseclick="t"/>
              </v:shape>
              <v:shape id="AutoShape 3431" o:spid="_x0000_s2612" type="#_x0000_t6" style="position:absolute;width:1530;height:936;flip:x;mso-wrap-style:square;v-text-anchor:top" filled="f">
                <v:fill o:detectmouseclick="t"/>
                <v:stroke dashstyle="dash"/>
              </v:shape>
            </v:group>
            <v:shape id="AutoShape 3432" o:spid="_x0000_s2613" type="#_x0000_t6" style="position:absolute;left:318;top:720;width:1530;height:936;rotation:7671361fd;mso-wrap-style:square;v-text-anchor:top" filled="f">
              <v:fill o:detectmouseclick="t"/>
            </v:shape>
            <v:shape id="Text Box 3433" o:spid="_x0000_s2614" type="#_x0000_t202" style="position:absolute;left:18;top:526;width:397;height:386;mso-wrap-style:square;v-text-anchor:top" filled="f" stroked="f">
              <v:fill o:detectmouseclick="t"/>
              <v:textbox>
                <w:txbxContent>
                  <w:p w14:paraId="0394E25F" w14:textId="77777777" w:rsidR="00542D47" w:rsidRDefault="00542D47">
                    <w:pPr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A</w:t>
                    </w:r>
                  </w:p>
                </w:txbxContent>
              </v:textbox>
            </v:shape>
            <v:shape id="Text Box 3434" o:spid="_x0000_s2615" type="#_x0000_t202" style="position:absolute;top:1494;width:397;height:386;mso-wrap-style:square;v-text-anchor:top" filled="f" stroked="f">
              <v:fill o:detectmouseclick="t"/>
              <v:textbox>
                <w:txbxContent>
                  <w:p w14:paraId="4BC4E5A0" w14:textId="77777777" w:rsidR="00542D47" w:rsidRDefault="00542D47">
                    <w:pPr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B</w:t>
                    </w:r>
                  </w:p>
                </w:txbxContent>
              </v:textbox>
            </v:shape>
            <v:shape id="Text Box 3435" o:spid="_x0000_s2616" type="#_x0000_t202" style="position:absolute;left:1764;top:531;width:397;height:386;mso-wrap-style:square;v-text-anchor:top" filled="f" stroked="f">
              <v:fill o:detectmouseclick="t"/>
              <v:textbox>
                <w:txbxContent>
                  <w:p w14:paraId="2592F4A3" w14:textId="77777777" w:rsidR="00542D47" w:rsidRDefault="00542D47">
                    <w:pPr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D</w:t>
                    </w:r>
                  </w:p>
                </w:txbxContent>
              </v:textbox>
            </v:shape>
            <v:shape id="Text Box 3436" o:spid="_x0000_s2617" type="#_x0000_t202" style="position:absolute;left:1746;top:1499;width:397;height:386;mso-wrap-style:square;v-text-anchor:top" filled="f" stroked="f">
              <v:fill o:detectmouseclick="t"/>
              <v:textbox>
                <w:txbxContent>
                  <w:p w14:paraId="0A86CB50" w14:textId="77777777" w:rsidR="00542D47" w:rsidRDefault="00542D47">
                    <w:pPr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C</w:t>
                    </w:r>
                  </w:p>
                </w:txbxContent>
              </v:textbox>
            </v:shape>
            <v:shape id="Text Box 3437" o:spid="_x0000_s2618" type="#_x0000_t202" style="position:absolute;left:789;width:476;height:386;mso-wrap-style:square;v-text-anchor:top" filled="f" stroked="f">
              <v:fill o:detectmouseclick="t"/>
              <v:textbox>
                <w:txbxContent>
                  <w:p w14:paraId="5B860070" w14:textId="77777777" w:rsidR="00542D47" w:rsidRDefault="00542D47">
                    <w:pPr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C′</w:t>
                    </w:r>
                  </w:p>
                </w:txbxContent>
              </v:textbox>
            </v:shape>
            <v:shape id="Text Box 3438" o:spid="_x0000_s2619" type="#_x0000_t202" style="position:absolute;left:648;top:659;width:397;height:386;mso-wrap-style:square;v-text-anchor:top" filled="f" stroked="f">
              <v:fill o:detectmouseclick="t"/>
              <v:textbox>
                <w:txbxContent>
                  <w:p w14:paraId="295FB617" w14:textId="77777777" w:rsidR="00542D47" w:rsidRDefault="00542D47">
                    <w:pPr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G</w:t>
                    </w:r>
                  </w:p>
                </w:txbxContent>
              </v:textbox>
            </v:shape>
          </v:group>
        </w:pict>
      </w:r>
      <w:r>
        <w:rPr>
          <w:b/>
          <w:color w:val="000000"/>
          <w:sz w:val="22"/>
        </w:rPr>
        <w:t>21</w:t>
      </w:r>
      <w:r>
        <w:rPr>
          <w:rFonts w:hint="eastAsia"/>
          <w:b/>
          <w:color w:val="000000"/>
          <w:sz w:val="22"/>
        </w:rPr>
        <w:t>、（</w:t>
      </w:r>
      <w:r>
        <w:rPr>
          <w:b/>
          <w:color w:val="000000"/>
          <w:sz w:val="22"/>
        </w:rPr>
        <w:t>1</w:t>
      </w:r>
      <w:r>
        <w:rPr>
          <w:rFonts w:hint="eastAsia"/>
          <w:b/>
          <w:color w:val="000000"/>
          <w:sz w:val="22"/>
        </w:rPr>
        <w:t>）</w:t>
      </w:r>
      <w:r>
        <w:rPr>
          <w:rFonts w:hint="eastAsia"/>
          <w:color w:val="000000"/>
          <w:sz w:val="22"/>
        </w:rPr>
        <w:t>证明：如图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，由对折和图形的对称性可知，</w:t>
      </w:r>
    </w:p>
    <w:p w14:paraId="22D47D75" w14:textId="77777777" w:rsidR="00542D47" w:rsidRDefault="00542D47">
      <w:pPr>
        <w:spacing w:line="300" w:lineRule="auto"/>
        <w:ind w:firstLineChars="850" w:firstLine="1870"/>
        <w:rPr>
          <w:color w:val="FF0000"/>
          <w:sz w:val="22"/>
        </w:rPr>
      </w:pP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，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＝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90° </w:t>
      </w:r>
    </w:p>
    <w:p w14:paraId="4CDDC606" w14:textId="77777777" w:rsidR="00542D47" w:rsidRDefault="00542D47">
      <w:pPr>
        <w:spacing w:line="300" w:lineRule="auto"/>
        <w:ind w:firstLineChars="700" w:firstLine="154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在矩形</w:t>
      </w:r>
      <w:r>
        <w:rPr>
          <w:color w:val="000000"/>
          <w:sz w:val="22"/>
        </w:rPr>
        <w:t>ABCD</w:t>
      </w:r>
      <w:r>
        <w:rPr>
          <w:rFonts w:hint="eastAsia"/>
          <w:color w:val="000000"/>
          <w:sz w:val="22"/>
        </w:rPr>
        <w:t>中，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，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＝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90° </w:t>
      </w:r>
    </w:p>
    <w:p w14:paraId="7302A9D2" w14:textId="77777777" w:rsidR="00542D47" w:rsidRDefault="00542D47">
      <w:pPr>
        <w:spacing w:line="300" w:lineRule="auto"/>
        <w:ind w:firstLineChars="700" w:firstLine="15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 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，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＝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 xml:space="preserve"> </w:t>
      </w:r>
    </w:p>
    <w:p w14:paraId="4839CEBB" w14:textId="77777777" w:rsidR="00542D47" w:rsidRDefault="00542D47">
      <w:pPr>
        <w:spacing w:line="300" w:lineRule="auto"/>
        <w:ind w:firstLineChars="700" w:firstLine="1540"/>
        <w:rPr>
          <w:color w:val="FF0000"/>
          <w:sz w:val="22"/>
        </w:rPr>
      </w:pPr>
      <w:r>
        <w:rPr>
          <w:rFonts w:hint="eastAsia"/>
          <w:color w:val="000000"/>
          <w:sz w:val="22"/>
        </w:rPr>
        <w:t>在</w:t>
      </w:r>
      <w:r>
        <w:rPr>
          <w:rFonts w:ascii="Cambria Math" w:hAnsi="Cambria Math" w:cs="Cambria Math"/>
          <w:color w:val="000000"/>
          <w:sz w:val="22"/>
        </w:rPr>
        <w:t>△</w:t>
      </w:r>
      <w:r>
        <w:rPr>
          <w:color w:val="000000"/>
          <w:sz w:val="22"/>
        </w:rPr>
        <w:t>ABG</w:t>
      </w:r>
      <w:r>
        <w:rPr>
          <w:rFonts w:hint="eastAsia"/>
          <w:color w:val="000000"/>
          <w:sz w:val="22"/>
        </w:rPr>
        <w:t>和</w:t>
      </w:r>
      <w:r>
        <w:rPr>
          <w:rFonts w:ascii="Cambria Math" w:hAnsi="Cambria Math" w:cs="Cambria Math"/>
          <w:color w:val="000000"/>
          <w:sz w:val="22"/>
        </w:rPr>
        <w:t>△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DG</w:t>
      </w:r>
      <w:r>
        <w:rPr>
          <w:rFonts w:hint="eastAsia"/>
          <w:color w:val="000000"/>
          <w:sz w:val="22"/>
        </w:rPr>
        <w:t>中，</w:t>
      </w:r>
    </w:p>
    <w:p w14:paraId="6CBCB612" w14:textId="77777777" w:rsidR="00542D47" w:rsidRDefault="00542D47">
      <w:pPr>
        <w:spacing w:line="300" w:lineRule="auto"/>
        <w:ind w:firstLineChars="700" w:firstLine="1540"/>
        <w:rPr>
          <w:color w:val="FF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∵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 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，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＝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rFonts w:hint="eastAsia"/>
          <w:color w:val="000000"/>
          <w:spacing w:val="30"/>
          <w:sz w:val="22"/>
        </w:rPr>
        <w:t>，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AGB</w:t>
      </w:r>
      <w:r>
        <w:rPr>
          <w:rFonts w:hint="eastAsia"/>
          <w:color w:val="000000"/>
          <w:sz w:val="22"/>
        </w:rPr>
        <w:t>＝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 xml:space="preserve">′GD </w:t>
      </w:r>
    </w:p>
    <w:p w14:paraId="1EA1BE16" w14:textId="77777777" w:rsidR="00542D47" w:rsidRDefault="00542D47">
      <w:pPr>
        <w:spacing w:line="300" w:lineRule="auto"/>
        <w:ind w:firstLineChars="700" w:firstLine="154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∴△</w:t>
      </w:r>
      <w:r>
        <w:rPr>
          <w:color w:val="000000"/>
          <w:sz w:val="22"/>
        </w:rPr>
        <w:t>ABG</w:t>
      </w:r>
      <w:r>
        <w:rPr>
          <w:rFonts w:ascii="宋体" w:hAnsi="宋体" w:cs="宋体" w:hint="eastAsia"/>
          <w:color w:val="000000"/>
          <w:sz w:val="22"/>
        </w:rPr>
        <w:t>≌△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DG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AAS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 xml:space="preserve"> </w:t>
      </w:r>
    </w:p>
    <w:p w14:paraId="3E061B0C" w14:textId="77777777" w:rsidR="00542D47" w:rsidRDefault="00542D47">
      <w:pPr>
        <w:spacing w:line="300" w:lineRule="auto"/>
        <w:ind w:firstLineChars="700" w:firstLine="1540"/>
        <w:rPr>
          <w:color w:val="FF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AG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 xml:space="preserve">G </w:t>
      </w:r>
    </w:p>
    <w:p w14:paraId="0B487906" w14:textId="77777777" w:rsidR="00542D47" w:rsidRDefault="00542D47">
      <w:pPr>
        <w:spacing w:line="300" w:lineRule="auto"/>
        <w:rPr>
          <w:color w:val="000000"/>
          <w:sz w:val="22"/>
        </w:rPr>
      </w:pPr>
      <w:r>
        <w:rPr>
          <w:color w:val="FF0000"/>
          <w:sz w:val="22"/>
        </w:rPr>
        <w:t xml:space="preserve"> </w:t>
      </w:r>
      <w:r>
        <w:rPr>
          <w:color w:val="000000"/>
          <w:sz w:val="22"/>
        </w:rPr>
        <w:t xml:space="preserve">  </w:t>
      </w:r>
      <w:r>
        <w:rPr>
          <w:rFonts w:hint="eastAsia"/>
          <w:b/>
          <w:color w:val="000000"/>
          <w:sz w:val="22"/>
        </w:rPr>
        <w:t>（</w:t>
      </w:r>
      <w:r>
        <w:rPr>
          <w:b/>
          <w:color w:val="000000"/>
          <w:sz w:val="22"/>
        </w:rPr>
        <w:t>2</w:t>
      </w:r>
      <w:r>
        <w:rPr>
          <w:rFonts w:hint="eastAsia"/>
          <w:b/>
          <w:color w:val="000000"/>
          <w:sz w:val="22"/>
        </w:rPr>
        <w:t>）</w:t>
      </w:r>
      <w:r>
        <w:rPr>
          <w:rFonts w:hint="eastAsia"/>
          <w:color w:val="000000"/>
          <w:sz w:val="22"/>
        </w:rPr>
        <w:t>解：如图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，设</w:t>
      </w:r>
      <w:r>
        <w:rPr>
          <w:color w:val="000000"/>
          <w:sz w:val="22"/>
        </w:rPr>
        <w:t>EM</w:t>
      </w:r>
      <w:r>
        <w:rPr>
          <w:rFonts w:hint="eastAsia"/>
          <w:color w:val="000000"/>
          <w:sz w:val="22"/>
        </w:rPr>
        <w:t>＝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AG</w:t>
      </w:r>
      <w:r>
        <w:rPr>
          <w:rFonts w:hint="eastAsia"/>
          <w:color w:val="000000"/>
          <w:sz w:val="22"/>
        </w:rPr>
        <w:t>＝</w:t>
      </w:r>
      <w:r>
        <w:rPr>
          <w:i/>
          <w:color w:val="000000"/>
          <w:sz w:val="22"/>
        </w:rPr>
        <w:t>y</w:t>
      </w:r>
      <w:r>
        <w:rPr>
          <w:rFonts w:hint="eastAsia"/>
          <w:color w:val="000000"/>
          <w:sz w:val="22"/>
        </w:rPr>
        <w:t>，则有：</w:t>
      </w:r>
    </w:p>
    <w:p w14:paraId="7657909A" w14:textId="77777777" w:rsidR="00542D47" w:rsidRDefault="00542D47">
      <w:pPr>
        <w:spacing w:line="300" w:lineRule="auto"/>
        <w:ind w:firstLineChars="700" w:firstLine="1470"/>
        <w:rPr>
          <w:color w:val="FF0000"/>
          <w:sz w:val="22"/>
        </w:rPr>
      </w:pPr>
      <w:r>
        <w:pict w14:anchorId="11B2E114">
          <v:group id="组合 2574" o:spid="_x0000_s2620" alt="学科网(www.zxxk.com)--教育资源门户，提供试卷、教案、课件、论文、素材及各类教学资源下载，还有大量而丰富的教学相关资讯！" style="position:absolute;left:0;text-align:left;margin-left:342pt;margin-top:9.95pt;width:108.05pt;height:102.5pt;z-index:251664384" coordsize="2161,2050">
            <v:group id="Group 3440" o:spid="_x0000_s2621" style="position:absolute;width:2161;height:2050" coordsize="2161,2050">
              <v:group id="Group 3441" o:spid="_x0000_s2622" style="position:absolute;width:2161;height:2050" coordsize="2161,2050">
                <v:shape id="Text Box 3442" o:spid="_x0000_s2623" type="#_x0000_t202" style="position:absolute;left:641;top:605;width:410;height:400;mso-wrap-style:square;v-text-anchor:top" filled="f" stroked="f">
                  <v:fill o:detectmouseclick="t"/>
                  <v:textbox>
                    <w:txbxContent>
                      <w:p w14:paraId="487BAC7A" w14:textId="77777777" w:rsidR="00542D47" w:rsidRDefault="00542D47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G</w:t>
                        </w:r>
                      </w:p>
                    </w:txbxContent>
                  </v:textbox>
                </v:shape>
                <v:group id="Group 3443" o:spid="_x0000_s2624" style="position:absolute;width:2161;height:2050" coordsize="2161,2050">
                  <v:shape id="Text Box 3444" o:spid="_x0000_s2625" type="#_x0000_t202" style="position:absolute;left:736;top:1650;width:770;height:400;mso-wrap-style:square;v-text-anchor:top" filled="f" stroked="f">
                    <v:fill o:detectmouseclick="t"/>
                    <v:textbox>
                      <w:txbxContent>
                        <w:p w14:paraId="2030D4CF" w14:textId="77777777" w:rsidR="00542D47" w:rsidRDefault="00542D47">
                          <w:pPr>
                            <w:ind w:firstLineChars="50" w:firstLine="105"/>
                          </w:pPr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t>5</w:t>
                          </w:r>
                        </w:p>
                      </w:txbxContent>
                    </v:textbox>
                  </v:shape>
                  <v:group id="Group 3445" o:spid="_x0000_s2626" style="position:absolute;width:2161;height:1947" coordsize="2161,1947">
                    <v:group id="Group 3446" o:spid="_x0000_s2627" style="position:absolute;top:324;width:2161;height:1623" coordsize="2161,1623">
                      <v:group id="Group 3447" o:spid="_x0000_s2628" style="position:absolute;left:318;width:1530;height:1623" coordsize="1530,1623">
                        <v:group id="Group 3448" o:spid="_x0000_s2629" style="position:absolute;top:6;width:1530;height:1617" coordsize="1530,1617">
                          <v:group id="Group 3449" o:spid="_x0000_s2630" style="position:absolute;top:384;width:1530;height:936" coordsize="1530,936">
                            <v:shape id="AutoShape 3450" o:spid="_x0000_s2631" type="#_x0000_t6" style="position:absolute;width:1530;height:936;rotation:180;flip:x;mso-wrap-style:square;v-text-anchor:top" filled="f">
                              <v:fill o:detectmouseclick="t"/>
                            </v:shape>
                            <v:shape id="AutoShape 3451" o:spid="_x0000_s2632" type="#_x0000_t6" style="position:absolute;width:1530;height:936;flip:x;mso-wrap-style:square;v-text-anchor:top" filled="f">
                              <v:fill o:detectmouseclick="t"/>
                              <v:stroke dashstyle="dash"/>
                            </v:shape>
                          </v:group>
                          <v:line id="Line 3452" o:spid="_x0000_s2633" style="position:absolute" from="762,0" to="762,849">
                            <v:fill o:detectmouseclick="t"/>
                          </v:line>
                          <v:shape id="AutoShape 3453" o:spid="_x0000_s2634" type="#_x0000_t6" style="position:absolute;top:384;width:1530;height:936;rotation:7671361fd;mso-wrap-style:square;v-text-anchor:top" filled="f">
                            <v:fill o:detectmouseclick="t"/>
                          </v:shape>
                        </v:group>
                        <v:line id="Line 3454" o:spid="_x0000_s2635" style="position:absolute" from="3,390" to="757,855">
                          <v:fill o:detectmouseclick="t"/>
                        </v:line>
                        <v:line id="Line 3455" o:spid="_x0000_s2636" style="position:absolute;flip:y" from="3,0" to="763,385">
                          <v:fill o:detectmouseclick="t"/>
                        </v:line>
                      </v:group>
                      <v:shape id="Text Box 3456" o:spid="_x0000_s2637" type="#_x0000_t202" style="position:absolute;left:18;top:196;width:397;height:386;mso-wrap-style:square;v-text-anchor:top" filled="f" stroked="f">
                        <v:fill o:detectmouseclick="t"/>
                        <v:textbox>
                          <w:txbxContent>
                            <w:p w14:paraId="79522690" w14:textId="77777777" w:rsidR="00542D47" w:rsidRDefault="00542D4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3457" o:spid="_x0000_s2638" type="#_x0000_t202" style="position:absolute;top:1164;width:397;height:386;mso-wrap-style:square;v-text-anchor:top" filled="f" stroked="f">
                        <v:fill o:detectmouseclick="t"/>
                        <v:textbox>
                          <w:txbxContent>
                            <w:p w14:paraId="5AEE2B6C" w14:textId="77777777" w:rsidR="00542D47" w:rsidRDefault="00542D4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3458" o:spid="_x0000_s2639" type="#_x0000_t202" style="position:absolute;left:1764;top:201;width:397;height:386;mso-wrap-style:square;v-text-anchor:top" filled="f" stroked="f">
                        <v:fill o:detectmouseclick="t"/>
                        <v:textbox>
                          <w:txbxContent>
                            <w:p w14:paraId="1562BF0D" w14:textId="77777777" w:rsidR="00542D47" w:rsidRDefault="00542D4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3459" o:spid="_x0000_s2640" type="#_x0000_t202" style="position:absolute;left:1746;top:1169;width:397;height:386;mso-wrap-style:square;v-text-anchor:top" filled="f" stroked="f">
                        <v:fill o:detectmouseclick="t"/>
                        <v:textbox>
                          <w:txbxContent>
                            <w:p w14:paraId="4D428A76" w14:textId="77777777" w:rsidR="00542D47" w:rsidRDefault="00542D4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shape id="Text Box 3460" o:spid="_x0000_s2641" type="#_x0000_t202" style="position:absolute;left:996;top:57;width:397;height:386;mso-wrap-style:square;v-text-anchor:top" filled="f" stroked="f">
                      <v:fill o:detectmouseclick="t"/>
                      <v:textbox>
                        <w:txbxContent>
                          <w:p w14:paraId="3AA149AC" w14:textId="77777777" w:rsidR="00542D47" w:rsidRDefault="00542D47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Text Box 3461" o:spid="_x0000_s2642" type="#_x0000_t202" style="position:absolute;left:735;width:476;height:386;mso-wrap-style:square;v-text-anchor:top" filled="f" stroked="f">
                      <v:fill o:detectmouseclick="t"/>
                      <v:textbox>
                        <w:txbxContent>
                          <w:p w14:paraId="43551642" w14:textId="77777777" w:rsidR="00542D47" w:rsidRDefault="00542D47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C′</w:t>
                            </w:r>
                          </w:p>
                        </w:txbxContent>
                      </v:textbox>
                    </v:shape>
                    <v:shape id="Text Box 3462" o:spid="_x0000_s2643" type="#_x0000_t202" style="position:absolute;left:930;top:1080;width:397;height:386;mso-wrap-style:square;v-text-anchor:top" filled="f" stroked="f">
                      <v:fill o:detectmouseclick="t"/>
                      <v:textbox>
                        <w:txbxContent>
                          <w:p w14:paraId="6DF5F6A9" w14:textId="77777777" w:rsidR="00542D47" w:rsidRDefault="00542D47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</v:group>
              </v:group>
              <v:rect id="Rectangle 3463" o:spid="_x0000_s2644" style="position:absolute;left:1145;top:341;width:57;height:811;mso-wrap-style:square;v-text-anchor:top" stroked="f"/>
              <v:rect id="Rectangle 3464" o:spid="_x0000_s2645" style="position:absolute;left:1260;top:391;width:57;height:726;mso-wrap-style:square;v-text-anchor:top" stroked="f"/>
              <v:rect id="Rectangle 3465" o:spid="_x0000_s2646" style="position:absolute;left:1377;top:440;width:57;height:595;mso-wrap-style:square;v-text-anchor:top" stroked="f"/>
              <v:rect id="Rectangle 3466" o:spid="_x0000_s2647" style="position:absolute;left:1491;top:491;width:57;height:482;mso-wrap-style:square;v-text-anchor:top" stroked="f"/>
              <v:rect id="Rectangle 3467" o:spid="_x0000_s2648" style="position:absolute;left:1611;top:566;width:57;height:317;mso-wrap-style:square;v-text-anchor:top" stroked="f"/>
              <v:rect id="Rectangle 3468" o:spid="_x0000_s2649" style="position:absolute;left:1722;top:572;width:45;height:289;mso-wrap-style:square;v-text-anchor:top" stroked="f"/>
            </v:group>
            <v:shape id="Text Box 3469" o:spid="_x0000_s2650" type="#_x0000_t202" style="position:absolute;left:963;top:598;width:410;height:400;mso-wrap-style:square;v-text-anchor:top" filled="f" stroked="f">
              <v:fill o:detectmouseclick="t"/>
              <v:textbox>
                <w:txbxContent>
                  <w:p w14:paraId="1DE1DA8F" w14:textId="77777777" w:rsidR="00542D47" w:rsidRDefault="00542D47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M</w:t>
                    </w:r>
                  </w:p>
                </w:txbxContent>
              </v:textbox>
            </v:shape>
          </v:group>
        </w:pic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＝</w:t>
      </w:r>
      <w:r>
        <w:rPr>
          <w:i/>
          <w:color w:val="000000"/>
          <w:sz w:val="22"/>
        </w:rPr>
        <w:t>y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DG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8</w:t>
      </w:r>
      <w:r>
        <w:rPr>
          <w:rFonts w:hint="eastAsia"/>
          <w:color w:val="000000"/>
          <w:sz w:val="22"/>
        </w:rPr>
        <w:t>－</w:t>
      </w:r>
      <w:r>
        <w:rPr>
          <w:i/>
          <w:color w:val="000000"/>
          <w:sz w:val="22"/>
        </w:rPr>
        <w:t>y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position w:val="-24"/>
          <w:sz w:val="22"/>
        </w:rPr>
        <w:object w:dxaOrig="1740" w:dyaOrig="570" w14:anchorId="16718553">
          <v:shape id="对象 30" o:spid="_x0000_i1061" type="#_x0000_t75" alt="学科网(www.zxxk.com)--教育资源门户，提供试卷、教案、课件、论文、素材及各类教学资源下载，还有大量而丰富的教学相关资讯！" style="width:87pt;height:28.5pt" o:ole="">
            <v:imagedata r:id="rId67" o:title=""/>
          </v:shape>
          <o:OLEObject Type="Embed" ProgID="Equation.DSMT4" ShapeID="对象 30" DrawAspect="Content" ObjectID="_1842727835" r:id="rId68"/>
        </w:object>
      </w:r>
      <w:r>
        <w:rPr>
          <w:rFonts w:hint="eastAsia"/>
          <w:color w:val="000000"/>
          <w:sz w:val="22"/>
        </w:rPr>
        <w:t>，</w:t>
      </w:r>
    </w:p>
    <w:p w14:paraId="18535158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在</w:t>
      </w:r>
      <w:r>
        <w:rPr>
          <w:color w:val="000000"/>
          <w:sz w:val="22"/>
        </w:rPr>
        <w:t>Rt</w:t>
      </w:r>
      <w:r>
        <w:rPr>
          <w:rFonts w:ascii="Cambria Math" w:hAnsi="Cambria Math" w:cs="Cambria Math"/>
          <w:color w:val="000000"/>
          <w:sz w:val="22"/>
        </w:rPr>
        <w:t>△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DG</w:t>
      </w:r>
      <w:r>
        <w:rPr>
          <w:rFonts w:hint="eastAsia"/>
          <w:color w:val="000000"/>
          <w:sz w:val="22"/>
        </w:rPr>
        <w:t>中，</w:t>
      </w:r>
      <w:r>
        <w:rPr>
          <w:rFonts w:ascii="宋体" w:hAnsi="宋体" w:cs="宋体" w:hint="eastAsia"/>
          <w:color w:val="000000"/>
          <w:sz w:val="22"/>
        </w:rPr>
        <w:t>∠</w:t>
      </w:r>
      <w:r>
        <w:rPr>
          <w:color w:val="000000"/>
          <w:sz w:val="22"/>
        </w:rPr>
        <w:t>DC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90°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，</w:t>
      </w:r>
    </w:p>
    <w:p w14:paraId="4F6457F0" w14:textId="77777777" w:rsidR="00542D47" w:rsidRDefault="00542D47">
      <w:pPr>
        <w:spacing w:line="300" w:lineRule="auto"/>
        <w:ind w:firstLineChars="600" w:firstLine="1320"/>
        <w:rPr>
          <w:color w:val="FF0000"/>
          <w:sz w:val="22"/>
        </w:rPr>
      </w:pPr>
      <w:r>
        <w:rPr>
          <w:rFonts w:ascii="宋体" w:hAnsi="宋体" w:cs="宋体" w:hint="eastAsia"/>
          <w:color w:val="000000"/>
          <w:sz w:val="22"/>
        </w:rPr>
        <w:lastRenderedPageBreak/>
        <w:t>∴</w:t>
      </w:r>
      <w:r>
        <w:rPr>
          <w:color w:val="000000"/>
          <w:sz w:val="22"/>
        </w:rPr>
        <w:t xml:space="preserve"> 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G</w:t>
      </w:r>
      <w:r>
        <w:rPr>
          <w:color w:val="000000"/>
          <w:sz w:val="22"/>
          <w:vertAlign w:val="superscript"/>
        </w:rPr>
        <w:t>2</w:t>
      </w:r>
      <w:r>
        <w:rPr>
          <w:rFonts w:hint="eastAsia"/>
          <w:color w:val="000000"/>
          <w:sz w:val="22"/>
        </w:rPr>
        <w:t>＋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D</w:t>
      </w:r>
      <w:r>
        <w:rPr>
          <w:color w:val="000000"/>
          <w:sz w:val="22"/>
          <w:vertAlign w:val="superscript"/>
        </w:rPr>
        <w:t>2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DG</w:t>
      </w:r>
      <w:r>
        <w:rPr>
          <w:color w:val="000000"/>
          <w:sz w:val="22"/>
          <w:vertAlign w:val="superscript"/>
        </w:rPr>
        <w:t>2</w:t>
      </w:r>
      <w:r>
        <w:rPr>
          <w:color w:val="000000"/>
          <w:sz w:val="22"/>
        </w:rPr>
        <w:t xml:space="preserve"> </w:t>
      </w:r>
    </w:p>
    <w:p w14:paraId="578E6A27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即：</w:t>
      </w:r>
      <w:r>
        <w:rPr>
          <w:i/>
          <w:color w:val="000000"/>
          <w:sz w:val="22"/>
        </w:rPr>
        <w:t>y</w:t>
      </w:r>
      <w:r>
        <w:rPr>
          <w:color w:val="000000"/>
          <w:sz w:val="22"/>
          <w:vertAlign w:val="superscript"/>
        </w:rPr>
        <w:t>2</w:t>
      </w:r>
      <w:r>
        <w:rPr>
          <w:rFonts w:hint="eastAsia"/>
          <w:color w:val="000000"/>
          <w:sz w:val="22"/>
        </w:rPr>
        <w:t>＋</w:t>
      </w:r>
      <w:r>
        <w:rPr>
          <w:color w:val="000000"/>
          <w:sz w:val="22"/>
        </w:rPr>
        <w:t>6</w:t>
      </w:r>
      <w:r>
        <w:rPr>
          <w:color w:val="000000"/>
          <w:sz w:val="22"/>
          <w:vertAlign w:val="superscript"/>
        </w:rPr>
        <w:t>2</w:t>
      </w:r>
      <w:r>
        <w:rPr>
          <w:rFonts w:hint="eastAsia"/>
          <w:color w:val="000000"/>
          <w:sz w:val="22"/>
        </w:rPr>
        <w:t>＝（</w:t>
      </w:r>
      <w:r>
        <w:rPr>
          <w:color w:val="000000"/>
          <w:sz w:val="22"/>
        </w:rPr>
        <w:t>8</w:t>
      </w:r>
      <w:r>
        <w:rPr>
          <w:rFonts w:hint="eastAsia"/>
          <w:color w:val="000000"/>
          <w:sz w:val="22"/>
        </w:rPr>
        <w:t>－</w:t>
      </w:r>
      <w:r>
        <w:rPr>
          <w:i/>
          <w:color w:val="000000"/>
          <w:sz w:val="22"/>
        </w:rPr>
        <w:t>y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  <w:vertAlign w:val="superscript"/>
        </w:rPr>
        <w:t xml:space="preserve">2 </w:t>
      </w:r>
    </w:p>
    <w:p w14:paraId="0D8B3D74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解得：</w:t>
      </w:r>
    </w:p>
    <w:p w14:paraId="31C1321B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color w:val="000000"/>
          <w:sz w:val="22"/>
        </w:rPr>
        <w:t xml:space="preserve">    </w:t>
      </w:r>
      <w:r>
        <w:rPr>
          <w:i/>
          <w:color w:val="000000"/>
          <w:position w:val="-24"/>
          <w:sz w:val="22"/>
        </w:rPr>
        <w:object w:dxaOrig="570" w:dyaOrig="570" w14:anchorId="1C147874">
          <v:shape id="对象 31" o:spid="_x0000_i1062" type="#_x0000_t75" alt="学科网(www.zxxk.com)--教育资源门户，提供试卷、教案、课件、论文、素材及各类教学资源下载，还有大量而丰富的教学相关资讯！" style="width:28.5pt;height:28.5pt" o:ole="">
            <v:imagedata r:id="rId69" o:title=""/>
          </v:shape>
          <o:OLEObject Type="Embed" ProgID="Equation.DSMT4" ShapeID="对象 31" DrawAspect="Content" ObjectID="_1842727836" r:id="rId70"/>
        </w:object>
      </w:r>
      <w:r>
        <w:rPr>
          <w:i/>
          <w:color w:val="000000"/>
          <w:sz w:val="22"/>
        </w:rPr>
        <w:t xml:space="preserve"> </w:t>
      </w:r>
    </w:p>
    <w:p w14:paraId="5BABFAAB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>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position w:val="-24"/>
          <w:sz w:val="22"/>
        </w:rPr>
        <w:object w:dxaOrig="225" w:dyaOrig="570" w14:anchorId="585DAF90">
          <v:shape id="对象 32" o:spid="_x0000_i1063" type="#_x0000_t75" alt="学科网(www.zxxk.com)--教育资源门户，提供试卷、教案、课件、论文、素材及各类教学资源下载，还有大量而丰富的教学相关资讯！" style="width:11.25pt;height:28.5pt" o:ole="">
            <v:imagedata r:id="rId71" o:title=""/>
          </v:shape>
          <o:OLEObject Type="Embed" ProgID="Equation.DSMT4" ShapeID="对象 32" DrawAspect="Content" ObjectID="_1842727837" r:id="rId72"/>
        </w:objec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DG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position w:val="-24"/>
          <w:sz w:val="22"/>
        </w:rPr>
        <w:object w:dxaOrig="315" w:dyaOrig="570" w14:anchorId="1D2514B6">
          <v:shape id="对象 33" o:spid="_x0000_i1064" type="#_x0000_t75" alt="学科网(www.zxxk.com)--教育资源门户，提供试卷、教案、课件、论文、素材及各类教学资源下载，还有大量而丰富的教学相关资讯！" style="width:15.75pt;height:28.5pt" o:ole="">
            <v:imagedata r:id="rId73" o:title=""/>
          </v:shape>
          <o:OLEObject Type="Embed" ProgID="Equation.DSMT4" ShapeID="对象 33" DrawAspect="Content" ObjectID="_1842727838" r:id="rId74"/>
        </w:object>
      </w:r>
      <w:r>
        <w:rPr>
          <w:color w:val="000000"/>
          <w:sz w:val="22"/>
        </w:rPr>
        <w:t xml:space="preserve">cm </w:t>
      </w:r>
    </w:p>
    <w:p w14:paraId="6FBC492F" w14:textId="77777777" w:rsidR="00542D47" w:rsidRDefault="00542D47">
      <w:pPr>
        <w:spacing w:line="300" w:lineRule="auto"/>
        <w:ind w:firstLineChars="600" w:firstLine="1320"/>
        <w:rPr>
          <w:color w:val="FF0000"/>
          <w:sz w:val="22"/>
        </w:rPr>
      </w:pPr>
      <w:r>
        <w:rPr>
          <w:rFonts w:hint="eastAsia"/>
          <w:sz w:val="22"/>
        </w:rPr>
        <w:t>又</w:t>
      </w:r>
      <w:r>
        <w:rPr>
          <w:rFonts w:ascii="宋体" w:hAnsi="宋体" w:cs="宋体" w:hint="eastAsia"/>
          <w:color w:val="000000"/>
          <w:sz w:val="22"/>
        </w:rPr>
        <w:t>∵△</w:t>
      </w:r>
      <w:r>
        <w:rPr>
          <w:color w:val="000000"/>
          <w:sz w:val="22"/>
        </w:rPr>
        <w:t>DME</w:t>
      </w:r>
      <w:r>
        <w:rPr>
          <w:rFonts w:ascii="宋体" w:hAnsi="宋体" w:cs="宋体" w:hint="eastAsia"/>
          <w:color w:val="000000"/>
          <w:sz w:val="22"/>
        </w:rPr>
        <w:t>∽△</w:t>
      </w:r>
      <w:r>
        <w:rPr>
          <w:color w:val="000000"/>
          <w:sz w:val="22"/>
        </w:rPr>
        <w:t>DC</w:t>
      </w:r>
      <w:r>
        <w:rPr>
          <w:color w:val="000000"/>
          <w:spacing w:val="30"/>
          <w:sz w:val="22"/>
        </w:rPr>
        <w:t>′</w:t>
      </w:r>
      <w:r>
        <w:rPr>
          <w:color w:val="000000"/>
          <w:sz w:val="22"/>
        </w:rPr>
        <w:t xml:space="preserve">G </w:t>
      </w:r>
    </w:p>
    <w:p w14:paraId="255092D3" w14:textId="77777777" w:rsidR="00542D47" w:rsidRDefault="00542D47">
      <w:pPr>
        <w:spacing w:line="300" w:lineRule="auto"/>
        <w:ind w:firstLineChars="600" w:firstLine="1320"/>
        <w:rPr>
          <w:color w:val="FF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 xml:space="preserve"> </w:t>
      </w:r>
      <w:r>
        <w:rPr>
          <w:color w:val="000000"/>
          <w:position w:val="-24"/>
          <w:sz w:val="22"/>
        </w:rPr>
        <w:object w:dxaOrig="1110" w:dyaOrig="570" w14:anchorId="32984516">
          <v:shape id="对象 34" o:spid="_x0000_i1065" type="#_x0000_t75" alt="学科网(www.zxxk.com)--教育资源门户，提供试卷、教案、课件、论文、素材及各类教学资源下载，还有大量而丰富的教学相关资讯！" style="width:55.5pt;height:28.5pt" o:ole="">
            <v:imagedata r:id="rId75" o:title=""/>
          </v:shape>
          <o:OLEObject Type="Embed" ProgID="Equation.DSMT4" ShapeID="对象 34" DrawAspect="Content" ObjectID="_1842727839" r:id="rId76"/>
        </w:objec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 xml:space="preserve">  </w:t>
      </w:r>
      <w:r>
        <w:rPr>
          <w:rFonts w:hint="eastAsia"/>
          <w:color w:val="000000"/>
          <w:sz w:val="22"/>
        </w:rPr>
        <w:t>即：</w:t>
      </w:r>
      <w:r>
        <w:rPr>
          <w:color w:val="000000"/>
          <w:position w:val="-54"/>
          <w:sz w:val="22"/>
        </w:rPr>
        <w:object w:dxaOrig="810" w:dyaOrig="870" w14:anchorId="169F34F6">
          <v:shape id="对象 35" o:spid="_x0000_i1066" type="#_x0000_t75" alt="学科网(www.zxxk.com)--教育资源门户，提供试卷、教案、课件、论文、素材及各类教学资源下载，还有大量而丰富的教学相关资讯！" style="width:40.5pt;height:43.5pt" o:ole="">
            <v:imagedata r:id="rId77" o:title=""/>
          </v:shape>
          <o:OLEObject Type="Embed" ProgID="Equation.DSMT4" ShapeID="对象 35" DrawAspect="Content" ObjectID="_1842727840" r:id="rId78"/>
        </w:object>
      </w:r>
    </w:p>
    <w:p w14:paraId="1F1D8125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解得：</w:t>
      </w:r>
    </w:p>
    <w:p w14:paraId="49F02FC6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color w:val="000000"/>
          <w:sz w:val="22"/>
        </w:rPr>
        <w:t xml:space="preserve">    </w:t>
      </w:r>
      <w:r>
        <w:rPr>
          <w:color w:val="000000"/>
          <w:position w:val="-24"/>
          <w:sz w:val="22"/>
        </w:rPr>
        <w:object w:dxaOrig="555" w:dyaOrig="570" w14:anchorId="74BF7E48">
          <v:shape id="对象 36" o:spid="_x0000_i1067" type="#_x0000_t75" alt="学科网(www.zxxk.com)--教育资源门户，提供试卷、教案、课件、论文、素材及各类教学资源下载，还有大量而丰富的教学相关资讯！" style="width:27.75pt;height:28.5pt" o:ole="">
            <v:imagedata r:id="rId79" o:title=""/>
          </v:shape>
          <o:OLEObject Type="Embed" ProgID="Equation.DSMT4" ShapeID="对象 36" DrawAspect="Content" ObjectID="_1842727841" r:id="rId80"/>
        </w:objec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 xml:space="preserve">  </w:t>
      </w:r>
      <w:r>
        <w:rPr>
          <w:rFonts w:hint="eastAsia"/>
          <w:color w:val="000000"/>
          <w:sz w:val="22"/>
        </w:rPr>
        <w:t>即：</w:t>
      </w:r>
      <w:r>
        <w:rPr>
          <w:color w:val="000000"/>
          <w:sz w:val="22"/>
        </w:rPr>
        <w:t>EM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position w:val="-24"/>
          <w:sz w:val="22"/>
        </w:rPr>
        <w:object w:dxaOrig="225" w:dyaOrig="570" w14:anchorId="715C83D8">
          <v:shape id="对象 37" o:spid="_x0000_i1068" type="#_x0000_t75" alt="学科网(www.zxxk.com)--教育资源门户，提供试卷、教案、课件、论文、素材及各类教学资源下载，还有大量而丰富的教学相关资讯！" style="width:11.25pt;height:28.5pt" o:ole="">
            <v:imagedata r:id="rId81" o:title=""/>
          </v:shape>
          <o:OLEObject Type="Embed" ProgID="Equation.DSMT4" ShapeID="对象 37" DrawAspect="Content" ObjectID="_1842727842" r:id="rId82"/>
        </w:objec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）</w:t>
      </w:r>
    </w:p>
    <w:p w14:paraId="1E6595C6" w14:textId="77777777" w:rsidR="00542D47" w:rsidRDefault="00542D47">
      <w:pPr>
        <w:spacing w:line="300" w:lineRule="auto"/>
        <w:ind w:firstLineChars="600" w:firstLine="132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rFonts w:hint="eastAsia"/>
          <w:color w:val="000000"/>
          <w:sz w:val="22"/>
        </w:rPr>
        <w:t>所求的</w:t>
      </w:r>
      <w:r>
        <w:rPr>
          <w:color w:val="000000"/>
          <w:sz w:val="22"/>
        </w:rPr>
        <w:t>EM</w:t>
      </w:r>
      <w:r>
        <w:rPr>
          <w:rFonts w:hint="eastAsia"/>
          <w:color w:val="000000"/>
          <w:sz w:val="22"/>
        </w:rPr>
        <w:t>长为</w:t>
      </w:r>
      <w:r>
        <w:rPr>
          <w:color w:val="000000"/>
          <w:position w:val="-24"/>
          <w:sz w:val="22"/>
        </w:rPr>
        <w:object w:dxaOrig="225" w:dyaOrig="570" w14:anchorId="053AE0B2">
          <v:shape id="对象 38" o:spid="_x0000_i1069" type="#_x0000_t75" alt="学科网(www.zxxk.com)--教育资源门户，提供试卷、教案、课件、论文、素材及各类教学资源下载，还有大量而丰富的教学相关资讯！" style="width:11.25pt;height:28.5pt" o:ole="">
            <v:imagedata r:id="rId83" o:title=""/>
          </v:shape>
          <o:OLEObject Type="Embed" ProgID="Equation.DSMT4" ShapeID="对象 38" DrawAspect="Content" ObjectID="_1842727843" r:id="rId84"/>
        </w:objec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 xml:space="preserve"> </w:t>
      </w:r>
    </w:p>
    <w:p w14:paraId="3A2F9469" w14:textId="77777777" w:rsidR="00542D47" w:rsidRDefault="00542D47">
      <w:pPr>
        <w:spacing w:line="304" w:lineRule="auto"/>
        <w:rPr>
          <w:b/>
          <w:sz w:val="22"/>
        </w:rPr>
      </w:pPr>
    </w:p>
    <w:p w14:paraId="4E5D64EC" w14:textId="77777777" w:rsidR="00542D47" w:rsidRDefault="00542D47">
      <w:pPr>
        <w:spacing w:line="304" w:lineRule="auto"/>
        <w:rPr>
          <w:sz w:val="22"/>
        </w:rPr>
      </w:pPr>
      <w:r>
        <w:rPr>
          <w:b/>
          <w:sz w:val="22"/>
        </w:rPr>
        <w:t>22</w:t>
      </w:r>
      <w:r>
        <w:rPr>
          <w:rFonts w:hint="eastAsia"/>
          <w:b/>
          <w:sz w:val="22"/>
        </w:rPr>
        <w:t>、</w:t>
      </w:r>
      <w:r>
        <w:rPr>
          <w:rFonts w:hint="eastAsia"/>
          <w:color w:val="000000"/>
          <w:sz w:val="22"/>
        </w:rPr>
        <w:t>解：</w:t>
      </w:r>
      <w:r>
        <w:rPr>
          <w:rFonts w:hint="eastAsia"/>
          <w:sz w:val="22"/>
        </w:rPr>
        <w:t>（</w:t>
      </w:r>
      <w:r>
        <w:rPr>
          <w:sz w:val="22"/>
        </w:rPr>
        <w:t>1</w:t>
      </w:r>
      <w:r>
        <w:rPr>
          <w:rFonts w:hint="eastAsia"/>
          <w:sz w:val="22"/>
        </w:rPr>
        <w:t>）表</w:t>
      </w:r>
      <w:r>
        <w:rPr>
          <w:sz w:val="22"/>
        </w:rPr>
        <w:t>2</w:t>
      </w:r>
      <w:r>
        <w:rPr>
          <w:rFonts w:hint="eastAsia"/>
          <w:sz w:val="22"/>
        </w:rPr>
        <w:t>如右图所示，依题意，得：</w:t>
      </w:r>
    </w:p>
    <w:p w14:paraId="6FF59756" w14:textId="77777777" w:rsidR="00542D47" w:rsidRDefault="00542D47">
      <w:pPr>
        <w:spacing w:line="304" w:lineRule="auto"/>
        <w:ind w:firstLineChars="700" w:firstLine="1540"/>
        <w:rPr>
          <w:sz w:val="22"/>
        </w:rPr>
      </w:pP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800</w:t>
      </w:r>
      <w:r>
        <w:rPr>
          <w:i/>
          <w:sz w:val="22"/>
        </w:rPr>
        <w:t>x</w:t>
      </w:r>
      <w:r>
        <w:rPr>
          <w:rFonts w:hint="eastAsia"/>
          <w:sz w:val="22"/>
        </w:rPr>
        <w:t>＋</w:t>
      </w:r>
      <w:r>
        <w:rPr>
          <w:sz w:val="22"/>
        </w:rPr>
        <w:t>700(18</w:t>
      </w:r>
      <w:r>
        <w:rPr>
          <w:rFonts w:hint="eastAsia"/>
          <w:sz w:val="22"/>
        </w:rPr>
        <w:t>－</w:t>
      </w:r>
      <w:r>
        <w:rPr>
          <w:i/>
          <w:sz w:val="22"/>
        </w:rPr>
        <w:t>x</w:t>
      </w:r>
      <w:r>
        <w:rPr>
          <w:sz w:val="22"/>
        </w:rPr>
        <w:t>)</w:t>
      </w:r>
      <w:r>
        <w:rPr>
          <w:rFonts w:hint="eastAsia"/>
          <w:sz w:val="22"/>
        </w:rPr>
        <w:t>＋</w:t>
      </w:r>
      <w:r>
        <w:rPr>
          <w:sz w:val="22"/>
        </w:rPr>
        <w:t>500(17</w:t>
      </w:r>
      <w:r>
        <w:rPr>
          <w:rFonts w:hint="eastAsia"/>
          <w:sz w:val="22"/>
        </w:rPr>
        <w:t>－</w:t>
      </w:r>
      <w:r>
        <w:rPr>
          <w:i/>
          <w:sz w:val="22"/>
        </w:rPr>
        <w:t>x</w:t>
      </w:r>
      <w:r>
        <w:rPr>
          <w:sz w:val="22"/>
        </w:rPr>
        <w:t>)</w:t>
      </w:r>
      <w:r>
        <w:rPr>
          <w:rFonts w:hint="eastAsia"/>
          <w:sz w:val="22"/>
        </w:rPr>
        <w:t>＋</w:t>
      </w:r>
      <w:r>
        <w:rPr>
          <w:sz w:val="22"/>
        </w:rPr>
        <w:t>600(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>3)</w:t>
      </w:r>
    </w:p>
    <w:p w14:paraId="3BBBA3C5" w14:textId="77777777" w:rsidR="00542D47" w:rsidRDefault="00542D47">
      <w:pPr>
        <w:spacing w:line="304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即：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200</w:t>
      </w:r>
      <w:r>
        <w:rPr>
          <w:i/>
          <w:sz w:val="22"/>
        </w:rPr>
        <w:t>x</w:t>
      </w:r>
      <w:r>
        <w:rPr>
          <w:rFonts w:hint="eastAsia"/>
          <w:sz w:val="22"/>
        </w:rPr>
        <w:t>＋</w:t>
      </w:r>
      <w:r>
        <w:rPr>
          <w:sz w:val="22"/>
        </w:rPr>
        <w:t>19300</w:t>
      </w:r>
      <w:r>
        <w:rPr>
          <w:rFonts w:hint="eastAsia"/>
          <w:sz w:val="22"/>
        </w:rPr>
        <w:t>（</w:t>
      </w:r>
      <w:r>
        <w:rPr>
          <w:sz w:val="22"/>
        </w:rPr>
        <w:t>3≤</w:t>
      </w:r>
      <w:r>
        <w:rPr>
          <w:i/>
          <w:sz w:val="22"/>
        </w:rPr>
        <w:t>x</w:t>
      </w:r>
      <w:r>
        <w:rPr>
          <w:sz w:val="22"/>
        </w:rPr>
        <w:t>≤17</w:t>
      </w:r>
      <w:r>
        <w:rPr>
          <w:rFonts w:hint="eastAsia"/>
          <w:sz w:val="22"/>
        </w:rPr>
        <w:t>）</w:t>
      </w:r>
    </w:p>
    <w:p w14:paraId="28869B34" w14:textId="77777777" w:rsidR="00542D47" w:rsidRDefault="00542D47">
      <w:pPr>
        <w:spacing w:line="304" w:lineRule="auto"/>
        <w:rPr>
          <w:color w:val="000000"/>
          <w:sz w:val="22"/>
        </w:rPr>
      </w:pPr>
      <w:r>
        <w:rPr>
          <w:sz w:val="22"/>
        </w:rPr>
        <w:t xml:space="preserve">       </w:t>
      </w:r>
      <w:r>
        <w:rPr>
          <w:rFonts w:hint="eastAsia"/>
          <w:sz w:val="22"/>
        </w:rPr>
        <w:t>（</w:t>
      </w:r>
      <w:r>
        <w:rPr>
          <w:sz w:val="22"/>
        </w:rPr>
        <w:t>2</w:t>
      </w:r>
      <w:r>
        <w:rPr>
          <w:rFonts w:hint="eastAsia"/>
          <w:sz w:val="22"/>
        </w:rPr>
        <w:t>）</w:t>
      </w:r>
      <w:r>
        <w:rPr>
          <w:rFonts w:ascii="宋体" w:hAnsi="宋体" w:cs="宋体" w:hint="eastAsia"/>
          <w:color w:val="000000"/>
          <w:sz w:val="22"/>
        </w:rPr>
        <w:t>∵</w:t>
      </w:r>
      <w:r>
        <w:rPr>
          <w:rFonts w:hint="eastAsia"/>
          <w:color w:val="000000"/>
          <w:sz w:val="22"/>
        </w:rPr>
        <w:t>要使总运费不高于</w:t>
      </w:r>
      <w:r>
        <w:rPr>
          <w:color w:val="000000"/>
          <w:sz w:val="22"/>
        </w:rPr>
        <w:t>20200</w:t>
      </w:r>
      <w:r>
        <w:rPr>
          <w:rFonts w:hint="eastAsia"/>
          <w:color w:val="000000"/>
          <w:sz w:val="22"/>
        </w:rPr>
        <w:t>元</w:t>
      </w:r>
    </w:p>
    <w:p w14:paraId="4EFCDD2D" w14:textId="77777777" w:rsidR="00542D47" w:rsidRDefault="00542D47">
      <w:pPr>
        <w:spacing w:line="304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sz w:val="22"/>
        </w:rPr>
        <w:t>200</w:t>
      </w:r>
      <w:r>
        <w:rPr>
          <w:i/>
          <w:sz w:val="22"/>
        </w:rPr>
        <w:t>x</w:t>
      </w:r>
      <w:r>
        <w:rPr>
          <w:rFonts w:hint="eastAsia"/>
          <w:sz w:val="22"/>
        </w:rPr>
        <w:t>＋</w:t>
      </w:r>
      <w:r>
        <w:rPr>
          <w:sz w:val="22"/>
        </w:rPr>
        <w:t>19300&lt;20200</w:t>
      </w:r>
    </w:p>
    <w:p w14:paraId="55BDE588" w14:textId="77777777" w:rsidR="00542D47" w:rsidRDefault="00542D47">
      <w:pPr>
        <w:spacing w:line="304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解得：</w:t>
      </w:r>
      <w:r>
        <w:rPr>
          <w:sz w:val="22"/>
        </w:rPr>
        <w:t xml:space="preserve"> </w:t>
      </w:r>
      <w:r>
        <w:rPr>
          <w:position w:val="-24"/>
          <w:sz w:val="22"/>
        </w:rPr>
        <w:object w:dxaOrig="555" w:dyaOrig="570" w14:anchorId="3ECABD71">
          <v:shape id="对象 39" o:spid="_x0000_i1070" type="#_x0000_t75" alt="学科网(www.zxxk.com)--教育资源门户，提供试卷、教案、课件、论文、素材及各类教学资源下载，还有大量而丰富的教学相关资讯！" style="width:27.75pt;height:28.5pt" o:ole="">
            <v:imagedata r:id="rId85" o:title=""/>
          </v:shape>
          <o:OLEObject Type="Embed" ProgID="Equation.DSMT4" ShapeID="对象 39" DrawAspect="Content" ObjectID="_1842727844" r:id="rId86"/>
        </w:object>
      </w:r>
    </w:p>
    <w:p w14:paraId="711B789B" w14:textId="77777777" w:rsidR="00542D47" w:rsidRDefault="00542D47">
      <w:pPr>
        <w:spacing w:line="304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color w:val="000000"/>
          <w:sz w:val="22"/>
        </w:rPr>
        <w:t>∵</w:t>
      </w:r>
      <w:r>
        <w:rPr>
          <w:sz w:val="22"/>
        </w:rPr>
        <w:t>3≤</w:t>
      </w:r>
      <w:r>
        <w:rPr>
          <w:i/>
          <w:sz w:val="22"/>
        </w:rPr>
        <w:t>x</w:t>
      </w:r>
      <w:r>
        <w:rPr>
          <w:sz w:val="22"/>
        </w:rPr>
        <w:t>≤17</w:t>
      </w:r>
      <w:r>
        <w:rPr>
          <w:rFonts w:hint="eastAsia"/>
          <w:sz w:val="22"/>
        </w:rPr>
        <w:t>，且设备台数</w:t>
      </w:r>
      <w:r>
        <w:rPr>
          <w:i/>
          <w:sz w:val="22"/>
        </w:rPr>
        <w:t>x</w:t>
      </w:r>
      <w:r>
        <w:rPr>
          <w:rFonts w:hint="eastAsia"/>
          <w:sz w:val="22"/>
        </w:rPr>
        <w:t>只能取正整数</w:t>
      </w:r>
      <w:r>
        <w:rPr>
          <w:sz w:val="22"/>
        </w:rPr>
        <w:t xml:space="preserve"> </w:t>
      </w:r>
    </w:p>
    <w:p w14:paraId="45EEC938" w14:textId="77777777" w:rsidR="00542D47" w:rsidRDefault="00542D47">
      <w:pPr>
        <w:spacing w:line="304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color w:val="000000"/>
          <w:sz w:val="22"/>
        </w:rPr>
        <w:t xml:space="preserve"> </w:t>
      </w:r>
      <w:r>
        <w:rPr>
          <w:i/>
          <w:sz w:val="22"/>
        </w:rPr>
        <w:t>x</w:t>
      </w:r>
      <w:r>
        <w:rPr>
          <w:rFonts w:hint="eastAsia"/>
          <w:sz w:val="22"/>
        </w:rPr>
        <w:t>只能取</w:t>
      </w:r>
      <w:r>
        <w:rPr>
          <w:sz w:val="22"/>
        </w:rPr>
        <w:t>3</w:t>
      </w:r>
      <w:r>
        <w:rPr>
          <w:rFonts w:hint="eastAsia"/>
          <w:sz w:val="22"/>
        </w:rPr>
        <w:t>或</w:t>
      </w:r>
      <w:r>
        <w:rPr>
          <w:sz w:val="22"/>
        </w:rPr>
        <w:t>4</w:t>
      </w:r>
      <w:r>
        <w:rPr>
          <w:rFonts w:hint="eastAsia"/>
          <w:sz w:val="22"/>
        </w:rPr>
        <w:t>。</w:t>
      </w:r>
    </w:p>
    <w:p w14:paraId="74AA4D5F" w14:textId="77777777" w:rsidR="00542D47" w:rsidRDefault="00542D47">
      <w:pPr>
        <w:spacing w:line="304" w:lineRule="auto"/>
        <w:ind w:firstLineChars="600" w:firstLine="1320"/>
        <w:rPr>
          <w:color w:val="000000"/>
          <w:sz w:val="22"/>
        </w:rPr>
      </w:pPr>
      <w:r>
        <w:rPr>
          <w:rFonts w:ascii="宋体" w:hAnsi="宋体" w:cs="宋体" w:hint="eastAsia"/>
          <w:color w:val="000000"/>
          <w:sz w:val="22"/>
        </w:rPr>
        <w:t>∴</w:t>
      </w:r>
      <w:r>
        <w:rPr>
          <w:rFonts w:hint="eastAsia"/>
          <w:color w:val="000000"/>
          <w:sz w:val="22"/>
        </w:rPr>
        <w:t>该公司的调配方案共有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种，具体如下表：</w:t>
      </w:r>
    </w:p>
    <w:p w14:paraId="44672228" w14:textId="77777777" w:rsidR="00542D47" w:rsidRDefault="00542D47">
      <w:pPr>
        <w:spacing w:line="304" w:lineRule="auto"/>
        <w:ind w:firstLineChars="600" w:firstLine="1260"/>
        <w:rPr>
          <w:color w:val="000000"/>
          <w:sz w:val="22"/>
        </w:rPr>
      </w:pPr>
      <w:r>
        <w:pict w14:anchorId="02D27B69">
          <v:shape id="文本框 2573" o:spid="_x0000_s2661" type="#_x0000_t202" alt="学科网(www.zxxk.com)--教育资源门户，提供试卷、教案、课件、论文、素材及各类教学资源下载，还有大量而丰富的教学相关资讯！" style="position:absolute;left:0;text-align:left;margin-left:82.85pt;margin-top:16.9pt;width:172.9pt;height:70.2pt;z-index:251665408;mso-wrap-style:square;v-text-anchor:top" filled="f" stroked="f">
            <v:fill o:detectmouseclick="t"/>
            <v:textbox>
              <w:txbxContent>
                <w:tbl>
                  <w:tblPr>
                    <w:tblW w:w="334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115"/>
                    <w:gridCol w:w="1115"/>
                    <w:gridCol w:w="1115"/>
                  </w:tblGrid>
                  <w:tr w:rsidR="00000000" w14:paraId="10D3CBFF" w14:textId="77777777">
                    <w:trPr>
                      <w:trHeight w:val="390"/>
                    </w:trPr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619B2F2C" w14:textId="77777777" w:rsidR="00542D47" w:rsidRDefault="00542D47">
                        <w:pPr>
                          <w:jc w:val="center"/>
                        </w:pP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96DA14C" w14:textId="77777777" w:rsidR="00542D47" w:rsidRDefault="00542D4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甲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地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DD1B32F" w14:textId="77777777" w:rsidR="00542D47" w:rsidRDefault="00542D4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乙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地</w:t>
                        </w:r>
                      </w:p>
                    </w:tc>
                  </w:tr>
                  <w:tr w:rsidR="00000000" w14:paraId="7BDCAB8B" w14:textId="77777777">
                    <w:trPr>
                      <w:trHeight w:val="390"/>
                    </w:trPr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2845B8C6" w14:textId="77777777" w:rsidR="00542D47" w:rsidRDefault="00542D47">
                        <w:pPr>
                          <w:jc w:val="center"/>
                        </w:pPr>
                        <w:r>
                          <w:t xml:space="preserve">A </w:t>
                        </w:r>
                        <w:r>
                          <w:rPr>
                            <w:rFonts w:hint="eastAsia"/>
                          </w:rPr>
                          <w:t>馆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5CE542E" w14:textId="77777777" w:rsidR="00542D47" w:rsidRDefault="00542D47">
                        <w:pPr>
                          <w:jc w:val="center"/>
                        </w:pPr>
                        <w:r>
                          <w:t>3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278030CB" w14:textId="77777777" w:rsidR="00542D47" w:rsidRDefault="00542D47">
                        <w:pPr>
                          <w:jc w:val="center"/>
                        </w:pPr>
                        <w:r>
                          <w:t>15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</w:tr>
                  <w:tr w:rsidR="00000000" w14:paraId="22232CB7" w14:textId="77777777">
                    <w:trPr>
                      <w:trHeight w:val="390"/>
                    </w:trPr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BADDE7E" w14:textId="77777777" w:rsidR="00542D47" w:rsidRDefault="00542D47">
                        <w:pPr>
                          <w:jc w:val="center"/>
                        </w:pPr>
                        <w:r>
                          <w:t xml:space="preserve">B </w:t>
                        </w:r>
                        <w:r>
                          <w:rPr>
                            <w:rFonts w:hint="eastAsia"/>
                          </w:rPr>
                          <w:t>馆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383D704D" w14:textId="77777777" w:rsidR="00542D47" w:rsidRDefault="00542D47">
                        <w:pPr>
                          <w:jc w:val="center"/>
                        </w:pPr>
                        <w:r>
                          <w:t>14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2809FC5C" w14:textId="77777777" w:rsidR="00542D47" w:rsidRDefault="00542D47">
                        <w:pPr>
                          <w:jc w:val="center"/>
                        </w:pPr>
                        <w:r>
                          <w:t>0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</w:tr>
                </w:tbl>
                <w:p w14:paraId="3A773369" w14:textId="77777777" w:rsidR="00542D47" w:rsidRDefault="00542D47">
                  <w:pPr>
                    <w:spacing w:line="100" w:lineRule="exact"/>
                  </w:pPr>
                </w:p>
              </w:txbxContent>
            </v:textbox>
          </v:shape>
        </w:pict>
      </w:r>
      <w:r>
        <w:pict w14:anchorId="5FD51913">
          <v:shape id="文本框 2572" o:spid="_x0000_s2662" type="#_x0000_t202" alt="学科网(www.zxxk.com)--教育资源门户，提供试卷、教案、课件、论文、素材及各类教学资源下载，还有大量而丰富的教学相关资讯！" style="position:absolute;left:0;text-align:left;margin-left:279.35pt;margin-top:16.9pt;width:172.9pt;height:70.2pt;z-index:251666432;mso-wrap-style:square;v-text-anchor:top" filled="f" stroked="f">
            <v:fill o:detectmouseclick="t"/>
            <v:textbox>
              <w:txbxContent>
                <w:tbl>
                  <w:tblPr>
                    <w:tblW w:w="334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115"/>
                    <w:gridCol w:w="1115"/>
                    <w:gridCol w:w="1115"/>
                  </w:tblGrid>
                  <w:tr w:rsidR="00000000" w14:paraId="30B6908A" w14:textId="77777777">
                    <w:trPr>
                      <w:trHeight w:val="390"/>
                    </w:trPr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25DFD904" w14:textId="77777777" w:rsidR="00542D47" w:rsidRDefault="00542D47">
                        <w:pPr>
                          <w:jc w:val="center"/>
                        </w:pP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7953EDB" w14:textId="77777777" w:rsidR="00542D47" w:rsidRDefault="00542D4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甲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地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3990736" w14:textId="77777777" w:rsidR="00542D47" w:rsidRDefault="00542D4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乙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地</w:t>
                        </w:r>
                      </w:p>
                    </w:tc>
                  </w:tr>
                  <w:tr w:rsidR="00000000" w14:paraId="02E4741D" w14:textId="77777777">
                    <w:trPr>
                      <w:trHeight w:val="390"/>
                    </w:trPr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66D3C384" w14:textId="77777777" w:rsidR="00542D47" w:rsidRDefault="00542D47">
                        <w:pPr>
                          <w:jc w:val="center"/>
                        </w:pPr>
                        <w:r>
                          <w:t xml:space="preserve">A </w:t>
                        </w:r>
                        <w:r>
                          <w:rPr>
                            <w:rFonts w:hint="eastAsia"/>
                          </w:rPr>
                          <w:t>馆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6500806F" w14:textId="77777777" w:rsidR="00542D47" w:rsidRDefault="00542D47">
                        <w:pPr>
                          <w:jc w:val="center"/>
                        </w:pPr>
                        <w:r>
                          <w:t>4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F4C083A" w14:textId="77777777" w:rsidR="00542D47" w:rsidRDefault="00542D47">
                        <w:pPr>
                          <w:jc w:val="center"/>
                        </w:pPr>
                        <w:r>
                          <w:t>14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</w:tr>
                  <w:tr w:rsidR="00000000" w14:paraId="7E31CC31" w14:textId="77777777">
                    <w:trPr>
                      <w:trHeight w:val="390"/>
                    </w:trPr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11472440" w14:textId="77777777" w:rsidR="00542D47" w:rsidRDefault="00542D47">
                        <w:pPr>
                          <w:jc w:val="center"/>
                        </w:pPr>
                        <w:r>
                          <w:t xml:space="preserve">B </w:t>
                        </w:r>
                        <w:r>
                          <w:rPr>
                            <w:rFonts w:hint="eastAsia"/>
                          </w:rPr>
                          <w:t>馆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71466911" w14:textId="77777777" w:rsidR="00542D47" w:rsidRDefault="00542D47">
                        <w:pPr>
                          <w:jc w:val="center"/>
                        </w:pPr>
                        <w:r>
                          <w:t>13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  <w:tc>
                      <w:tcPr>
                        <w:tcW w:w="11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35399C66" w14:textId="77777777" w:rsidR="00542D47" w:rsidRDefault="00542D47">
                        <w:pPr>
                          <w:jc w:val="center"/>
                        </w:pPr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台</w:t>
                        </w:r>
                      </w:p>
                    </w:tc>
                  </w:tr>
                </w:tbl>
                <w:p w14:paraId="57737D85" w14:textId="77777777" w:rsidR="00542D47" w:rsidRDefault="00542D47">
                  <w:pPr>
                    <w:spacing w:line="100" w:lineRule="exact"/>
                  </w:pPr>
                </w:p>
              </w:txbxContent>
            </v:textbox>
          </v:shape>
        </w:pict>
      </w:r>
      <w:r>
        <w:rPr>
          <w:color w:val="000000"/>
          <w:sz w:val="22"/>
        </w:rPr>
        <w:t xml:space="preserve">                  </w:t>
      </w:r>
      <w:r>
        <w:rPr>
          <w:rFonts w:hint="eastAsia"/>
          <w:color w:val="000000"/>
          <w:sz w:val="22"/>
        </w:rPr>
        <w:t>表</w:t>
      </w:r>
      <w:r>
        <w:rPr>
          <w:color w:val="000000"/>
          <w:sz w:val="22"/>
        </w:rPr>
        <w:t xml:space="preserve">3                                  </w:t>
      </w:r>
      <w:r>
        <w:rPr>
          <w:rFonts w:hint="eastAsia"/>
          <w:color w:val="000000"/>
          <w:sz w:val="22"/>
        </w:rPr>
        <w:t>表</w:t>
      </w:r>
      <w:r>
        <w:rPr>
          <w:color w:val="000000"/>
          <w:sz w:val="22"/>
        </w:rPr>
        <w:t>4</w:t>
      </w:r>
    </w:p>
    <w:p w14:paraId="4396410E" w14:textId="77777777" w:rsidR="00542D47" w:rsidRDefault="00542D47">
      <w:pPr>
        <w:spacing w:line="304" w:lineRule="auto"/>
        <w:ind w:firstLineChars="600" w:firstLine="1320"/>
        <w:rPr>
          <w:color w:val="000000"/>
          <w:sz w:val="22"/>
        </w:rPr>
      </w:pPr>
    </w:p>
    <w:p w14:paraId="764A9ED5" w14:textId="77777777" w:rsidR="00542D47" w:rsidRDefault="00542D47">
      <w:pPr>
        <w:spacing w:line="304" w:lineRule="auto"/>
        <w:ind w:firstLineChars="600" w:firstLine="1320"/>
        <w:rPr>
          <w:color w:val="000000"/>
          <w:sz w:val="22"/>
        </w:rPr>
      </w:pPr>
    </w:p>
    <w:p w14:paraId="27BC4F09" w14:textId="77777777" w:rsidR="00542D47" w:rsidRDefault="00542D47">
      <w:pPr>
        <w:spacing w:line="304" w:lineRule="auto"/>
        <w:ind w:firstLineChars="600" w:firstLine="1320"/>
        <w:rPr>
          <w:color w:val="000000"/>
          <w:sz w:val="22"/>
        </w:rPr>
      </w:pPr>
    </w:p>
    <w:p w14:paraId="7E30D745" w14:textId="77777777" w:rsidR="00542D47" w:rsidRDefault="00542D47">
      <w:pPr>
        <w:spacing w:line="160" w:lineRule="exact"/>
        <w:ind w:firstLineChars="600" w:firstLine="1320"/>
        <w:rPr>
          <w:sz w:val="22"/>
        </w:rPr>
      </w:pPr>
      <w:r>
        <w:rPr>
          <w:color w:val="000000"/>
          <w:sz w:val="22"/>
        </w:rPr>
        <w:t xml:space="preserve">  </w:t>
      </w:r>
    </w:p>
    <w:p w14:paraId="32BF6B74" w14:textId="77777777" w:rsidR="00542D47" w:rsidRDefault="00542D47">
      <w:pPr>
        <w:spacing w:line="304" w:lineRule="auto"/>
        <w:ind w:firstLineChars="350" w:firstLine="770"/>
        <w:rPr>
          <w:sz w:val="22"/>
        </w:rPr>
      </w:pPr>
      <w:r>
        <w:rPr>
          <w:rFonts w:hint="eastAsia"/>
          <w:sz w:val="22"/>
        </w:rPr>
        <w:t>（</w:t>
      </w:r>
      <w:r>
        <w:rPr>
          <w:sz w:val="22"/>
        </w:rPr>
        <w:t>3</w:t>
      </w:r>
      <w:r>
        <w:rPr>
          <w:rFonts w:hint="eastAsia"/>
          <w:sz w:val="22"/>
        </w:rPr>
        <w:t>）由（</w:t>
      </w:r>
      <w:r>
        <w:rPr>
          <w:sz w:val="22"/>
        </w:rPr>
        <w:t>1</w:t>
      </w:r>
      <w:r>
        <w:rPr>
          <w:rFonts w:hint="eastAsia"/>
          <w:sz w:val="22"/>
        </w:rPr>
        <w:t>）和（</w:t>
      </w:r>
      <w:r>
        <w:rPr>
          <w:sz w:val="22"/>
        </w:rPr>
        <w:t>2</w:t>
      </w:r>
      <w:r>
        <w:rPr>
          <w:rFonts w:hint="eastAsia"/>
          <w:sz w:val="22"/>
        </w:rPr>
        <w:t>）可知，总运费</w:t>
      </w:r>
      <w:r>
        <w:rPr>
          <w:i/>
          <w:sz w:val="22"/>
        </w:rPr>
        <w:t>y</w:t>
      </w:r>
      <w:r>
        <w:rPr>
          <w:rFonts w:hint="eastAsia"/>
          <w:sz w:val="22"/>
        </w:rPr>
        <w:t>为：</w:t>
      </w:r>
    </w:p>
    <w:p w14:paraId="7489FE81" w14:textId="77777777" w:rsidR="00542D47" w:rsidRDefault="00542D47">
      <w:pPr>
        <w:spacing w:line="304" w:lineRule="auto"/>
        <w:ind w:firstLineChars="700" w:firstLine="1540"/>
        <w:rPr>
          <w:color w:val="000000"/>
          <w:sz w:val="22"/>
        </w:rPr>
      </w:pP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200</w:t>
      </w:r>
      <w:r>
        <w:rPr>
          <w:i/>
          <w:sz w:val="22"/>
        </w:rPr>
        <w:t>x</w:t>
      </w:r>
      <w:r>
        <w:rPr>
          <w:rFonts w:hint="eastAsia"/>
          <w:sz w:val="22"/>
        </w:rPr>
        <w:t>＋</w:t>
      </w:r>
      <w:r>
        <w:rPr>
          <w:sz w:val="22"/>
        </w:rPr>
        <w:t>19300</w:t>
      </w:r>
      <w:r>
        <w:rPr>
          <w:rFonts w:hint="eastAsia"/>
          <w:sz w:val="22"/>
        </w:rPr>
        <w:t>（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3</w:t>
      </w:r>
      <w:r>
        <w:rPr>
          <w:rFonts w:hint="eastAsia"/>
          <w:sz w:val="22"/>
        </w:rPr>
        <w:t>或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4</w:t>
      </w:r>
      <w:r>
        <w:rPr>
          <w:rFonts w:hint="eastAsia"/>
          <w:sz w:val="22"/>
        </w:rPr>
        <w:t>）</w:t>
      </w:r>
      <w:r>
        <w:rPr>
          <w:color w:val="000000"/>
          <w:sz w:val="22"/>
        </w:rPr>
        <w:t xml:space="preserve">  </w:t>
      </w:r>
    </w:p>
    <w:p w14:paraId="6CF591FF" w14:textId="77777777" w:rsidR="00542D47" w:rsidRDefault="00542D47">
      <w:pPr>
        <w:spacing w:line="304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由一次函数的性质，可知：</w:t>
      </w:r>
    </w:p>
    <w:p w14:paraId="23EEDCA6" w14:textId="77777777" w:rsidR="00542D47" w:rsidRDefault="00542D47">
      <w:pPr>
        <w:spacing w:line="304" w:lineRule="auto"/>
        <w:ind w:firstLineChars="600" w:firstLine="1320"/>
        <w:rPr>
          <w:sz w:val="22"/>
        </w:rPr>
      </w:pPr>
      <w:r>
        <w:rPr>
          <w:rFonts w:hint="eastAsia"/>
          <w:color w:val="000000"/>
          <w:sz w:val="22"/>
        </w:rPr>
        <w:t>当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3</w:t>
      </w:r>
      <w:r>
        <w:rPr>
          <w:rFonts w:hint="eastAsia"/>
          <w:sz w:val="22"/>
        </w:rPr>
        <w:t>时，总运费最小，最小值为：</w:t>
      </w:r>
      <w:r>
        <w:rPr>
          <w:i/>
          <w:spacing w:val="20"/>
          <w:sz w:val="22"/>
        </w:rPr>
        <w:t>y</w:t>
      </w:r>
      <w:r>
        <w:rPr>
          <w:spacing w:val="20"/>
          <w:sz w:val="22"/>
          <w:vertAlign w:val="subscript"/>
        </w:rPr>
        <w:t>min</w:t>
      </w:r>
      <w:r>
        <w:rPr>
          <w:rFonts w:hint="eastAsia"/>
          <w:sz w:val="22"/>
        </w:rPr>
        <w:t>＝</w:t>
      </w:r>
      <w:r>
        <w:rPr>
          <w:sz w:val="22"/>
        </w:rPr>
        <w:t>200×3</w:t>
      </w:r>
      <w:r>
        <w:rPr>
          <w:rFonts w:hint="eastAsia"/>
          <w:sz w:val="22"/>
        </w:rPr>
        <w:t>＋</w:t>
      </w:r>
      <w:r>
        <w:rPr>
          <w:sz w:val="22"/>
        </w:rPr>
        <w:t>19300</w:t>
      </w:r>
      <w:r>
        <w:rPr>
          <w:rFonts w:hint="eastAsia"/>
          <w:sz w:val="22"/>
        </w:rPr>
        <w:t>＝</w:t>
      </w:r>
      <w:r>
        <w:rPr>
          <w:sz w:val="22"/>
        </w:rPr>
        <w:t>19900</w:t>
      </w:r>
      <w:r>
        <w:rPr>
          <w:rFonts w:hint="eastAsia"/>
          <w:sz w:val="22"/>
        </w:rPr>
        <w:t>（元）。</w:t>
      </w:r>
    </w:p>
    <w:p w14:paraId="1D938D45" w14:textId="77777777" w:rsidR="00542D47" w:rsidRDefault="00542D47">
      <w:pPr>
        <w:spacing w:line="304" w:lineRule="auto"/>
        <w:ind w:firstLineChars="500" w:firstLine="1100"/>
        <w:rPr>
          <w:color w:val="000000"/>
          <w:sz w:val="22"/>
        </w:rPr>
      </w:pPr>
      <w:r>
        <w:rPr>
          <w:rFonts w:hint="eastAsia"/>
          <w:sz w:val="22"/>
        </w:rPr>
        <w:t>答：</w:t>
      </w:r>
      <w:r>
        <w:rPr>
          <w:rFonts w:hint="eastAsia"/>
          <w:color w:val="000000"/>
          <w:sz w:val="22"/>
        </w:rPr>
        <w:t>当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为</w:t>
      </w:r>
      <w:r>
        <w:rPr>
          <w:color w:val="000000"/>
          <w:sz w:val="22"/>
        </w:rPr>
        <w:pict w14:anchorId="0D2FD502">
          <v:shape id="图片 47" o:spid="_x0000_i1071" type="#_x0000_t75" alt="说明: 学科网(www.zxxk.com)--教育资源门户，提供试卷、教案、课件、论文、素材及各类教学资源下载，还有大量而丰富的教学相关资讯！" style="width:1.5pt;height:.75pt">
            <v:fill o:detectmouseclick="t"/>
            <v:imagedata r:id="rId37" o:title=" 学科网(www.zxxk"/>
          </v:shape>
        </w:pic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时，总运费最小，最小值是</w:t>
      </w:r>
      <w:r>
        <w:rPr>
          <w:color w:val="000000"/>
          <w:sz w:val="22"/>
        </w:rPr>
        <w:t>19900</w:t>
      </w:r>
      <w:r>
        <w:rPr>
          <w:rFonts w:hint="eastAsia"/>
          <w:color w:val="000000"/>
          <w:sz w:val="22"/>
        </w:rPr>
        <w:t>元。</w:t>
      </w:r>
    </w:p>
    <w:p w14:paraId="409F560D" w14:textId="77777777" w:rsidR="00542D47" w:rsidRDefault="00542D47">
      <w:pPr>
        <w:spacing w:line="160" w:lineRule="exact"/>
        <w:rPr>
          <w:color w:val="FF0000"/>
          <w:sz w:val="22"/>
        </w:rPr>
      </w:pPr>
    </w:p>
    <w:p w14:paraId="3BB4FD3A" w14:textId="77777777" w:rsidR="00542D47" w:rsidRDefault="00542D47">
      <w:pPr>
        <w:spacing w:line="300" w:lineRule="auto"/>
        <w:rPr>
          <w:b/>
          <w:sz w:val="22"/>
        </w:rPr>
      </w:pPr>
      <w:r>
        <w:pict w14:anchorId="7F0B75CE">
          <v:group id="组合 2556" o:spid="_x0000_s2664" alt="学科网(www.zxxk.com)--教育资源门户，提供试卷、教案、课件、论文、素材及各类教学资源下载，还有大量而丰富的教学相关资讯！" style="position:absolute;left:0;text-align:left;margin-left:4in;margin-top:8.55pt;width:235.3pt;height:122.1pt;z-index:251667456" coordsize="4706,2442">
            <v:group id="Group 3881" o:spid="_x0000_s2665" style="position:absolute;width:4706;height:2442" coordsize="4706,2442">
              <v:group id="Group 3882" o:spid="_x0000_s2666" style="position:absolute;width:4706;height:2442" coordsize="4706,2442">
                <v:group id="Group 3883" o:spid="_x0000_s2667" style="position:absolute;top:344;width:4706;height:2098" coordsize="4706,2098">
                  <v:group id="Group 3884" o:spid="_x0000_s2668" style="position:absolute;left:39;top:79;width:1774;height:713" coordsize="1774,713">
                    <v:line id="__TH_L745" o:spid="_x0000_s2669" style="position:absolute" from="0,0" to="1774,697" strokeweight=".5pt">
                      <v:fill o:detectmouseclick="t"/>
                    </v:line>
                    <v:shape id="__TH_B11746" o:spid="_x0000_s2670" type="#_x0000_t202" style="position:absolute;left:877;top:15;width:273;height:289;mso-wrap-style:square;v-text-anchor:top" filled="f" stroked="f">
                      <v:fill o:detectmouseclick="t"/>
                      <v:textbox inset="0,0,0,0">
                        <w:txbxContent>
                          <w:p w14:paraId="02D2A685" w14:textId="77777777" w:rsidR="00542D47" w:rsidRDefault="00542D4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出</w:t>
                            </w:r>
                          </w:p>
                        </w:txbxContent>
                      </v:textbox>
                    </v:shape>
                    <v:shape id="__TH_B12747" o:spid="_x0000_s2671" type="#_x0000_t202" style="position:absolute;left:1135;top:116;width:272;height:287;mso-wrap-style:square;v-text-anchor:top" filled="f" stroked="f">
                      <v:fill o:detectmouseclick="t"/>
                      <v:textbox inset="0,0,0,0">
                        <w:txbxContent>
                          <w:p w14:paraId="6245E2C8" w14:textId="77777777" w:rsidR="00542D47" w:rsidRDefault="00542D4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发</w:t>
                            </w:r>
                          </w:p>
                        </w:txbxContent>
                      </v:textbox>
                    </v:shape>
                    <v:shape id="__TH_B13748" o:spid="_x0000_s2672" type="#_x0000_t202" style="position:absolute;left:1389;top:216;width:273;height:287;mso-wrap-style:square;v-text-anchor:top" filled="f" stroked="f">
                      <v:fill o:detectmouseclick="t"/>
                      <v:textbox inset="0,0,0,0">
                        <w:txbxContent>
                          <w:p w14:paraId="38697E12" w14:textId="77777777" w:rsidR="00542D47" w:rsidRDefault="00542D4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地</w:t>
                            </w:r>
                          </w:p>
                        </w:txbxContent>
                      </v:textbox>
                    </v:shape>
                    <v:shape id="__TH_B11746" o:spid="_x0000_s2673" type="#_x0000_t202" style="position:absolute;left:95;top:225;width:273;height:289;mso-wrap-style:square;v-text-anchor:top" filled="f" stroked="f">
                      <v:fill o:detectmouseclick="t"/>
                      <v:textbox inset="0,0,0,0">
                        <w:txbxContent>
                          <w:p w14:paraId="6B9A1978" w14:textId="77777777" w:rsidR="00542D47" w:rsidRDefault="00542D4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目</w:t>
                            </w:r>
                          </w:p>
                        </w:txbxContent>
                      </v:textbox>
                    </v:shape>
                    <v:shape id="__TH_B12747" o:spid="_x0000_s2674" type="#_x0000_t202" style="position:absolute;left:355;top:326;width:272;height:287;mso-wrap-style:square;v-text-anchor:top" filled="f" stroked="f">
                      <v:fill o:detectmouseclick="t"/>
                      <v:textbox inset="0,0,0,0">
                        <w:txbxContent>
                          <w:p w14:paraId="7685CF67" w14:textId="77777777" w:rsidR="00542D47" w:rsidRDefault="00542D4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</w:p>
                        </w:txbxContent>
                      </v:textbox>
                    </v:shape>
                    <v:shape id="__TH_B13748" o:spid="_x0000_s2675" type="#_x0000_t202" style="position:absolute;left:609;top:426;width:273;height:287;mso-wrap-style:square;v-text-anchor:top" filled="f" stroked="f">
                      <v:fill o:detectmouseclick="t"/>
                      <v:textbox inset="0,0,0,0">
                        <w:txbxContent>
                          <w:p w14:paraId="747CBA9C" w14:textId="77777777" w:rsidR="00542D47" w:rsidRDefault="00542D4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地</w:t>
                            </w:r>
                          </w:p>
                        </w:txbxContent>
                      </v:textbox>
                    </v:shape>
                  </v:group>
                  <v:shape id="Text Box 3892" o:spid="_x0000_s2676" type="#_x0000_t202" style="position:absolute;width:4706;height:2098;mso-wrap-style:square;v-text-anchor:top" filled="f" stroked="f">
                    <v:fill o:detectmouseclick="t"/>
                    <v:textbox>
                      <w:txbxContent>
                        <w:tbl>
                          <w:tblPr>
                            <w:tblW w:w="4562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1778"/>
                            <w:gridCol w:w="1390"/>
                            <w:gridCol w:w="1394"/>
                          </w:tblGrid>
                          <w:tr w:rsidR="00000000" w14:paraId="2B7BC99A" w14:textId="77777777">
                            <w:trPr>
                              <w:trHeight w:val="693"/>
                            </w:trPr>
                            <w:tc>
                              <w:tcPr>
                                <w:tcW w:w="177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2DC2FA43" w14:textId="77777777" w:rsidR="00542D47" w:rsidRDefault="00542D47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3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2C07979C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甲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</w:rPr>
                                  <w:t>地</w:t>
                                </w:r>
                              </w:p>
                            </w:tc>
                            <w:tc>
                              <w:tcPr>
                                <w:tcW w:w="1394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3A500926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乙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</w:rPr>
                                  <w:t>地</w:t>
                                </w:r>
                              </w:p>
                            </w:tc>
                          </w:tr>
                          <w:tr w:rsidR="00000000" w14:paraId="616CF3B8" w14:textId="77777777">
                            <w:trPr>
                              <w:trHeight w:val="535"/>
                            </w:trPr>
                            <w:tc>
                              <w:tcPr>
                                <w:tcW w:w="177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46F1E7C5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t xml:space="preserve">A </w:t>
                                </w:r>
                                <w:r>
                                  <w:rPr>
                                    <w:rFonts w:hint="eastAsia"/>
                                  </w:rPr>
                                  <w:t>馆</w:t>
                                </w:r>
                              </w:p>
                            </w:tc>
                            <w:tc>
                              <w:tcPr>
                                <w:tcW w:w="13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49554DB4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rPr>
                                    <w:i/>
                                  </w:rPr>
                                  <w:t>x</w:t>
                                </w:r>
                                <w:r>
                                  <w:rPr>
                                    <w:rFonts w:hint="eastAsia"/>
                                  </w:rPr>
                                  <w:t>（台）</w:t>
                                </w:r>
                              </w:p>
                            </w:tc>
                            <w:tc>
                              <w:tcPr>
                                <w:tcW w:w="1394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6892C3C3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t>_______</w:t>
                                </w:r>
                                <w:r>
                                  <w:rPr>
                                    <w:rFonts w:hint="eastAsia"/>
                                  </w:rPr>
                                  <w:t>（台）</w:t>
                                </w:r>
                              </w:p>
                            </w:tc>
                          </w:tr>
                          <w:tr w:rsidR="00000000" w14:paraId="5134D332" w14:textId="77777777">
                            <w:trPr>
                              <w:trHeight w:val="599"/>
                            </w:trPr>
                            <w:tc>
                              <w:tcPr>
                                <w:tcW w:w="177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2BCEB88E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t xml:space="preserve">B </w:t>
                                </w:r>
                                <w:r>
                                  <w:rPr>
                                    <w:rFonts w:hint="eastAsia"/>
                                  </w:rPr>
                                  <w:t>馆</w:t>
                                </w:r>
                              </w:p>
                            </w:tc>
                            <w:tc>
                              <w:tcPr>
                                <w:tcW w:w="13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348AE9D7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t>_______</w:t>
                                </w:r>
                                <w:r>
                                  <w:rPr>
                                    <w:rFonts w:hint="eastAsia"/>
                                  </w:rPr>
                                  <w:t>（台）</w:t>
                                </w:r>
                              </w:p>
                            </w:tc>
                            <w:tc>
                              <w:tcPr>
                                <w:tcW w:w="1394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5039B72B" w14:textId="77777777" w:rsidR="00542D47" w:rsidRDefault="00542D47">
                                <w:pPr>
                                  <w:jc w:val="center"/>
                                </w:pPr>
                                <w:r>
                                  <w:t>_______</w:t>
                                </w:r>
                                <w:r>
                                  <w:rPr>
                                    <w:rFonts w:hint="eastAsia"/>
                                  </w:rPr>
                                  <w:t>（台）</w:t>
                                </w:r>
                              </w:p>
                            </w:tc>
                          </w:tr>
                        </w:tbl>
                        <w:p w14:paraId="7297188D" w14:textId="77777777" w:rsidR="00542D47" w:rsidRDefault="00542D47">
                          <w:pPr>
                            <w:spacing w:line="100" w:lineRule="exact"/>
                          </w:pPr>
                        </w:p>
                      </w:txbxContent>
                    </v:textbox>
                  </v:shape>
                </v:group>
                <v:shape id="Text Box 3893" o:spid="_x0000_s2677" type="#_x0000_t202" style="position:absolute;left:1638;width:850;height:414;mso-wrap-style:square;v-text-anchor:top" filled="f" stroked="f">
                  <v:fill o:detectmouseclick="t"/>
                  <v:textbox>
                    <w:txbxContent>
                      <w:p w14:paraId="73308E72" w14:textId="77777777" w:rsidR="00542D47" w:rsidRDefault="00542D47">
                        <w:pPr>
                          <w:jc w:val="center"/>
                        </w:pPr>
                        <w: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>表</w:t>
                        </w:r>
                        <w:r>
                          <w:t>2</w:t>
                        </w:r>
                      </w:p>
                    </w:txbxContent>
                  </v:textbox>
                </v:shape>
              </v:group>
              <v:shape id="Text Box 3894" o:spid="_x0000_s2678" type="#_x0000_t202" style="position:absolute;left:3270;top:1143;width:900;height:454;mso-wrap-style:square;v-text-anchor:top" filled="f" stroked="f">
                <v:fill o:detectmouseclick="t"/>
                <v:textbox>
                  <w:txbxContent>
                    <w:p w14:paraId="29593062" w14:textId="77777777" w:rsidR="00542D47" w:rsidRDefault="00542D47">
                      <w:r>
                        <w:t>18</w:t>
                      </w:r>
                      <w:r>
                        <w:rPr>
                          <w:rFonts w:hint="eastAsia"/>
                        </w:rPr>
                        <w:t>－</w:t>
                      </w:r>
                      <w:r>
                        <w:rPr>
                          <w:i/>
                        </w:rPr>
                        <w:t>x</w:t>
                      </w:r>
                    </w:p>
                  </w:txbxContent>
                </v:textbox>
              </v:shape>
            </v:group>
            <v:shape id="Text Box 3895" o:spid="_x0000_s2679" type="#_x0000_t202" style="position:absolute;left:1875;top:1737;width:2385;height:454;mso-wrap-style:square;v-text-anchor:top" filled="f" stroked="f">
              <v:fill o:detectmouseclick="t"/>
              <v:textbox>
                <w:txbxContent>
                  <w:p w14:paraId="29195F2A" w14:textId="77777777" w:rsidR="00542D47" w:rsidRDefault="00542D47">
                    <w:r>
                      <w:t>17</w:t>
                    </w:r>
                    <w:r>
                      <w:rPr>
                        <w:rFonts w:hint="eastAsia"/>
                      </w:rPr>
                      <w:t>－</w:t>
                    </w:r>
                    <w:r>
                      <w:rPr>
                        <w:i/>
                      </w:rPr>
                      <w:t xml:space="preserve">x    </w:t>
                    </w:r>
                    <w:r>
                      <w:t xml:space="preserve">     </w:t>
                    </w:r>
                    <w:r>
                      <w:rPr>
                        <w:i/>
                      </w:rPr>
                      <w:t>x</w:t>
                    </w:r>
                    <w:r>
                      <w:rPr>
                        <w:rFonts w:hint="eastAsia"/>
                      </w:rPr>
                      <w:t>－</w:t>
                    </w:r>
                    <w:r>
                      <w:t>3</w:t>
                    </w:r>
                  </w:p>
                </w:txbxContent>
              </v:textbox>
            </v:shape>
          </v:group>
        </w:pict>
      </w:r>
    </w:p>
    <w:p w14:paraId="29635F02" w14:textId="77777777" w:rsidR="00542D47" w:rsidRDefault="00542D47">
      <w:pPr>
        <w:spacing w:line="300" w:lineRule="auto"/>
        <w:rPr>
          <w:b/>
          <w:sz w:val="22"/>
        </w:rPr>
      </w:pPr>
    </w:p>
    <w:p w14:paraId="64408765" w14:textId="77777777" w:rsidR="00542D47" w:rsidRDefault="00542D47">
      <w:pPr>
        <w:spacing w:line="300" w:lineRule="auto"/>
        <w:rPr>
          <w:sz w:val="22"/>
        </w:rPr>
      </w:pPr>
      <w:r>
        <w:rPr>
          <w:b/>
          <w:sz w:val="22"/>
        </w:rPr>
        <w:t>23</w:t>
      </w:r>
      <w:r>
        <w:rPr>
          <w:rFonts w:hint="eastAsia"/>
          <w:b/>
          <w:sz w:val="22"/>
        </w:rPr>
        <w:t>、</w:t>
      </w:r>
      <w:r>
        <w:rPr>
          <w:rFonts w:hint="eastAsia"/>
          <w:color w:val="000000"/>
          <w:sz w:val="22"/>
        </w:rPr>
        <w:t>解：</w:t>
      </w:r>
      <w:r>
        <w:rPr>
          <w:rFonts w:hint="eastAsia"/>
          <w:sz w:val="22"/>
        </w:rPr>
        <w:t>（</w:t>
      </w:r>
      <w:r>
        <w:rPr>
          <w:sz w:val="22"/>
        </w:rPr>
        <w:t>1</w:t>
      </w:r>
      <w:r>
        <w:rPr>
          <w:rFonts w:hint="eastAsia"/>
          <w:sz w:val="22"/>
        </w:rPr>
        <w:t>）设所求抛物线的解析式为：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i/>
          <w:sz w:val="22"/>
        </w:rPr>
        <w:t>a</w:t>
      </w:r>
      <w:r>
        <w:rPr>
          <w:sz w:val="22"/>
        </w:rPr>
        <w:t>(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>1)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，</w:t>
      </w:r>
    </w:p>
    <w:p w14:paraId="1A972C53" w14:textId="77777777" w:rsidR="00542D47" w:rsidRDefault="00542D47">
      <w:pPr>
        <w:spacing w:line="300" w:lineRule="auto"/>
        <w:rPr>
          <w:sz w:val="22"/>
        </w:rPr>
      </w:pPr>
      <w:r>
        <w:rPr>
          <w:rFonts w:hint="eastAsia"/>
          <w:sz w:val="22"/>
        </w:rPr>
        <w:t>依题意，将点</w:t>
      </w:r>
      <w:r>
        <w:rPr>
          <w:sz w:val="22"/>
        </w:rPr>
        <w:t>B</w:t>
      </w:r>
      <w:r>
        <w:rPr>
          <w:rFonts w:hint="eastAsia"/>
          <w:sz w:val="22"/>
        </w:rPr>
        <w:t>（</w:t>
      </w:r>
      <w:r>
        <w:rPr>
          <w:sz w:val="22"/>
        </w:rPr>
        <w:t>3</w: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）代入，得：</w:t>
      </w:r>
    </w:p>
    <w:p w14:paraId="348C1E95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i/>
          <w:sz w:val="22"/>
        </w:rPr>
        <w:t>a</w:t>
      </w:r>
      <w:r>
        <w:rPr>
          <w:sz w:val="22"/>
        </w:rPr>
        <w:t>(3</w:t>
      </w:r>
      <w:r>
        <w:rPr>
          <w:rFonts w:hint="eastAsia"/>
          <w:sz w:val="22"/>
        </w:rPr>
        <w:t>－</w:t>
      </w:r>
      <w:r>
        <w:rPr>
          <w:sz w:val="22"/>
        </w:rPr>
        <w:t>1)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＝</w:t>
      </w:r>
      <w:r>
        <w:rPr>
          <w:sz w:val="22"/>
        </w:rPr>
        <w:t>0</w:t>
      </w:r>
    </w:p>
    <w:p w14:paraId="7E7DF6F8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解得：</w:t>
      </w:r>
      <w:r>
        <w:rPr>
          <w:i/>
          <w:sz w:val="22"/>
        </w:rPr>
        <w:t>a</w:t>
      </w:r>
      <w:r>
        <w:rPr>
          <w:rFonts w:hint="eastAsia"/>
          <w:sz w:val="22"/>
        </w:rPr>
        <w:t>＝－</w:t>
      </w:r>
      <w:r>
        <w:rPr>
          <w:sz w:val="22"/>
        </w:rPr>
        <w:t>1</w:t>
      </w:r>
    </w:p>
    <w:p w14:paraId="417874D1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所求抛物线的解析式为：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rFonts w:hint="eastAsia"/>
          <w:i/>
          <w:sz w:val="22"/>
        </w:rPr>
        <w:t>－</w:t>
      </w:r>
      <w:r>
        <w:rPr>
          <w:sz w:val="22"/>
        </w:rPr>
        <w:t>(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>1)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</w:p>
    <w:p w14:paraId="45263EFB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 xml:space="preserve">       </w:t>
      </w:r>
      <w:r>
        <w:rPr>
          <w:rFonts w:hint="eastAsia"/>
          <w:sz w:val="22"/>
        </w:rPr>
        <w:t>（</w:t>
      </w:r>
      <w:r>
        <w:rPr>
          <w:sz w:val="22"/>
        </w:rPr>
        <w:t>2</w:t>
      </w:r>
      <w:r>
        <w:rPr>
          <w:rFonts w:hint="eastAsia"/>
          <w:sz w:val="22"/>
        </w:rPr>
        <w:t>）如图</w:t>
      </w:r>
      <w:r>
        <w:rPr>
          <w:sz w:val="22"/>
        </w:rPr>
        <w:t>6</w:t>
      </w:r>
      <w:r>
        <w:rPr>
          <w:rFonts w:hint="eastAsia"/>
          <w:sz w:val="22"/>
        </w:rPr>
        <w:t>，在</w:t>
      </w:r>
      <w:r>
        <w:rPr>
          <w:i/>
          <w:sz w:val="22"/>
        </w:rPr>
        <w:t>y</w:t>
      </w:r>
      <w:r>
        <w:rPr>
          <w:rFonts w:hint="eastAsia"/>
          <w:sz w:val="22"/>
        </w:rPr>
        <w:t>轴的负半轴上取一点</w:t>
      </w:r>
      <w:r>
        <w:rPr>
          <w:sz w:val="22"/>
        </w:rPr>
        <w:t>I</w:t>
      </w:r>
      <w:r>
        <w:rPr>
          <w:rFonts w:hint="eastAsia"/>
          <w:sz w:val="22"/>
        </w:rPr>
        <w:t>，使得点</w:t>
      </w:r>
      <w:r>
        <w:rPr>
          <w:sz w:val="22"/>
        </w:rPr>
        <w:t>F</w:t>
      </w:r>
      <w:r>
        <w:rPr>
          <w:rFonts w:hint="eastAsia"/>
          <w:sz w:val="22"/>
        </w:rPr>
        <w:t>与点</w:t>
      </w:r>
      <w:r>
        <w:rPr>
          <w:sz w:val="22"/>
        </w:rPr>
        <w:t>I</w:t>
      </w:r>
      <w:r>
        <w:rPr>
          <w:rFonts w:hint="eastAsia"/>
          <w:sz w:val="22"/>
        </w:rPr>
        <w:t>关于</w:t>
      </w:r>
      <w:r>
        <w:rPr>
          <w:i/>
          <w:sz w:val="22"/>
        </w:rPr>
        <w:t>x</w:t>
      </w:r>
      <w:r>
        <w:rPr>
          <w:rFonts w:hint="eastAsia"/>
          <w:sz w:val="22"/>
        </w:rPr>
        <w:t>轴对称，</w:t>
      </w:r>
    </w:p>
    <w:p w14:paraId="674B00D8" w14:textId="77777777" w:rsidR="00542D47" w:rsidRDefault="00542D47">
      <w:pPr>
        <w:spacing w:line="300" w:lineRule="auto"/>
        <w:rPr>
          <w:sz w:val="22"/>
        </w:rPr>
      </w:pPr>
      <w:r>
        <w:rPr>
          <w:sz w:val="22"/>
        </w:rPr>
        <w:t xml:space="preserve">            </w:t>
      </w:r>
      <w:r>
        <w:rPr>
          <w:rFonts w:hint="eastAsia"/>
          <w:sz w:val="22"/>
        </w:rPr>
        <w:t>在</w:t>
      </w:r>
      <w:r>
        <w:rPr>
          <w:i/>
          <w:sz w:val="22"/>
        </w:rPr>
        <w:t>x</w:t>
      </w:r>
      <w:r>
        <w:rPr>
          <w:rFonts w:hint="eastAsia"/>
          <w:sz w:val="22"/>
        </w:rPr>
        <w:t>轴上取一点</w:t>
      </w:r>
      <w:r>
        <w:rPr>
          <w:sz w:val="22"/>
        </w:rPr>
        <w:t>H</w:t>
      </w:r>
      <w:r>
        <w:rPr>
          <w:rFonts w:hint="eastAsia"/>
          <w:sz w:val="22"/>
        </w:rPr>
        <w:t>，连接</w:t>
      </w:r>
      <w:r>
        <w:rPr>
          <w:sz w:val="22"/>
        </w:rPr>
        <w:t>HF</w:t>
      </w:r>
      <w:r>
        <w:rPr>
          <w:rFonts w:hint="eastAsia"/>
          <w:sz w:val="22"/>
        </w:rPr>
        <w:t>、</w:t>
      </w:r>
      <w:r>
        <w:rPr>
          <w:sz w:val="22"/>
        </w:rPr>
        <w:t>HI</w:t>
      </w:r>
      <w:r>
        <w:rPr>
          <w:rFonts w:hint="eastAsia"/>
          <w:sz w:val="22"/>
        </w:rPr>
        <w:t>、</w:t>
      </w:r>
      <w:r>
        <w:rPr>
          <w:sz w:val="22"/>
        </w:rPr>
        <w:t>HG</w:t>
      </w:r>
      <w:r>
        <w:rPr>
          <w:rFonts w:hint="eastAsia"/>
          <w:sz w:val="22"/>
        </w:rPr>
        <w:t>、</w:t>
      </w:r>
      <w:r>
        <w:rPr>
          <w:sz w:val="22"/>
        </w:rPr>
        <w:t>GD</w:t>
      </w:r>
      <w:r>
        <w:rPr>
          <w:rFonts w:hint="eastAsia"/>
          <w:sz w:val="22"/>
        </w:rPr>
        <w:t>、</w:t>
      </w:r>
      <w:r>
        <w:rPr>
          <w:sz w:val="22"/>
        </w:rPr>
        <w:t>GE</w:t>
      </w:r>
      <w:r>
        <w:rPr>
          <w:rFonts w:hint="eastAsia"/>
          <w:sz w:val="22"/>
        </w:rPr>
        <w:t>，则</w:t>
      </w:r>
      <w:r>
        <w:rPr>
          <w:sz w:val="22"/>
        </w:rPr>
        <w:t>HF</w:t>
      </w:r>
      <w:r>
        <w:rPr>
          <w:rFonts w:hint="eastAsia"/>
          <w:sz w:val="22"/>
        </w:rPr>
        <w:t>＝</w:t>
      </w:r>
      <w:r>
        <w:rPr>
          <w:sz w:val="22"/>
        </w:rPr>
        <w:t>HI…………</w:t>
      </w:r>
      <w:r>
        <w:rPr>
          <w:rFonts w:ascii="宋体" w:hAnsi="宋体" w:cs="宋体" w:hint="eastAsia"/>
          <w:sz w:val="22"/>
        </w:rPr>
        <w:t>①</w:t>
      </w:r>
    </w:p>
    <w:p w14:paraId="436C3A42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设过</w:t>
      </w:r>
      <w:r>
        <w:rPr>
          <w:sz w:val="22"/>
        </w:rPr>
        <w:t>A</w:t>
      </w:r>
      <w:r>
        <w:rPr>
          <w:rFonts w:hint="eastAsia"/>
          <w:sz w:val="22"/>
        </w:rPr>
        <w:t>、</w:t>
      </w:r>
      <w:r>
        <w:rPr>
          <w:sz w:val="22"/>
        </w:rPr>
        <w:t>E</w:t>
      </w:r>
      <w:r>
        <w:rPr>
          <w:rFonts w:hint="eastAsia"/>
          <w:sz w:val="22"/>
        </w:rPr>
        <w:t>两点的一次函数解析式为：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i/>
          <w:sz w:val="22"/>
        </w:rPr>
        <w:t>kx</w:t>
      </w:r>
      <w:r>
        <w:rPr>
          <w:rFonts w:hint="eastAsia"/>
          <w:sz w:val="22"/>
        </w:rPr>
        <w:t>＋</w:t>
      </w:r>
      <w:r>
        <w:rPr>
          <w:i/>
          <w:sz w:val="22"/>
        </w:rPr>
        <w:t>b</w:t>
      </w:r>
      <w:r>
        <w:rPr>
          <w:rFonts w:hint="eastAsia"/>
          <w:sz w:val="22"/>
        </w:rPr>
        <w:t>（</w:t>
      </w:r>
      <w:r>
        <w:rPr>
          <w:i/>
          <w:sz w:val="22"/>
        </w:rPr>
        <w:t>k</w:t>
      </w:r>
      <w:r>
        <w:rPr>
          <w:sz w:val="22"/>
        </w:rPr>
        <w:t>≠0</w:t>
      </w:r>
      <w:r>
        <w:rPr>
          <w:rFonts w:hint="eastAsia"/>
          <w:sz w:val="22"/>
        </w:rPr>
        <w:t>），</w:t>
      </w:r>
    </w:p>
    <w:p w14:paraId="2A03BD0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∵</w:t>
      </w:r>
      <w:r>
        <w:rPr>
          <w:rFonts w:hint="eastAsia"/>
          <w:sz w:val="22"/>
        </w:rPr>
        <w:t>点</w:t>
      </w:r>
      <w:r>
        <w:rPr>
          <w:sz w:val="22"/>
        </w:rPr>
        <w:t>E</w:t>
      </w:r>
      <w:r>
        <w:rPr>
          <w:rFonts w:hint="eastAsia"/>
          <w:sz w:val="22"/>
        </w:rPr>
        <w:t>在抛物线上且点</w:t>
      </w:r>
      <w:r>
        <w:rPr>
          <w:sz w:val="22"/>
        </w:rPr>
        <w:t>E</w:t>
      </w:r>
      <w:r>
        <w:rPr>
          <w:rFonts w:hint="eastAsia"/>
          <w:sz w:val="22"/>
        </w:rPr>
        <w:t>的横坐标为</w:t>
      </w:r>
      <w:r>
        <w:rPr>
          <w:sz w:val="22"/>
        </w:rPr>
        <w:t>2</w:t>
      </w:r>
      <w:r>
        <w:rPr>
          <w:rFonts w:hint="eastAsia"/>
          <w:sz w:val="22"/>
        </w:rPr>
        <w:t>，将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2</w:t>
      </w:r>
      <w:r>
        <w:rPr>
          <w:rFonts w:hint="eastAsia"/>
          <w:sz w:val="22"/>
        </w:rPr>
        <w:t>代入抛物线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rFonts w:hint="eastAsia"/>
          <w:i/>
          <w:sz w:val="22"/>
        </w:rPr>
        <w:t>－</w:t>
      </w:r>
      <w:r>
        <w:rPr>
          <w:sz w:val="22"/>
        </w:rPr>
        <w:t>(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>1)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，得</w:t>
      </w:r>
    </w:p>
    <w:p w14:paraId="6C76D70E" w14:textId="77777777" w:rsidR="00542D47" w:rsidRDefault="00542D47">
      <w:pPr>
        <w:spacing w:line="300" w:lineRule="auto"/>
        <w:ind w:firstLineChars="750" w:firstLine="1575"/>
        <w:rPr>
          <w:sz w:val="22"/>
        </w:rPr>
      </w:pPr>
      <w:r>
        <w:pict w14:anchorId="75B355FF">
          <v:group id="组合 2512" o:spid="_x0000_s2680" alt="学科网(www.zxxk.com)--教育资源门户，提供试卷、教案、课件、论文、素材及各类教学资源下载，还有大量而丰富的教学相关资讯！" style="position:absolute;left:0;text-align:left;margin-left:350.8pt;margin-top:1.6pt;width:135.2pt;height:193.35pt;z-index:251668480" coordsize="2704,3867">
            <v:line id="Line 3574" o:spid="_x0000_s2681" style="position:absolute;flip:y" from="57,975" to="1832,2750">
              <v:fill o:detectmouseclick="t"/>
            </v:line>
            <v:group id="Group 3575" o:spid="_x0000_s2682" style="position:absolute;width:2704;height:3867" coordsize="2704,3867">
              <v:group id="Group 3576" o:spid="_x0000_s2683" style="position:absolute;top:18;width:2704;height:3849" coordsize="2704,3849">
                <v:rect id="Rectangle 3577" o:spid="_x0000_s2684" style="position:absolute;left:1626;top:1089;width:121;height:312;mso-wrap-style:none;v-text-anchor:top" filled="f" stroked="f">
                  <v:fill o:detectmouseclick="t"/>
                  <v:textbox inset="0,0,0,0">
                    <w:txbxContent>
                      <w:p w14:paraId="28978402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3578" o:spid="_x0000_s2685" style="position:absolute;left:414;top:2043;width:181;height:312;mso-wrap-style:square;v-text-anchor:top" filled="f" stroked="f">
                  <v:fill o:detectmouseclick="t"/>
                  <v:textbox inset="0,0,0,0">
                    <w:txbxContent>
                      <w:p w14:paraId="1623CA73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F</w:t>
                        </w:r>
                      </w:p>
                    </w:txbxContent>
                  </v:textbox>
                </v:rect>
                <v:group id="Group 3579" o:spid="_x0000_s2686" style="position:absolute;width:2704;height:3849" coordsize="2704,3849">
                  <v:group id="Group 3580" o:spid="_x0000_s2687" style="position:absolute;width:2704;height:3849" coordsize="2704,3849">
                    <v:group id="Group 3581" o:spid="_x0000_s2688" style="position:absolute;top:206;width:2704;height:3643" coordsize="2704,3643">
                      <v:group id="Group 3582" o:spid="_x0000_s2689" style="position:absolute;width:2704;height:3643" coordsize="2704,3643">
                        <v:shape id="Text Box 3583" o:spid="_x0000_s2690" type="#_x0000_t202" style="position:absolute;left:689;top:3159;width:813;height:484;mso-wrap-style:square;v-text-anchor:top" filled="f" stroked="f">
                          <v:fill o:detectmouseclick="t"/>
                          <v:textbox>
                            <w:txbxContent>
                              <w:p w14:paraId="6E3B3349" w14:textId="77777777" w:rsidR="00542D47" w:rsidRDefault="00542D47">
                                <w:r>
                                  <w:rPr>
                                    <w:rFonts w:hint="eastAsia"/>
                                  </w:rPr>
                                  <w:t>图</w:t>
                                </w:r>
                                <w:r>
                                  <w:t>6</w:t>
                                </w:r>
                              </w:p>
                            </w:txbxContent>
                          </v:textbox>
                        </v:shape>
                        <v:group id="Group 3584" o:spid="_x0000_s2691" style="position:absolute;width:2704;height:2965" coordsize="2704,2965">
                          <v:rect id="Rectangle 3585" o:spid="_x0000_s2692" style="position:absolute;left:104;top:2077;width:121;height:312;mso-wrap-style:none;v-text-anchor:top" filled="f" stroked="f">
                            <v:fill o:detectmouseclick="t"/>
                            <v:textbox inset="0,0,0,0">
                              <w:txbxContent>
                                <w:p w14:paraId="4E40CA17" w14:textId="77777777" w:rsidR="00542D47" w:rsidRDefault="00542D47"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rect>
                          <v:rect id="Rectangle 3586" o:spid="_x0000_s2693" style="position:absolute;left:1936;top:2080;width:121;height:312;mso-wrap-style:none;v-text-anchor:top" filled="f" stroked="f">
                            <v:fill o:detectmouseclick="t"/>
                            <v:textbox inset="0,0,0,0">
                              <w:txbxContent>
                                <w:p w14:paraId="5AC95D7C" w14:textId="77777777" w:rsidR="00542D47" w:rsidRDefault="00542D47"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rect>
                          <v:group id="Group 3587" o:spid="_x0000_s2694" style="position:absolute;width:2704;height:2965" coordsize="2704,2965">
                            <v:group id="Group 3588" o:spid="_x0000_s2695" style="position:absolute;width:2704;height:2965" coordsize="2704,2965">
                              <v:group id="Group 3589" o:spid="_x0000_s2696" style="position:absolute;width:2704;height:2965" coordsize="2704,2965">
                                <v:line id="Line 3590" o:spid="_x0000_s2697" style="position:absolute;flip:y" from="572,198" to="572,2965">
                                  <v:fill o:detectmouseclick="t"/>
                                  <v:stroke endarrow="classic"/>
                                </v:line>
                                <v:line id="Line 3591" o:spid="_x0000_s2698" style="position:absolute" from="0,2338" to="2520,2338">
                                  <v:fill o:detectmouseclick="t"/>
                                  <v:stroke endarrow="classic"/>
                                </v:line>
                                <v:rect id="Rectangle 3592" o:spid="_x0000_s2699" style="position:absolute;left:2524;top:2262;width:180;height:312;mso-wrap-style:square;v-text-anchor:top" filled="f" stroked="f">
                                  <v:fill o:detectmouseclick="t"/>
                                  <v:textbox inset="0,0,0,0">
                                    <w:txbxContent>
                                      <w:p w14:paraId="776871D6" w14:textId="77777777" w:rsidR="00542D47" w:rsidRDefault="00542D47">
                                        <w: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x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3593" o:spid="_x0000_s2700" style="position:absolute;left:376;width:260;height:312;mso-wrap-style:square;v-text-anchor:top" filled="f" stroked="f">
                                  <v:fill o:detectmouseclick="t"/>
                                  <v:textbox style="mso-fit-shape-to-text:t" inset="0,0,0,0">
                                    <w:txbxContent>
                                      <w:p w14:paraId="56787C2D" w14:textId="77777777" w:rsidR="00542D47" w:rsidRDefault="00542D47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y</w:t>
                                        </w:r>
                                      </w:p>
                                    </w:txbxContent>
                                  </v:textbox>
                                </v:rect>
                                <v:oval id="Oval 3594" o:spid="_x0000_s2701" style="position:absolute;left:554;top:2319;width:37;height:37;mso-wrap-style:square;v-text-anchor:top" fillcolor="black" strokeweight="0"/>
                              </v:group>
                              <v:shape id="未知" o:spid="_x0000_s2702" style="position:absolute;left:143;top:315;width:1860;height:2530;flip:y;mso-wrap-style:square;v-text-anchor:top" coordsize="1459,2009" path="m,l8,46r9,45l41,223r9,42l58,308r17,83l83,431r33,158l124,627r25,112l157,775r17,70l182,880r9,34l199,947r25,98l232,1076r8,31l248,1137r34,117l290,1282r8,27l306,1336r9,26l340,1437r8,24l373,1531r8,22l406,1616r8,20l422,1655r9,19l439,1693r8,18l464,1745r8,16l497,1807r8,15l514,1835r16,26l538,1873r9,12l555,1896r8,11l572,1917r58,57l638,1980r8,5l654,1990r9,4l671,1998r8,4l688,2005r8,2l704,2009r58,-2l770,2005r9,-3l787,1999r8,-4l804,1990r8,-5l820,1980r8,-6l845,1960r8,-7l861,1945r25,-27l895,1908r8,-11l911,1886r8,-12l928,1862r16,-26l953,1822r8,-14l994,1746r8,-17l1019,1694r8,-19l1035,1657r9,-20l1052,1617r17,-41l1077,1554r8,-22l1093,1510r25,-71l1127,1414r16,-51l1151,1337r9,-26l1168,1283r8,-27l1193,1199r8,-30l1209,1139r9,-30l1243,1015r8,-32l1267,916r9,-34l1284,848r8,-35l1301,777r24,-110l1334,630r8,-38l1350,553r9,-39l1383,393r9,-41l1400,310r8,-42l1417,225r8,-43l1433,138,1459,e" filled="f">
                                <v:fill o:detectmouseclick="t"/>
                                <v:path o:connectlocs="10,57;52,280;73,387;105,542;158,789;200,975;232,1108;253,1192;295,1355;316,1431;369,1614;390,1682;433,1809;475,1928;517,2035;537,2084;559,2132;591,2197;633,2275;655,2310;685,2358;707,2387;729,2414;813,2493;833,2506;855,2516;877,2524;897,2530;981,2524;1003,2517;1024,2506;1045,2493;1077,2468;1097,2449;1140,2402;1161,2375;1183,2344;1214,2294;1267,2198;1299,2133;1319,2086;1341,2036;1373,1957;1393,1901;1436,1780;1467,1683;1489,1615;1520,1509;1541,1434;1584,1278;1615,1153;1636,1067;1658,978;1700,793;1721,696;1763,494;1784,390;1806,283;1826,173" o:connectangles="0,0,0,0,0,0,0,0,0,0,0,0,0,0,0,0,0,0,0,0,0,0,0,0,0,0,0,0,0,0,0,0,0,0,0,0,0,0,0,0,0,0,0,0,0,0,0,0,0,0,0,0,0,0,0,0,0,0,0"/>
                              </v:shape>
                              <v:oval id="Oval 3596" o:spid="_x0000_s2703" style="position:absolute;left:1885;top:2317;width:37;height:39;mso-wrap-style:square;v-text-anchor:top" fillcolor="black" strokeweight="0"/>
                              <v:oval id="Oval 3597" o:spid="_x0000_s2704" style="position:absolute;left:221;top:2320;width:37;height:39;mso-wrap-style:square;v-text-anchor:top" fillcolor="black" strokeweight="0"/>
                              <v:rect id="Rectangle 3598" o:spid="_x0000_s2705" style="position:absolute;left:409;top:2284;width:180;height:364;mso-wrap-style:square;v-text-anchor:top" filled="f" stroked="f">
                                <v:fill o:detectmouseclick="t"/>
                                <v:textbox inset="0,0,0,0">
                                  <w:txbxContent>
                                    <w:p w14:paraId="395CEF47" w14:textId="77777777" w:rsidR="00542D47" w:rsidRDefault="00542D47">
                                      <w:r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O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oval id="Oval 3599" o:spid="_x0000_s2706" style="position:absolute;left:553;top:1024;width:37;height:39;mso-wrap-style:square;v-text-anchor:top" fillcolor="black" strokeweight="0"/>
                          </v:group>
                          <v:rect id="Rectangle 3600" o:spid="_x0000_s2707" style="position:absolute;left:407;top:862;width:130;height:312;mso-wrap-style:none;v-text-anchor:top" filled="f" stroked="f">
                            <v:fill o:detectmouseclick="t"/>
                            <v:textbox inset="0,0,0,0">
                              <w:txbxContent>
                                <w:p w14:paraId="66166EFD" w14:textId="77777777" w:rsidR="00542D47" w:rsidRDefault="00542D47"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rect id="Rectangle 3601" o:spid="_x0000_s2708" style="position:absolute;left:1115;top:61;width:130;height:312;mso-wrap-style:none;v-text-anchor:top" filled="f" stroked="f">
                        <v:fill o:detectmouseclick="t"/>
                        <v:textbox inset="0,0,0,0">
                          <w:txbxContent>
                            <w:p w14:paraId="506FB4A0" w14:textId="77777777" w:rsidR="00542D47" w:rsidRDefault="00542D47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line id="Line 3602" o:spid="_x0000_s2709" style="position:absolute" from="1076,1" to="1076,2921">
                        <v:fill o:detectmouseclick="t"/>
                      </v:line>
                    </v:group>
                    <v:rect id="Rectangle 3603" o:spid="_x0000_s2710" style="position:absolute;left:1112;width:181;height:312;mso-wrap-style:none;v-text-anchor:top" filled="f" stroked="f">
                      <v:fill o:detectmouseclick="t"/>
                      <v:textbox inset="0,0,0,0">
                        <w:txbxContent>
                          <w:p w14:paraId="5BC481A8" w14:textId="77777777" w:rsidR="00542D47" w:rsidRDefault="00542D47"/>
                        </w:txbxContent>
                      </v:textbox>
                    </v:rect>
                    <v:rect id="Rectangle 3604" o:spid="_x0000_s2711" style="position:absolute;left:1118;top:2928;width:130;height:312;mso-wrap-style:none;v-text-anchor:top" filled="f" stroked="f">
                      <v:fill o:detectmouseclick="t"/>
                      <v:textbox inset="0,0,0,0">
                        <w:txbxContent>
                          <w:p w14:paraId="00AD028B" w14:textId="77777777" w:rsidR="00542D47" w:rsidRDefault="00542D47"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Q</w:t>
                            </w:r>
                          </w:p>
                        </w:txbxContent>
                      </v:textbox>
                    </v:rect>
                  </v:group>
                  <v:oval id="Oval 3605" o:spid="_x0000_s2712" style="position:absolute;left:906;top:2520;width:45;height:45;mso-wrap-style:square;v-text-anchor:top" fillcolor="red" stroked="f">
                    <o:lock v:ext="edit" aspectratio="t"/>
                  </v:oval>
                  <v:oval id="Oval 3606" o:spid="_x0000_s2713" style="position:absolute;left:549;top:2859;width:45;height:45;mso-wrap-style:square;v-text-anchor:top" fillcolor="red" stroked="f">
                    <o:lock v:ext="edit" aspectratio="t"/>
                  </v:oval>
                  <v:oval id="Oval 3607" o:spid="_x0000_s2714" style="position:absolute;left:1053;top:1908;width:45;height:45;mso-wrap-style:square;v-text-anchor:top" fillcolor="red" stroked="f">
                    <o:lock v:ext="edit" aspectratio="t"/>
                  </v:oval>
                </v:group>
                <v:rect id="Rectangle 3608" o:spid="_x0000_s2715" style="position:absolute;left:450;top:2715;width:181;height:312;mso-wrap-style:square;v-text-anchor:top" filled="f" stroked="f">
                  <v:fill o:detectmouseclick="t"/>
                  <v:textbox inset="0,0,0,0">
                    <w:txbxContent>
                      <w:p w14:paraId="31B1F402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3609" o:spid="_x0000_s2716" style="position:absolute;left:1112;top:1857;width:181;height:312;mso-wrap-style:square;v-text-anchor:top" filled="f" stroked="f">
                  <v:fill o:detectmouseclick="t"/>
                  <v:textbox inset="0,0,0,0">
                    <w:txbxContent>
                      <w:p w14:paraId="54B33B0D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G</w:t>
                        </w:r>
                      </w:p>
                    </w:txbxContent>
                  </v:textbox>
                </v:rect>
                <v:rect id="Rectangle 3610" o:spid="_x0000_s2717" style="position:absolute;left:909;top:2496;width:181;height:312;mso-wrap-style:square;v-text-anchor:top" filled="f" stroked="f">
                  <v:fill o:detectmouseclick="t"/>
                  <v:textbox inset="0,0,0,0">
                    <w:txbxContent>
                      <w:p w14:paraId="78A175A3" w14:textId="77777777" w:rsidR="00542D47" w:rsidRDefault="00542D47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  <w:t>H</w:t>
                        </w:r>
                      </w:p>
                    </w:txbxContent>
                  </v:textbox>
                </v:rect>
                <v:line id="Line 3611" o:spid="_x0000_s2718" style="position:absolute;flip:y" from="567,2544" to="930,2893" strokecolor="red">
                  <v:fill o:detectmouseclick="t"/>
                  <v:stroke dashstyle="1 1"/>
                </v:line>
                <v:line id="Line 3612" o:spid="_x0000_s2719" style="position:absolute" from="576,2208" to="922,2537" strokecolor="red">
                  <v:fill o:detectmouseclick="t"/>
                </v:line>
                <v:line id="Line 3613" o:spid="_x0000_s2720" style="position:absolute;flip:y" from="927,1935" to="1074,2542" strokecolor="red">
                  <v:fill o:detectmouseclick="t"/>
                  <v:stroke dashstyle="1 1"/>
                </v:line>
                <v:line id="Line 3614" o:spid="_x0000_s2721" style="position:absolute;flip:y" from="1080,1233" to="1562,1925" strokecolor="red">
                  <v:fill o:detectmouseclick="t"/>
                  <v:stroke dashstyle="1 1"/>
                </v:line>
                <v:line id="Line 3615" o:spid="_x0000_s2722" style="position:absolute;flip:x y" from="579,1251" to="1072,1931" strokecolor="red">
                  <v:fill o:detectmouseclick="t"/>
                </v:line>
              </v:group>
              <v:shape id="Text Box 3616" o:spid="_x0000_s2723" type="#_x0000_t202" style="position:absolute;left:960;width:360;height:425;mso-wrap-style:square;v-text-anchor:top" filled="f" stroked="f">
                <v:fill o:detectmouseclick="t"/>
                <v:textbox>
                  <w:txbxContent>
                    <w:p w14:paraId="3A5CD861" w14:textId="77777777" w:rsidR="00542D47" w:rsidRDefault="00542D4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P</w:t>
                      </w:r>
                    </w:p>
                  </w:txbxContent>
                </v:textbox>
              </v:shape>
            </v:group>
          </v:group>
        </w:pic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rFonts w:hint="eastAsia"/>
          <w:i/>
          <w:sz w:val="22"/>
        </w:rPr>
        <w:t>－</w:t>
      </w:r>
      <w:r>
        <w:rPr>
          <w:sz w:val="22"/>
        </w:rPr>
        <w:t>(2</w:t>
      </w:r>
      <w:r>
        <w:rPr>
          <w:rFonts w:hint="eastAsia"/>
          <w:sz w:val="22"/>
        </w:rPr>
        <w:t>－</w:t>
      </w:r>
      <w:r>
        <w:rPr>
          <w:sz w:val="22"/>
        </w:rPr>
        <w:t>1</w:t>
      </w:r>
      <w:r>
        <w:rPr>
          <w:sz w:val="22"/>
        </w:rPr>
        <w:pict w14:anchorId="7BF702B5">
          <v:shape id="图片 48" o:spid="_x0000_i1072" type="#_x0000_t75" alt="说明: 学科网(www.zxxk.com)--教育资源门户，提供试卷、教案、课件、论文、素材及各类教学资源下载，还有大量而丰富的教学相关资讯！" style="width:1.5pt;height:.75pt">
            <v:fill o:detectmouseclick="t"/>
            <v:imagedata r:id="rId37" o:title=" 学科网(www.zxxk"/>
          </v:shape>
        </w:pict>
      </w:r>
      <w:r>
        <w:rPr>
          <w:sz w:val="22"/>
        </w:rPr>
        <w:t>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＝</w:t>
      </w:r>
      <w:r>
        <w:rPr>
          <w:sz w:val="22"/>
        </w:rPr>
        <w:t xml:space="preserve">3 </w:t>
      </w:r>
    </w:p>
    <w:p w14:paraId="2625326B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E</w:t>
      </w:r>
      <w:r>
        <w:rPr>
          <w:rFonts w:hint="eastAsia"/>
          <w:sz w:val="22"/>
        </w:rPr>
        <w:t>坐标为（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3</w:t>
      </w:r>
      <w:r>
        <w:rPr>
          <w:rFonts w:hint="eastAsia"/>
          <w:sz w:val="22"/>
        </w:rPr>
        <w:t>）</w:t>
      </w:r>
    </w:p>
    <w:p w14:paraId="7C0BEFEF" w14:textId="77777777" w:rsidR="00542D47" w:rsidRDefault="00542D47">
      <w:pPr>
        <w:spacing w:line="300" w:lineRule="auto"/>
        <w:ind w:firstLineChars="500" w:firstLine="1100"/>
        <w:rPr>
          <w:sz w:val="22"/>
        </w:rPr>
      </w:pPr>
      <w:r>
        <w:rPr>
          <w:rFonts w:hint="eastAsia"/>
          <w:sz w:val="22"/>
        </w:rPr>
        <w:t>又</w:t>
      </w:r>
      <w:r>
        <w:rPr>
          <w:rFonts w:ascii="宋体" w:hAnsi="宋体" w:cs="宋体" w:hint="eastAsia"/>
          <w:sz w:val="22"/>
        </w:rPr>
        <w:t>∵</w:t>
      </w:r>
      <w:r>
        <w:rPr>
          <w:rFonts w:hint="eastAsia"/>
          <w:sz w:val="22"/>
        </w:rPr>
        <w:t>抛物线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rFonts w:hint="eastAsia"/>
          <w:i/>
          <w:sz w:val="22"/>
        </w:rPr>
        <w:t>－</w:t>
      </w:r>
      <w:r>
        <w:rPr>
          <w:sz w:val="22"/>
        </w:rPr>
        <w:t>(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>1)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图</w:t>
      </w:r>
      <w:r>
        <w:rPr>
          <w:sz w:val="22"/>
        </w:rPr>
        <w:pict w14:anchorId="4E2FC952">
          <v:shape id="图片 49" o:spid="_x0000_i1073" type="#_x0000_t75" alt="说明: 学科网(www.zxxk.com)--教育资源门户，提供试卷、教案、课件、论文、素材及各类教学资源下载，还有大量而丰富的教学相关资讯！" style="width:1.5pt;height:.75pt">
            <v:fill o:detectmouseclick="t"/>
            <v:imagedata r:id="rId37" o:title=" 学科网(www.zxxk"/>
          </v:shape>
        </w:pict>
      </w:r>
      <w:r>
        <w:rPr>
          <w:rFonts w:hint="eastAsia"/>
          <w:sz w:val="22"/>
        </w:rPr>
        <w:t>像分别与</w:t>
      </w:r>
      <w:r>
        <w:rPr>
          <w:i/>
          <w:sz w:val="22"/>
        </w:rPr>
        <w:t>x</w:t>
      </w:r>
      <w:r>
        <w:rPr>
          <w:rFonts w:hint="eastAsia"/>
          <w:sz w:val="22"/>
        </w:rPr>
        <w:t>轴、</w:t>
      </w:r>
      <w:r>
        <w:rPr>
          <w:i/>
          <w:sz w:val="22"/>
        </w:rPr>
        <w:t>y</w:t>
      </w:r>
      <w:r>
        <w:rPr>
          <w:rFonts w:hint="eastAsia"/>
          <w:sz w:val="22"/>
        </w:rPr>
        <w:t>轴交于点</w:t>
      </w:r>
      <w:r>
        <w:rPr>
          <w:sz w:val="22"/>
        </w:rPr>
        <w:t>A</w:t>
      </w:r>
      <w:r>
        <w:rPr>
          <w:rFonts w:hint="eastAsia"/>
          <w:sz w:val="22"/>
        </w:rPr>
        <w:t>、</w:t>
      </w:r>
      <w:r>
        <w:rPr>
          <w:sz w:val="22"/>
        </w:rPr>
        <w:t>B</w:t>
      </w:r>
      <w:r>
        <w:rPr>
          <w:rFonts w:hint="eastAsia"/>
          <w:sz w:val="22"/>
        </w:rPr>
        <w:t>、</w:t>
      </w:r>
      <w:r>
        <w:rPr>
          <w:sz w:val="22"/>
        </w:rPr>
        <w:t xml:space="preserve">D </w:t>
      </w:r>
    </w:p>
    <w:p w14:paraId="7100A57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当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0</w:t>
      </w:r>
      <w:r>
        <w:rPr>
          <w:rFonts w:hint="eastAsia"/>
          <w:sz w:val="22"/>
        </w:rPr>
        <w:t>时，</w:t>
      </w:r>
      <w:r>
        <w:rPr>
          <w:rFonts w:hint="eastAsia"/>
          <w:i/>
          <w:sz w:val="22"/>
        </w:rPr>
        <w:t>－</w:t>
      </w:r>
      <w:r>
        <w:rPr>
          <w:sz w:val="22"/>
        </w:rPr>
        <w:t>(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>1)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＝</w:t>
      </w:r>
      <w:r>
        <w:rPr>
          <w:sz w:val="22"/>
        </w:rPr>
        <w:t>0</w:t>
      </w:r>
      <w:r>
        <w:rPr>
          <w:rFonts w:hint="eastAsia"/>
          <w:sz w:val="22"/>
        </w:rPr>
        <w:t>，</w:t>
      </w:r>
      <w:r>
        <w:rPr>
          <w:rFonts w:ascii="宋体" w:hAnsi="宋体" w:cs="宋体" w:hint="eastAsia"/>
          <w:sz w:val="22"/>
        </w:rPr>
        <w:t>∴</w:t>
      </w:r>
      <w:r>
        <w:rPr>
          <w:sz w:val="22"/>
        </w:rPr>
        <w:t xml:space="preserve"> </w:t>
      </w:r>
      <w:r>
        <w:rPr>
          <w:i/>
          <w:sz w:val="22"/>
        </w:rPr>
        <w:t>x</w:t>
      </w:r>
      <w:r>
        <w:rPr>
          <w:rFonts w:hint="eastAsia"/>
          <w:sz w:val="22"/>
        </w:rPr>
        <w:t>＝－</w:t>
      </w:r>
      <w:r>
        <w:rPr>
          <w:sz w:val="22"/>
        </w:rPr>
        <w:t>1</w:t>
      </w:r>
      <w:r>
        <w:rPr>
          <w:rFonts w:hint="eastAsia"/>
          <w:sz w:val="22"/>
        </w:rPr>
        <w:t>或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 xml:space="preserve">3 </w:t>
      </w:r>
    </w:p>
    <w:p w14:paraId="40D80FE8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sz w:val="22"/>
        </w:rPr>
        <w:t xml:space="preserve">  </w:t>
      </w:r>
      <w:r>
        <w:rPr>
          <w:rFonts w:hint="eastAsia"/>
          <w:sz w:val="22"/>
        </w:rPr>
        <w:t>当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0</w:t>
      </w:r>
      <w:r>
        <w:rPr>
          <w:rFonts w:hint="eastAsia"/>
          <w:sz w:val="22"/>
        </w:rPr>
        <w:t>时，</w:t>
      </w:r>
      <w:r>
        <w:rPr>
          <w:i/>
          <w:sz w:val="22"/>
        </w:rPr>
        <w:t>y</w:t>
      </w:r>
      <w:r>
        <w:rPr>
          <w:rFonts w:hint="eastAsia"/>
          <w:sz w:val="22"/>
        </w:rPr>
        <w:t>＝－</w:t>
      </w:r>
      <w:r>
        <w:rPr>
          <w:sz w:val="22"/>
        </w:rPr>
        <w:t>1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＝</w:t>
      </w:r>
      <w:r>
        <w:rPr>
          <w:sz w:val="22"/>
        </w:rPr>
        <w:t>3,</w:t>
      </w:r>
    </w:p>
    <w:p w14:paraId="3BE71D1C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A</w:t>
      </w:r>
      <w:r>
        <w:rPr>
          <w:rFonts w:hint="eastAsia"/>
          <w:sz w:val="22"/>
        </w:rPr>
        <w:t>（－</w:t>
      </w:r>
      <w:r>
        <w:rPr>
          <w:sz w:val="22"/>
        </w:rPr>
        <w:t>1</w: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），点</w:t>
      </w:r>
      <w:r>
        <w:rPr>
          <w:sz w:val="22"/>
        </w:rPr>
        <w:t>B</w:t>
      </w:r>
      <w:r>
        <w:rPr>
          <w:rFonts w:hint="eastAsia"/>
          <w:sz w:val="22"/>
        </w:rPr>
        <w:t>（</w:t>
      </w:r>
      <w:r>
        <w:rPr>
          <w:sz w:val="22"/>
        </w:rPr>
        <w:t>3</w: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），点</w:t>
      </w:r>
      <w:r>
        <w:rPr>
          <w:sz w:val="22"/>
        </w:rPr>
        <w:t>D</w:t>
      </w:r>
      <w:r>
        <w:rPr>
          <w:rFonts w:hint="eastAsia"/>
          <w:sz w:val="22"/>
        </w:rPr>
        <w:t>（</w:t>
      </w:r>
      <w:r>
        <w:rPr>
          <w:sz w:val="22"/>
        </w:rPr>
        <w:t>0</w:t>
      </w:r>
      <w:r>
        <w:rPr>
          <w:rFonts w:hint="eastAsia"/>
          <w:sz w:val="22"/>
        </w:rPr>
        <w:t>，</w:t>
      </w:r>
      <w:r>
        <w:rPr>
          <w:sz w:val="22"/>
        </w:rPr>
        <w:t>3</w:t>
      </w:r>
      <w:r>
        <w:rPr>
          <w:rFonts w:hint="eastAsia"/>
          <w:sz w:val="22"/>
        </w:rPr>
        <w:t>）</w:t>
      </w:r>
    </w:p>
    <w:p w14:paraId="2C548F3E" w14:textId="77777777" w:rsidR="00542D47" w:rsidRDefault="00542D47">
      <w:pPr>
        <w:spacing w:line="300" w:lineRule="auto"/>
        <w:ind w:firstLineChars="500" w:firstLine="1100"/>
        <w:rPr>
          <w:sz w:val="22"/>
        </w:rPr>
      </w:pPr>
      <w:r>
        <w:rPr>
          <w:rFonts w:hint="eastAsia"/>
          <w:sz w:val="22"/>
        </w:rPr>
        <w:t>又</w:t>
      </w:r>
      <w:r>
        <w:rPr>
          <w:rFonts w:ascii="宋体" w:hAnsi="宋体" w:cs="宋体" w:hint="eastAsia"/>
          <w:sz w:val="22"/>
        </w:rPr>
        <w:t>∵</w:t>
      </w:r>
      <w:r>
        <w:rPr>
          <w:rFonts w:hint="eastAsia"/>
          <w:sz w:val="22"/>
        </w:rPr>
        <w:t>抛物线的对称轴为：直线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1</w:t>
      </w:r>
      <w:r>
        <w:rPr>
          <w:rFonts w:hint="eastAsia"/>
          <w:sz w:val="22"/>
        </w:rPr>
        <w:t>，</w:t>
      </w:r>
    </w:p>
    <w:p w14:paraId="43080FB8" w14:textId="77777777" w:rsidR="00542D47" w:rsidRDefault="00542D47">
      <w:pPr>
        <w:spacing w:line="300" w:lineRule="auto"/>
        <w:ind w:firstLineChars="500" w:firstLine="1100"/>
        <w:rPr>
          <w:sz w:val="22"/>
        </w:rPr>
      </w:pPr>
      <w:r>
        <w:rPr>
          <w:sz w:val="22"/>
        </w:rPr>
        <w:t xml:space="preserve">  </w:t>
      </w: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D</w:t>
      </w:r>
      <w:r>
        <w:rPr>
          <w:rFonts w:hint="eastAsia"/>
          <w:sz w:val="22"/>
        </w:rPr>
        <w:t>与点</w:t>
      </w:r>
      <w:r>
        <w:rPr>
          <w:sz w:val="22"/>
        </w:rPr>
        <w:t>E</w:t>
      </w:r>
      <w:r>
        <w:rPr>
          <w:rFonts w:hint="eastAsia"/>
          <w:sz w:val="22"/>
        </w:rPr>
        <w:t>关于</w:t>
      </w:r>
      <w:r>
        <w:rPr>
          <w:sz w:val="22"/>
        </w:rPr>
        <w:t>PQ</w:t>
      </w:r>
      <w:r>
        <w:rPr>
          <w:rFonts w:hint="eastAsia"/>
          <w:sz w:val="22"/>
        </w:rPr>
        <w:t>对称，</w:t>
      </w:r>
      <w:r>
        <w:rPr>
          <w:sz w:val="22"/>
        </w:rPr>
        <w:t>GD</w:t>
      </w:r>
      <w:r>
        <w:rPr>
          <w:rFonts w:hint="eastAsia"/>
          <w:sz w:val="22"/>
        </w:rPr>
        <w:t>＝</w:t>
      </w:r>
      <w:r>
        <w:rPr>
          <w:sz w:val="22"/>
        </w:rPr>
        <w:t>GE</w:t>
      </w:r>
      <w:r>
        <w:rPr>
          <w:sz w:val="22"/>
        </w:rPr>
        <w:pict w14:anchorId="1A4B3A77">
          <v:shape id="图片 50" o:spid="_x0000_i1074" type="#_x0000_t75" alt="说明: 学科网(www.zxxk.com)--教育资源门户，提供试卷、教案、课件、论文、素材及各类教学资源下载，还有大量而丰富的教学相关资讯！" style="width:1.5pt;height:1.5pt">
            <v:fill o:detectmouseclick="t"/>
            <v:imagedata r:id="rId37" o:title=" 学科网(www.zxxk"/>
          </v:shape>
        </w:pict>
      </w:r>
      <w:r>
        <w:rPr>
          <w:sz w:val="22"/>
        </w:rPr>
        <w:t>…………………</w:t>
      </w:r>
      <w:r>
        <w:rPr>
          <w:rFonts w:ascii="宋体" w:hAnsi="宋体" w:cs="宋体" w:hint="eastAsia"/>
          <w:sz w:val="22"/>
        </w:rPr>
        <w:t>②</w:t>
      </w:r>
    </w:p>
    <w:p w14:paraId="274FE9A6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分别将点</w:t>
      </w:r>
      <w:r>
        <w:rPr>
          <w:sz w:val="22"/>
        </w:rPr>
        <w:t>A</w:t>
      </w:r>
      <w:r>
        <w:rPr>
          <w:rFonts w:hint="eastAsia"/>
          <w:sz w:val="22"/>
        </w:rPr>
        <w:t>（－</w:t>
      </w:r>
      <w:r>
        <w:rPr>
          <w:sz w:val="22"/>
        </w:rPr>
        <w:t>1</w: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）、点</w:t>
      </w:r>
      <w:r>
        <w:rPr>
          <w:sz w:val="22"/>
        </w:rPr>
        <w:t>E</w:t>
      </w:r>
      <w:r>
        <w:rPr>
          <w:rFonts w:hint="eastAsia"/>
          <w:sz w:val="22"/>
        </w:rPr>
        <w:t>（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3</w:t>
      </w:r>
      <w:r>
        <w:rPr>
          <w:rFonts w:hint="eastAsia"/>
          <w:sz w:val="22"/>
        </w:rPr>
        <w:t>）代入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i/>
          <w:sz w:val="22"/>
        </w:rPr>
        <w:t>kx</w:t>
      </w:r>
      <w:r>
        <w:rPr>
          <w:rFonts w:hint="eastAsia"/>
          <w:sz w:val="22"/>
        </w:rPr>
        <w:t>＋</w:t>
      </w:r>
      <w:r>
        <w:rPr>
          <w:i/>
          <w:sz w:val="22"/>
        </w:rPr>
        <w:t>b</w:t>
      </w:r>
      <w:r>
        <w:rPr>
          <w:rFonts w:hint="eastAsia"/>
          <w:sz w:val="22"/>
        </w:rPr>
        <w:t>，得：</w:t>
      </w:r>
    </w:p>
    <w:p w14:paraId="3FC35D0C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sz w:val="22"/>
        </w:rPr>
        <w:t xml:space="preserve">   </w:t>
      </w:r>
      <w:r>
        <w:rPr>
          <w:position w:val="-30"/>
          <w:sz w:val="22"/>
        </w:rPr>
        <w:object w:dxaOrig="1065" w:dyaOrig="660" w14:anchorId="530E9B61">
          <v:shape id="对象 40" o:spid="_x0000_i1075" type="#_x0000_t75" alt="学科网(www.zxxk.com)--教育资源门户，提供试卷、教案、课件、论文、素材及各类教学资源下载，还有大量而丰富的教学相关资讯！" style="width:53.25pt;height:33pt" o:ole="">
            <v:imagedata r:id="rId87" o:title=""/>
          </v:shape>
          <o:OLEObject Type="Embed" ProgID="Equation.DSMT4" ShapeID="对象 40" DrawAspect="Content" ObjectID="_1842727845" r:id="rId88"/>
        </w:object>
      </w:r>
      <w:r>
        <w:rPr>
          <w:sz w:val="22"/>
        </w:rPr>
        <w:t xml:space="preserve">    </w:t>
      </w:r>
      <w:r>
        <w:rPr>
          <w:rFonts w:hint="eastAsia"/>
          <w:sz w:val="22"/>
        </w:rPr>
        <w:t>解得：</w:t>
      </w:r>
      <w:r>
        <w:rPr>
          <w:position w:val="-30"/>
          <w:sz w:val="22"/>
        </w:rPr>
        <w:object w:dxaOrig="600" w:dyaOrig="660" w14:anchorId="726BC242">
          <v:shape id="对象 41" o:spid="_x0000_i1076" type="#_x0000_t75" alt="学科网(www.zxxk.com)--教育资源门户，提供试卷、教案、课件、论文、素材及各类教学资源下载，还有大量而丰富的教学相关资讯！" style="width:30pt;height:33pt" o:ole="">
            <v:imagedata r:id="rId89" o:title=""/>
          </v:shape>
          <o:OLEObject Type="Embed" ProgID="Equation.DSMT4" ShapeID="对象 41" DrawAspect="Content" ObjectID="_1842727846" r:id="rId90"/>
        </w:object>
      </w:r>
    </w:p>
    <w:p w14:paraId="44D563BC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过</w:t>
      </w:r>
      <w:r>
        <w:rPr>
          <w:sz w:val="22"/>
        </w:rPr>
        <w:t>A</w:t>
      </w:r>
      <w:r>
        <w:rPr>
          <w:rFonts w:hint="eastAsia"/>
          <w:sz w:val="22"/>
        </w:rPr>
        <w:t>、</w:t>
      </w:r>
      <w:r>
        <w:rPr>
          <w:sz w:val="22"/>
        </w:rPr>
        <w:t>E</w:t>
      </w:r>
      <w:r>
        <w:rPr>
          <w:rFonts w:hint="eastAsia"/>
          <w:sz w:val="22"/>
        </w:rPr>
        <w:t>两点的一次函数解析式为：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i/>
          <w:sz w:val="22"/>
        </w:rPr>
        <w:t>x</w:t>
      </w:r>
      <w:r>
        <w:rPr>
          <w:rFonts w:hint="eastAsia"/>
          <w:sz w:val="22"/>
        </w:rPr>
        <w:t>＋</w:t>
      </w:r>
      <w:r>
        <w:rPr>
          <w:sz w:val="22"/>
        </w:rPr>
        <w:t xml:space="preserve">1 </w:t>
      </w:r>
    </w:p>
    <w:p w14:paraId="495FFCFC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当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0</w:t>
      </w:r>
      <w:r>
        <w:rPr>
          <w:rFonts w:hint="eastAsia"/>
          <w:sz w:val="22"/>
        </w:rPr>
        <w:t>时，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1</w:t>
      </w:r>
    </w:p>
    <w:p w14:paraId="027939A6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F</w:t>
      </w:r>
      <w:r>
        <w:rPr>
          <w:rFonts w:hint="eastAsia"/>
          <w:sz w:val="22"/>
        </w:rPr>
        <w:t>坐标为（</w:t>
      </w:r>
      <w:r>
        <w:rPr>
          <w:sz w:val="22"/>
        </w:rPr>
        <w:t>0</w:t>
      </w:r>
      <w:r>
        <w:rPr>
          <w:rFonts w:hint="eastAsia"/>
          <w:sz w:val="22"/>
        </w:rPr>
        <w:t>，</w:t>
      </w:r>
      <w:r>
        <w:rPr>
          <w:sz w:val="22"/>
        </w:rPr>
        <w:t>1</w:t>
      </w:r>
      <w:r>
        <w:rPr>
          <w:rFonts w:hint="eastAsia"/>
          <w:sz w:val="22"/>
        </w:rPr>
        <w:t>）</w:t>
      </w:r>
    </w:p>
    <w:p w14:paraId="7FA55092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position w:val="-14"/>
          <w:sz w:val="22"/>
        </w:rPr>
        <w:object w:dxaOrig="795" w:dyaOrig="375" w14:anchorId="2B085F01">
          <v:shape id="对象 42" o:spid="_x0000_i1077" type="#_x0000_t75" alt="学科网(www.zxxk.com)--教育资源门户，提供试卷、教案、课件、论文、素材及各类教学资源下载，还有大量而丰富的教学相关资讯！" style="width:39.75pt;height:18.75pt" o:ole="">
            <v:imagedata r:id="rId91" o:title=""/>
          </v:shape>
          <o:OLEObject Type="Embed" ProgID="Equation.DSMT4" ShapeID="对象 42" DrawAspect="Content" ObjectID="_1842727847" r:id="rId92"/>
        </w:object>
      </w:r>
      <w:r>
        <w:rPr>
          <w:sz w:val="22"/>
        </w:rPr>
        <w:t>………………………………………</w:t>
      </w:r>
      <w:r>
        <w:rPr>
          <w:rFonts w:ascii="宋体" w:hAnsi="宋体" w:cs="宋体" w:hint="eastAsia"/>
          <w:sz w:val="22"/>
        </w:rPr>
        <w:t>③</w:t>
      </w:r>
    </w:p>
    <w:p w14:paraId="0410E4E2" w14:textId="77777777" w:rsidR="00542D47" w:rsidRDefault="00542D47">
      <w:pPr>
        <w:spacing w:line="300" w:lineRule="auto"/>
        <w:ind w:firstLineChars="500" w:firstLine="1100"/>
        <w:rPr>
          <w:sz w:val="22"/>
        </w:rPr>
      </w:pPr>
      <w:r>
        <w:rPr>
          <w:rFonts w:hint="eastAsia"/>
          <w:sz w:val="22"/>
        </w:rPr>
        <w:t>又</w:t>
      </w:r>
      <w:r>
        <w:rPr>
          <w:rFonts w:ascii="宋体" w:hAnsi="宋体" w:cs="宋体" w:hint="eastAsia"/>
          <w:sz w:val="22"/>
        </w:rPr>
        <w:t>∵</w:t>
      </w:r>
      <w:r>
        <w:rPr>
          <w:rFonts w:hint="eastAsia"/>
          <w:sz w:val="22"/>
        </w:rPr>
        <w:t>点</w:t>
      </w:r>
      <w:r>
        <w:rPr>
          <w:sz w:val="22"/>
        </w:rPr>
        <w:t>F</w:t>
      </w:r>
      <w:r>
        <w:rPr>
          <w:rFonts w:hint="eastAsia"/>
          <w:sz w:val="22"/>
        </w:rPr>
        <w:t>与点</w:t>
      </w:r>
      <w:r>
        <w:rPr>
          <w:sz w:val="22"/>
        </w:rPr>
        <w:t>I</w:t>
      </w:r>
      <w:r>
        <w:rPr>
          <w:rFonts w:hint="eastAsia"/>
          <w:sz w:val="22"/>
        </w:rPr>
        <w:t>关于</w:t>
      </w:r>
      <w:r>
        <w:rPr>
          <w:i/>
          <w:sz w:val="22"/>
        </w:rPr>
        <w:t>x</w:t>
      </w:r>
      <w:r>
        <w:rPr>
          <w:rFonts w:hint="eastAsia"/>
          <w:sz w:val="22"/>
        </w:rPr>
        <w:t>轴对称，</w:t>
      </w:r>
    </w:p>
    <w:p w14:paraId="1729759D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I</w:t>
      </w:r>
      <w:r>
        <w:rPr>
          <w:rFonts w:hint="eastAsia"/>
          <w:sz w:val="22"/>
        </w:rPr>
        <w:t>坐标为（</w:t>
      </w:r>
      <w:r>
        <w:rPr>
          <w:sz w:val="22"/>
        </w:rPr>
        <w:t>0</w:t>
      </w:r>
      <w:r>
        <w:rPr>
          <w:rFonts w:hint="eastAsia"/>
          <w:sz w:val="22"/>
        </w:rPr>
        <w:t>，－</w:t>
      </w:r>
      <w:r>
        <w:rPr>
          <w:sz w:val="22"/>
        </w:rPr>
        <w:t>1</w:t>
      </w:r>
      <w:r>
        <w:rPr>
          <w:rFonts w:hint="eastAsia"/>
          <w:sz w:val="22"/>
        </w:rPr>
        <w:t>）</w:t>
      </w:r>
    </w:p>
    <w:p w14:paraId="2C91D4C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position w:val="-14"/>
          <w:sz w:val="22"/>
        </w:rPr>
        <w:object w:dxaOrig="3300" w:dyaOrig="420" w14:anchorId="7B317B1B">
          <v:shape id="对象 43" o:spid="_x0000_i1078" type="#_x0000_t75" alt="学科网(www.zxxk.com)--教育资源门户，提供试卷、教案、课件、论文、素材及各类教学资源下载，还有大量而丰富的教学相关资讯！" style="width:165pt;height:21pt" o:ole="">
            <v:imagedata r:id="rId93" o:title=""/>
          </v:shape>
          <o:OLEObject Type="Embed" ProgID="Equation.DSMT4" ShapeID="对象 43" DrawAspect="Content" ObjectID="_1842727848" r:id="rId94"/>
        </w:object>
      </w:r>
      <w:r>
        <w:rPr>
          <w:sz w:val="22"/>
        </w:rPr>
        <w:t>………</w:t>
      </w:r>
      <w:r>
        <w:rPr>
          <w:rFonts w:ascii="宋体" w:hAnsi="宋体" w:cs="宋体" w:hint="eastAsia"/>
          <w:sz w:val="22"/>
        </w:rPr>
        <w:t>④</w:t>
      </w:r>
    </w:p>
    <w:p w14:paraId="719C16AD" w14:textId="77777777" w:rsidR="00542D47" w:rsidRDefault="00542D47">
      <w:pPr>
        <w:spacing w:line="300" w:lineRule="auto"/>
        <w:ind w:firstLineChars="500" w:firstLine="1100"/>
        <w:rPr>
          <w:sz w:val="22"/>
        </w:rPr>
      </w:pPr>
      <w:r>
        <w:rPr>
          <w:rFonts w:hint="eastAsia"/>
          <w:sz w:val="22"/>
        </w:rPr>
        <w:t>又</w:t>
      </w:r>
      <w:r>
        <w:rPr>
          <w:rFonts w:ascii="宋体" w:hAnsi="宋体" w:cs="宋体" w:hint="eastAsia"/>
          <w:sz w:val="22"/>
        </w:rPr>
        <w:t>∵</w:t>
      </w:r>
      <w:r>
        <w:rPr>
          <w:rFonts w:hint="eastAsia"/>
          <w:sz w:val="22"/>
        </w:rPr>
        <w:t>要使四边形</w:t>
      </w:r>
      <w:r>
        <w:rPr>
          <w:sz w:val="22"/>
        </w:rPr>
        <w:t>DFHG</w:t>
      </w:r>
      <w:r>
        <w:rPr>
          <w:rFonts w:hint="eastAsia"/>
          <w:sz w:val="22"/>
        </w:rPr>
        <w:t>的周长最小，由于</w:t>
      </w:r>
      <w:r>
        <w:rPr>
          <w:sz w:val="22"/>
        </w:rPr>
        <w:t>DF</w:t>
      </w:r>
      <w:r>
        <w:rPr>
          <w:rFonts w:hint="eastAsia"/>
          <w:sz w:val="22"/>
        </w:rPr>
        <w:t>是一个定值，</w:t>
      </w:r>
    </w:p>
    <w:p w14:paraId="0C1EE2E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只要使</w:t>
      </w:r>
      <w:r>
        <w:rPr>
          <w:sz w:val="22"/>
        </w:rPr>
        <w:t>DG</w:t>
      </w:r>
      <w:r>
        <w:rPr>
          <w:rFonts w:hint="eastAsia"/>
          <w:sz w:val="22"/>
        </w:rPr>
        <w:t>＋</w:t>
      </w:r>
      <w:r>
        <w:rPr>
          <w:sz w:val="22"/>
        </w:rPr>
        <w:t>GH</w:t>
      </w:r>
      <w:r>
        <w:rPr>
          <w:rFonts w:hint="eastAsia"/>
          <w:sz w:val="22"/>
        </w:rPr>
        <w:t>＋</w:t>
      </w:r>
      <w:r>
        <w:rPr>
          <w:sz w:val="22"/>
        </w:rPr>
        <w:t>HI</w:t>
      </w:r>
      <w:r>
        <w:rPr>
          <w:rFonts w:hint="eastAsia"/>
          <w:sz w:val="22"/>
        </w:rPr>
        <w:t>最小即可</w:t>
      </w:r>
    </w:p>
    <w:p w14:paraId="17F2D1A5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由图形的对称性和</w:t>
      </w:r>
      <w:r>
        <w:rPr>
          <w:rFonts w:ascii="宋体" w:hAnsi="宋体" w:cs="宋体" w:hint="eastAsia"/>
          <w:sz w:val="22"/>
        </w:rPr>
        <w:t>①</w:t>
      </w:r>
      <w:r>
        <w:rPr>
          <w:rFonts w:hint="eastAsia"/>
          <w:sz w:val="22"/>
        </w:rPr>
        <w:t>、</w:t>
      </w:r>
      <w:r>
        <w:rPr>
          <w:rFonts w:ascii="宋体" w:hAnsi="宋体" w:cs="宋体" w:hint="eastAsia"/>
          <w:sz w:val="22"/>
        </w:rPr>
        <w:t>②</w:t>
      </w:r>
      <w:r>
        <w:rPr>
          <w:rFonts w:hint="eastAsia"/>
          <w:sz w:val="22"/>
        </w:rPr>
        <w:t>、</w:t>
      </w:r>
      <w:r>
        <w:rPr>
          <w:rFonts w:ascii="宋体" w:hAnsi="宋体" w:cs="宋体" w:hint="eastAsia"/>
          <w:sz w:val="22"/>
        </w:rPr>
        <w:t>③</w:t>
      </w:r>
      <w:r>
        <w:rPr>
          <w:rFonts w:hint="eastAsia"/>
          <w:sz w:val="22"/>
        </w:rPr>
        <w:t>，可知，</w:t>
      </w:r>
    </w:p>
    <w:p w14:paraId="59615CBD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sz w:val="22"/>
        </w:rPr>
        <w:t xml:space="preserve">  DG</w:t>
      </w:r>
      <w:r>
        <w:rPr>
          <w:rFonts w:hint="eastAsia"/>
          <w:sz w:val="22"/>
        </w:rPr>
        <w:t>＋</w:t>
      </w:r>
      <w:r>
        <w:rPr>
          <w:sz w:val="22"/>
        </w:rPr>
        <w:t>GH</w:t>
      </w:r>
      <w:r>
        <w:rPr>
          <w:rFonts w:hint="eastAsia"/>
          <w:sz w:val="22"/>
        </w:rPr>
        <w:t>＋</w:t>
      </w:r>
      <w:r>
        <w:rPr>
          <w:sz w:val="22"/>
        </w:rPr>
        <w:t>HF</w:t>
      </w:r>
      <w:r>
        <w:rPr>
          <w:rFonts w:hint="eastAsia"/>
          <w:sz w:val="22"/>
        </w:rPr>
        <w:t>＝</w:t>
      </w:r>
      <w:r>
        <w:rPr>
          <w:sz w:val="22"/>
        </w:rPr>
        <w:t>EG</w:t>
      </w:r>
      <w:r>
        <w:rPr>
          <w:rFonts w:hint="eastAsia"/>
          <w:sz w:val="22"/>
        </w:rPr>
        <w:t>＋</w:t>
      </w:r>
      <w:r>
        <w:rPr>
          <w:sz w:val="22"/>
        </w:rPr>
        <w:t>GH</w:t>
      </w:r>
      <w:r>
        <w:rPr>
          <w:rFonts w:hint="eastAsia"/>
          <w:sz w:val="22"/>
        </w:rPr>
        <w:t>＋</w:t>
      </w:r>
      <w:r>
        <w:rPr>
          <w:sz w:val="22"/>
        </w:rPr>
        <w:t>HI</w:t>
      </w:r>
    </w:p>
    <w:p w14:paraId="072FA88A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lastRenderedPageBreak/>
        <w:t>只有当</w:t>
      </w:r>
      <w:r>
        <w:rPr>
          <w:sz w:val="22"/>
        </w:rPr>
        <w:t>EI</w:t>
      </w:r>
      <w:r>
        <w:rPr>
          <w:rFonts w:hint="eastAsia"/>
          <w:sz w:val="22"/>
        </w:rPr>
        <w:t>为一条直线时，</w:t>
      </w:r>
      <w:r>
        <w:rPr>
          <w:sz w:val="22"/>
        </w:rPr>
        <w:t>EG</w:t>
      </w:r>
      <w:r>
        <w:rPr>
          <w:rFonts w:hint="eastAsia"/>
          <w:sz w:val="22"/>
        </w:rPr>
        <w:t>＋</w:t>
      </w:r>
      <w:r>
        <w:rPr>
          <w:sz w:val="22"/>
        </w:rPr>
        <w:pict w14:anchorId="344CC188">
          <v:shape id="图片 55" o:spid="_x0000_i1079" type="#_x0000_t75" alt="说明: 学科网(www.zxxk.com)--教育资源门户，提供试卷、教案、课件、论文、素材及各类教学资源下载，还有大量而丰富的教学相关资讯！" style="width:1.5pt;height:2.25pt">
            <v:fill o:detectmouseclick="t"/>
            <v:imagedata r:id="rId37" o:title=" 学科网(www.zxxk"/>
          </v:shape>
        </w:pict>
      </w:r>
      <w:r>
        <w:rPr>
          <w:sz w:val="22"/>
        </w:rPr>
        <w:t>GH</w:t>
      </w:r>
      <w:r>
        <w:rPr>
          <w:rFonts w:hint="eastAsia"/>
          <w:sz w:val="22"/>
        </w:rPr>
        <w:t>＋</w:t>
      </w:r>
      <w:r>
        <w:rPr>
          <w:sz w:val="22"/>
        </w:rPr>
        <w:t>HI</w:t>
      </w:r>
      <w:r>
        <w:rPr>
          <w:rFonts w:hint="eastAsia"/>
          <w:sz w:val="22"/>
        </w:rPr>
        <w:t>最小</w:t>
      </w:r>
    </w:p>
    <w:p w14:paraId="4A615C7F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设过</w:t>
      </w:r>
      <w:r>
        <w:rPr>
          <w:sz w:val="22"/>
        </w:rPr>
        <w:t>E</w:t>
      </w:r>
      <w:r>
        <w:rPr>
          <w:rFonts w:hint="eastAsia"/>
          <w:sz w:val="22"/>
        </w:rPr>
        <w:t>（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3</w:t>
      </w:r>
      <w:r>
        <w:rPr>
          <w:rFonts w:hint="eastAsia"/>
          <w:sz w:val="22"/>
        </w:rPr>
        <w:t>）、</w:t>
      </w:r>
      <w:r>
        <w:rPr>
          <w:sz w:val="22"/>
        </w:rPr>
        <w:t>I</w:t>
      </w:r>
      <w:r>
        <w:rPr>
          <w:rFonts w:hint="eastAsia"/>
          <w:sz w:val="22"/>
        </w:rPr>
        <w:t>（</w:t>
      </w:r>
      <w:r>
        <w:rPr>
          <w:sz w:val="22"/>
        </w:rPr>
        <w:t>0</w:t>
      </w:r>
      <w:r>
        <w:rPr>
          <w:rFonts w:hint="eastAsia"/>
          <w:sz w:val="22"/>
        </w:rPr>
        <w:t>，－</w:t>
      </w:r>
      <w:r>
        <w:rPr>
          <w:sz w:val="22"/>
        </w:rPr>
        <w:t>1</w:t>
      </w:r>
      <w:r>
        <w:rPr>
          <w:rFonts w:hint="eastAsia"/>
          <w:sz w:val="22"/>
        </w:rPr>
        <w:t>）两点的函数解析式为：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i/>
          <w:sz w:val="22"/>
        </w:rPr>
        <w:t>k</w:t>
      </w:r>
      <w:r>
        <w:rPr>
          <w:sz w:val="22"/>
          <w:vertAlign w:val="subscript"/>
        </w:rPr>
        <w:t>1</w:t>
      </w:r>
      <w:r>
        <w:rPr>
          <w:i/>
          <w:sz w:val="22"/>
        </w:rPr>
        <w:t>x</w:t>
      </w:r>
      <w:r>
        <w:rPr>
          <w:rFonts w:hint="eastAsia"/>
          <w:sz w:val="22"/>
        </w:rPr>
        <w:t>＋</w:t>
      </w:r>
      <w:r>
        <w:rPr>
          <w:i/>
          <w:sz w:val="22"/>
        </w:rPr>
        <w:t>b</w:t>
      </w:r>
      <w:r>
        <w:rPr>
          <w:sz w:val="22"/>
          <w:vertAlign w:val="subscript"/>
        </w:rPr>
        <w:t>1</w:t>
      </w:r>
      <w:r>
        <w:rPr>
          <w:rFonts w:hint="eastAsia"/>
          <w:sz w:val="22"/>
        </w:rPr>
        <w:t>（</w:t>
      </w:r>
      <w:r>
        <w:rPr>
          <w:i/>
          <w:sz w:val="22"/>
        </w:rPr>
        <w:t>k</w:t>
      </w:r>
      <w:r>
        <w:rPr>
          <w:sz w:val="22"/>
          <w:vertAlign w:val="subscript"/>
        </w:rPr>
        <w:t>1</w:t>
      </w:r>
      <w:r>
        <w:rPr>
          <w:sz w:val="22"/>
        </w:rPr>
        <w:t>≠0</w:t>
      </w:r>
      <w:r>
        <w:rPr>
          <w:rFonts w:hint="eastAsia"/>
          <w:sz w:val="22"/>
        </w:rPr>
        <w:t>），</w:t>
      </w:r>
    </w:p>
    <w:p w14:paraId="14264DFB" w14:textId="77777777" w:rsidR="00542D47" w:rsidRDefault="00542D47">
      <w:pPr>
        <w:spacing w:line="300" w:lineRule="auto"/>
        <w:ind w:firstLineChars="700" w:firstLine="1540"/>
        <w:rPr>
          <w:sz w:val="22"/>
        </w:rPr>
      </w:pPr>
      <w:r>
        <w:rPr>
          <w:rFonts w:hint="eastAsia"/>
          <w:sz w:val="22"/>
        </w:rPr>
        <w:t>分别将点</w:t>
      </w:r>
      <w:r>
        <w:rPr>
          <w:sz w:val="22"/>
        </w:rPr>
        <w:t>E</w:t>
      </w:r>
      <w:r>
        <w:rPr>
          <w:rFonts w:hint="eastAsia"/>
          <w:sz w:val="22"/>
        </w:rPr>
        <w:t>（</w:t>
      </w:r>
      <w:r>
        <w:rPr>
          <w:sz w:val="22"/>
        </w:rPr>
        <w:t>2</w:t>
      </w:r>
      <w:r>
        <w:rPr>
          <w:rFonts w:hint="eastAsia"/>
          <w:sz w:val="22"/>
        </w:rPr>
        <w:t>，</w:t>
      </w:r>
      <w:r>
        <w:rPr>
          <w:sz w:val="22"/>
        </w:rPr>
        <w:t>3</w:t>
      </w:r>
      <w:r>
        <w:rPr>
          <w:rFonts w:hint="eastAsia"/>
          <w:sz w:val="22"/>
        </w:rPr>
        <w:t>）、点</w:t>
      </w:r>
      <w:r>
        <w:rPr>
          <w:sz w:val="22"/>
        </w:rPr>
        <w:t>I</w:t>
      </w:r>
      <w:r>
        <w:rPr>
          <w:rFonts w:hint="eastAsia"/>
          <w:sz w:val="22"/>
        </w:rPr>
        <w:t>（</w:t>
      </w:r>
      <w:r>
        <w:rPr>
          <w:sz w:val="22"/>
        </w:rPr>
        <w:t>0</w:t>
      </w:r>
      <w:r>
        <w:rPr>
          <w:rFonts w:hint="eastAsia"/>
          <w:sz w:val="22"/>
        </w:rPr>
        <w:t>，－</w:t>
      </w:r>
      <w:r>
        <w:rPr>
          <w:sz w:val="22"/>
        </w:rPr>
        <w:t>1</w:t>
      </w:r>
      <w:r>
        <w:rPr>
          <w:rFonts w:hint="eastAsia"/>
          <w:sz w:val="22"/>
        </w:rPr>
        <w:t>）代入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i/>
          <w:sz w:val="22"/>
        </w:rPr>
        <w:t>k</w:t>
      </w:r>
      <w:r>
        <w:rPr>
          <w:sz w:val="22"/>
          <w:vertAlign w:val="subscript"/>
        </w:rPr>
        <w:t>1</w:t>
      </w:r>
      <w:r>
        <w:rPr>
          <w:i/>
          <w:sz w:val="22"/>
        </w:rPr>
        <w:t>x</w:t>
      </w:r>
      <w:r>
        <w:rPr>
          <w:rFonts w:hint="eastAsia"/>
          <w:sz w:val="22"/>
        </w:rPr>
        <w:t>＋</w:t>
      </w:r>
      <w:r>
        <w:rPr>
          <w:i/>
          <w:sz w:val="22"/>
        </w:rPr>
        <w:t>b</w:t>
      </w:r>
      <w:r>
        <w:rPr>
          <w:sz w:val="22"/>
          <w:vertAlign w:val="subscript"/>
        </w:rPr>
        <w:t>1</w:t>
      </w:r>
      <w:r>
        <w:rPr>
          <w:rFonts w:hint="eastAsia"/>
          <w:sz w:val="22"/>
        </w:rPr>
        <w:t>，得：</w:t>
      </w:r>
    </w:p>
    <w:p w14:paraId="1C8A417F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sz w:val="22"/>
        </w:rPr>
        <w:t xml:space="preserve">     </w:t>
      </w:r>
      <w:r>
        <w:rPr>
          <w:position w:val="-32"/>
          <w:sz w:val="22"/>
        </w:rPr>
        <w:object w:dxaOrig="1140" w:dyaOrig="705" w14:anchorId="7FA948A8">
          <v:shape id="对象 44" o:spid="_x0000_i1080" type="#_x0000_t75" alt="学科网(www.zxxk.com)--教育资源门户，提供试卷、教案、课件、论文、素材及各类教学资源下载，还有大量而丰富的教学相关资讯！" style="width:57pt;height:35.25pt" o:ole="">
            <v:imagedata r:id="rId95" o:title=""/>
          </v:shape>
          <o:OLEObject Type="Embed" ProgID="Equation.DSMT4" ShapeID="对象 44" DrawAspect="Content" ObjectID="_1842727849" r:id="rId96"/>
        </w:object>
      </w:r>
      <w:r>
        <w:rPr>
          <w:sz w:val="22"/>
        </w:rPr>
        <w:t xml:space="preserve">    </w:t>
      </w:r>
      <w:r>
        <w:rPr>
          <w:rFonts w:hint="eastAsia"/>
          <w:sz w:val="22"/>
        </w:rPr>
        <w:t>解得：</w:t>
      </w:r>
      <w:r>
        <w:rPr>
          <w:position w:val="-32"/>
          <w:sz w:val="22"/>
        </w:rPr>
        <w:object w:dxaOrig="765" w:dyaOrig="690" w14:anchorId="1C555576">
          <v:shape id="对象 45" o:spid="_x0000_i1081" type="#_x0000_t75" alt="学科网(www.zxxk.com)--教育资源门户，提供试卷、教案、课件、论文、素材及各类教学资源下载，还有大量而丰富的教学相关资讯！" style="width:38.25pt;height:34.5pt" o:ole="">
            <v:imagedata r:id="rId97" o:title=""/>
          </v:shape>
          <o:OLEObject Type="Embed" ProgID="Equation.DSMT4" ShapeID="对象 45" DrawAspect="Content" ObjectID="_1842727850" r:id="rId98"/>
        </w:object>
      </w:r>
    </w:p>
    <w:p w14:paraId="7EFF5829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过</w:t>
      </w:r>
      <w:r>
        <w:rPr>
          <w:sz w:val="22"/>
        </w:rPr>
        <w:t>A</w:t>
      </w:r>
      <w:r>
        <w:rPr>
          <w:rFonts w:hint="eastAsia"/>
          <w:sz w:val="22"/>
        </w:rPr>
        <w:t>、</w:t>
      </w:r>
      <w:r>
        <w:rPr>
          <w:sz w:val="22"/>
        </w:rPr>
        <w:t>E</w:t>
      </w:r>
      <w:r>
        <w:rPr>
          <w:rFonts w:hint="eastAsia"/>
          <w:sz w:val="22"/>
        </w:rPr>
        <w:t>两点的一次函数解析式为：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2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 xml:space="preserve">1 </w:t>
      </w:r>
    </w:p>
    <w:p w14:paraId="24E6117C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当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sz w:val="22"/>
        </w:rPr>
        <w:t>1</w:t>
      </w:r>
      <w:r>
        <w:rPr>
          <w:rFonts w:hint="eastAsia"/>
          <w:sz w:val="22"/>
        </w:rPr>
        <w:t>时，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1</w:t>
      </w:r>
      <w:r>
        <w:rPr>
          <w:rFonts w:hint="eastAsia"/>
          <w:sz w:val="22"/>
        </w:rPr>
        <w:t>；当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sz w:val="22"/>
        </w:rPr>
        <w:t>0</w:t>
      </w:r>
      <w:r>
        <w:rPr>
          <w:rFonts w:hint="eastAsia"/>
          <w:sz w:val="22"/>
        </w:rPr>
        <w:t>时，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position w:val="-24"/>
          <w:sz w:val="22"/>
        </w:rPr>
        <w:object w:dxaOrig="225" w:dyaOrig="570" w14:anchorId="10BC503C">
          <v:shape id="对象 46" o:spid="_x0000_i1082" type="#_x0000_t75" alt="学科网(www.zxxk.com)--教育资源门户，提供试卷、教案、课件、论文、素材及各类教学资源下载，还有大量而丰富的教学相关资讯！" style="width:11.25pt;height:28.5pt" o:ole="">
            <v:imagedata r:id="rId99" o:title=""/>
          </v:shape>
          <o:OLEObject Type="Embed" ProgID="Equation.DSMT4" ShapeID="对象 46" DrawAspect="Content" ObjectID="_1842727851" r:id="rId100"/>
        </w:object>
      </w:r>
      <w:r>
        <w:rPr>
          <w:rFonts w:hint="eastAsia"/>
          <w:sz w:val="22"/>
        </w:rPr>
        <w:t>；</w:t>
      </w:r>
    </w:p>
    <w:p w14:paraId="29398DCD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G</w:t>
      </w:r>
      <w:r>
        <w:rPr>
          <w:rFonts w:hint="eastAsia"/>
          <w:sz w:val="22"/>
        </w:rPr>
        <w:t>坐标为（</w:t>
      </w:r>
      <w:r>
        <w:rPr>
          <w:sz w:val="22"/>
        </w:rPr>
        <w:t>1</w:t>
      </w:r>
      <w:r>
        <w:rPr>
          <w:rFonts w:hint="eastAsia"/>
          <w:sz w:val="22"/>
        </w:rPr>
        <w:t>，</w:t>
      </w:r>
      <w:r>
        <w:rPr>
          <w:sz w:val="22"/>
        </w:rPr>
        <w:t>1</w:t>
      </w:r>
      <w:r>
        <w:rPr>
          <w:rFonts w:hint="eastAsia"/>
          <w:sz w:val="22"/>
        </w:rPr>
        <w:t>），点</w:t>
      </w:r>
      <w:r>
        <w:rPr>
          <w:sz w:val="22"/>
        </w:rPr>
        <w:t>H</w:t>
      </w:r>
      <w:r>
        <w:rPr>
          <w:rFonts w:hint="eastAsia"/>
          <w:sz w:val="22"/>
        </w:rPr>
        <w:t>坐标为（</w:t>
      </w:r>
      <w:r>
        <w:rPr>
          <w:position w:val="-24"/>
          <w:sz w:val="22"/>
        </w:rPr>
        <w:object w:dxaOrig="225" w:dyaOrig="570" w14:anchorId="235EC266">
          <v:shape id="对象 47" o:spid="_x0000_i1083" type="#_x0000_t75" alt="学科网(www.zxxk.com)--教育资源门户，提供试卷、教案、课件、论文、素材及各类教学资源下载，还有大量而丰富的教学相关资讯！" style="width:11.25pt;height:28.5pt" o:ole="">
            <v:imagedata r:id="rId99" o:title=""/>
          </v:shape>
          <o:OLEObject Type="Embed" ProgID="Equation.DSMT4" ShapeID="对象 47" DrawAspect="Content" ObjectID="_1842727852" r:id="rId101"/>
        </w:objec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</w:t>
      </w:r>
    </w:p>
    <w:p w14:paraId="2001BD74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四边形</w:t>
      </w:r>
      <w:r>
        <w:rPr>
          <w:sz w:val="22"/>
        </w:rPr>
        <w:t>DFHG</w:t>
      </w:r>
      <w:r>
        <w:rPr>
          <w:rFonts w:hint="eastAsia"/>
          <w:sz w:val="22"/>
        </w:rPr>
        <w:t>的周长最小为：</w:t>
      </w:r>
      <w:r>
        <w:rPr>
          <w:sz w:val="22"/>
        </w:rPr>
        <w:t>DF</w:t>
      </w:r>
      <w:r>
        <w:rPr>
          <w:rFonts w:hint="eastAsia"/>
          <w:sz w:val="22"/>
        </w:rPr>
        <w:t>＋</w:t>
      </w:r>
      <w:r>
        <w:rPr>
          <w:sz w:val="22"/>
        </w:rPr>
        <w:t>DG</w:t>
      </w:r>
      <w:r>
        <w:rPr>
          <w:rFonts w:hint="eastAsia"/>
          <w:sz w:val="22"/>
        </w:rPr>
        <w:t>＋</w:t>
      </w:r>
      <w:r>
        <w:rPr>
          <w:sz w:val="22"/>
        </w:rPr>
        <w:t>GH</w:t>
      </w:r>
      <w:r>
        <w:rPr>
          <w:rFonts w:hint="eastAsia"/>
          <w:sz w:val="22"/>
        </w:rPr>
        <w:t>＋</w:t>
      </w:r>
      <w:r>
        <w:rPr>
          <w:sz w:val="22"/>
        </w:rPr>
        <w:t>HF</w:t>
      </w:r>
      <w:r>
        <w:rPr>
          <w:rFonts w:hint="eastAsia"/>
          <w:sz w:val="22"/>
        </w:rPr>
        <w:t>＝</w:t>
      </w:r>
      <w:r>
        <w:rPr>
          <w:sz w:val="22"/>
        </w:rPr>
        <w:t>DF</w:t>
      </w:r>
      <w:r>
        <w:rPr>
          <w:rFonts w:hint="eastAsia"/>
          <w:sz w:val="22"/>
        </w:rPr>
        <w:t>＋</w:t>
      </w:r>
      <w:r>
        <w:rPr>
          <w:sz w:val="22"/>
        </w:rPr>
        <w:t>EI</w:t>
      </w:r>
    </w:p>
    <w:p w14:paraId="7DCDC5A8" w14:textId="77777777" w:rsidR="00542D47" w:rsidRDefault="00542D47">
      <w:pPr>
        <w:spacing w:line="300" w:lineRule="auto"/>
        <w:ind w:firstLineChars="600" w:firstLine="1260"/>
        <w:rPr>
          <w:sz w:val="22"/>
        </w:rPr>
      </w:pPr>
      <w:r>
        <w:pict w14:anchorId="05548A2A">
          <v:group id="组合 2476" o:spid="_x0000_s2736" alt="学科网(www.zxxk.com)--教育资源门户，提供试卷、教案、课件、论文、素材及各类教学资源下载，还有大量而丰富的教学相关资讯！" style="position:absolute;left:0;text-align:left;margin-left:315pt;margin-top:18.3pt;width:135.2pt;height:182.15pt;z-index:251669504" coordsize="2704,3643">
            <v:group id="Group 3897" o:spid="_x0000_s2737" style="position:absolute;width:2704;height:3643" coordsize="2704,3643">
              <v:group id="Group 3898" o:spid="_x0000_s2738" style="position:absolute;width:2704;height:3643" coordsize="2704,3643">
                <v:group id="Group 3899" o:spid="_x0000_s2739" style="position:absolute;width:2704;height:3643" coordsize="2704,3643">
                  <v:group id="Group 3900" o:spid="_x0000_s2740" style="position:absolute;width:2704;height:3643" coordsize="2704,3643">
                    <v:group id="Group 3901" o:spid="_x0000_s2741" style="position:absolute;width:2704;height:3643" coordsize="2704,3643">
                      <v:group id="Group 3902" o:spid="_x0000_s2742" style="position:absolute;width:2704;height:3643" coordsize="2704,3643">
                        <v:group id="Group 3903" o:spid="_x0000_s2743" style="position:absolute;width:2704;height:3643" coordsize="2704,3643">
                          <v:shape id="Text Box 3904" o:spid="_x0000_s2744" type="#_x0000_t202" style="position:absolute;left:689;top:3159;width:813;height:484;mso-wrap-style:square;v-text-anchor:top" filled="f" stroked="f">
                            <v:fill o:detectmouseclick="t"/>
                            <v:textbox>
                              <w:txbxContent>
                                <w:p w14:paraId="08DC196B" w14:textId="77777777" w:rsidR="00542D47" w:rsidRDefault="00542D47">
                                  <w:r>
                                    <w:rPr>
                                      <w:rFonts w:hint="eastAsia"/>
                                    </w:rPr>
                                    <w:t>图</w:t>
                                  </w:r>
                                  <w:r>
                                    <w:t>7</w:t>
                                  </w:r>
                                </w:p>
                              </w:txbxContent>
                            </v:textbox>
                          </v:shape>
                          <v:group id="Group 3905" o:spid="_x0000_s2745" style="position:absolute;width:2704;height:2965" coordsize="2704,2965">
                            <v:rect id="Rectangle 3906" o:spid="_x0000_s2746" style="position:absolute;left:104;top:2077;width:121;height:312;mso-wrap-style:none;v-text-anchor:top" filled="f" stroked="f">
                              <v:fill o:detectmouseclick="t"/>
                              <v:textbox inset="0,0,0,0">
                                <w:txbxContent>
                                  <w:p w14:paraId="53946B0B" w14:textId="77777777" w:rsidR="00542D47" w:rsidRDefault="00542D47"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rect>
                            <v:rect id="Rectangle 3907" o:spid="_x0000_s2747" style="position:absolute;left:1936;top:2080;width:121;height:312;mso-wrap-style:none;v-text-anchor:top" filled="f" stroked="f">
                              <v:fill o:detectmouseclick="t"/>
                              <v:textbox inset="0,0,0,0">
                                <w:txbxContent>
                                  <w:p w14:paraId="21F3D9D3" w14:textId="77777777" w:rsidR="00542D47" w:rsidRDefault="00542D47"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B</w:t>
                                    </w:r>
                                  </w:p>
                                </w:txbxContent>
                              </v:textbox>
                            </v:rect>
                            <v:group id="Group 3908" o:spid="_x0000_s2748" style="position:absolute;width:2704;height:2965" coordsize="2704,2965">
                              <v:group id="Group 3909" o:spid="_x0000_s2749" style="position:absolute;width:2704;height:2965" coordsize="2704,2965">
                                <v:group id="Group 3910" o:spid="_x0000_s2750" style="position:absolute;width:2704;height:2965" coordsize="2704,2965">
                                  <v:line id="Line 3911" o:spid="_x0000_s2751" style="position:absolute;flip:y" from="572,198" to="572,2965">
                                    <v:fill o:detectmouseclick="t"/>
                                    <v:stroke endarrow="classic"/>
                                  </v:line>
                                  <v:line id="Line 3912" o:spid="_x0000_s2752" style="position:absolute" from="0,2338" to="2520,2338">
                                    <v:fill o:detectmouseclick="t"/>
                                    <v:stroke endarrow="classic"/>
                                  </v:line>
                                  <v:rect id="Rectangle 3913" o:spid="_x0000_s2753" style="position:absolute;left:2524;top:2262;width:180;height:312;mso-wrap-style:square;v-text-anchor:top" filled="f" stroked="f">
                                    <v:fill o:detectmouseclick="t"/>
                                    <v:textbox inset="0,0,0,0">
                                      <w:txbxContent>
                                        <w:p w14:paraId="27A85024" w14:textId="77777777" w:rsidR="00542D47" w:rsidRDefault="00542D47"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/>
                                              <w:sz w:val="18"/>
                                              <w:szCs w:val="18"/>
                                            </w:rPr>
                                            <w:t>x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3914" o:spid="_x0000_s2754" style="position:absolute;left:376;width:260;height:312;mso-wrap-style:square;v-text-anchor:top" filled="f" stroked="f">
                                    <v:fill o:detectmouseclick="t"/>
                                    <v:textbox style="mso-fit-shape-to-text:t" inset="0,0,0,0">
                                      <w:txbxContent>
                                        <w:p w14:paraId="3A24B719" w14:textId="77777777" w:rsidR="00542D47" w:rsidRDefault="00542D47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/>
                                              <w:sz w:val="18"/>
                                              <w:szCs w:val="18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oval id="Oval 3915" o:spid="_x0000_s2755" style="position:absolute;left:554;top:2319;width:37;height:37;mso-wrap-style:square;v-text-anchor:top" fillcolor="black" strokeweight="0"/>
                                </v:group>
                                <v:shape id="未知" o:spid="_x0000_s2756" style="position:absolute;left:143;top:315;width:1860;height:2530;flip:y;mso-wrap-style:square;v-text-anchor:top" coordsize="1459,2009" path="m,l8,46r9,45l41,223r9,42l58,308r17,83l83,431r33,158l124,627r25,112l157,775r17,70l182,880r9,34l199,947r25,98l232,1076r8,31l248,1137r34,117l290,1282r8,27l306,1336r9,26l340,1437r8,24l373,1531r8,22l406,1616r8,20l422,1655r9,19l439,1693r8,18l464,1745r8,16l497,1807r8,15l514,1835r16,26l538,1873r9,12l555,1896r8,11l572,1917r58,57l638,1980r8,5l654,1990r9,4l671,1998r8,4l688,2005r8,2l704,2009r58,-2l770,2005r9,-3l787,1999r8,-4l804,1990r8,-5l820,1980r8,-6l845,1960r8,-7l861,1945r25,-27l895,1908r8,-11l911,1886r8,-12l928,1862r16,-26l953,1822r8,-14l994,1746r8,-17l1019,1694r8,-19l1035,1657r9,-20l1052,1617r17,-41l1077,1554r8,-22l1093,1510r25,-71l1127,1414r16,-51l1151,1337r9,-26l1168,1283r8,-27l1193,1199r8,-30l1209,1139r9,-30l1243,1015r8,-32l1267,916r9,-34l1284,848r8,-35l1301,777r24,-110l1334,630r8,-38l1350,553r9,-39l1383,393r9,-41l1400,310r8,-42l1417,225r8,-43l1433,138,1459,e" filled="f">
                                  <v:fill o:detectmouseclick="t"/>
                                  <v:path o:connectlocs="10,57;52,280;73,387;105,542;158,789;200,975;232,1108;253,1192;295,1355;316,1431;369,1614;390,1682;433,1809;475,1928;517,2035;537,2084;559,2132;591,2197;633,2275;655,2310;685,2358;707,2387;729,2414;813,2493;833,2506;855,2516;877,2524;897,2530;981,2524;1003,2517;1024,2506;1045,2493;1077,2468;1097,2449;1140,2402;1161,2375;1183,2344;1214,2294;1267,2198;1299,2133;1319,2086;1341,2036;1373,1957;1393,1901;1436,1780;1467,1683;1489,1615;1520,1509;1541,1434;1584,1278;1615,1153;1636,1067;1658,978;1700,793;1721,696;1763,494;1784,390;1806,283;1826,173" o:connectangles="0,0,0,0,0,0,0,0,0,0,0,0,0,0,0,0,0,0,0,0,0,0,0,0,0,0,0,0,0,0,0,0,0,0,0,0,0,0,0,0,0,0,0,0,0,0,0,0,0,0,0,0,0,0,0,0,0,0,0"/>
                                </v:shape>
                                <v:oval id="Oval 3917" o:spid="_x0000_s2757" style="position:absolute;left:1885;top:2317;width:37;height:39;mso-wrap-style:square;v-text-anchor:top" fillcolor="black" strokeweight="0"/>
                                <v:oval id="Oval 3918" o:spid="_x0000_s2758" style="position:absolute;left:221;top:2320;width:37;height:39;mso-wrap-style:square;v-text-anchor:top" fillcolor="black" strokeweight="0"/>
                                <v:rect id="Rectangle 3919" o:spid="_x0000_s2759" style="position:absolute;left:409;top:2284;width:180;height:364;mso-wrap-style:square;v-text-anchor:top" filled="f" stroked="f">
                                  <v:fill o:detectmouseclick="t"/>
                                  <v:textbox inset="0,0,0,0">
                                    <w:txbxContent>
                                      <w:p w14:paraId="3188187A" w14:textId="77777777" w:rsidR="00542D47" w:rsidRDefault="00542D47">
                                        <w: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oval id="Oval 3920" o:spid="_x0000_s2760" style="position:absolute;left:553;top:1024;width:37;height:39;mso-wrap-style:square;v-text-anchor:top" fillcolor="black" strokeweight="0"/>
                            </v:group>
                            <v:rect id="Rectangle 3921" o:spid="_x0000_s2761" style="position:absolute;left:407;top:862;width:130;height:312;mso-wrap-style:none;v-text-anchor:top" filled="f" stroked="f">
                              <v:fill o:detectmouseclick="t"/>
                              <v:textbox inset="0,0,0,0">
                                <w:txbxContent>
                                  <w:p w14:paraId="5851FBF7" w14:textId="77777777" w:rsidR="00542D47" w:rsidRDefault="00542D47"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D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  <v:rect id="Rectangle 3922" o:spid="_x0000_s2762" style="position:absolute;left:1115;top:61;width:127;height:312;mso-wrap-style:none;v-text-anchor:top" filled="f" stroked="f">
                          <v:fill o:detectmouseclick="t"/>
                          <v:textbox inset="0,0,0,0">
                            <w:txbxContent>
                              <w:p w14:paraId="075087FD" w14:textId="77777777" w:rsidR="00542D47" w:rsidRDefault="00542D47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000000"/>
                                    <w:sz w:val="18"/>
                                    <w:szCs w:val="18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rect>
                      </v:group>
                      <v:line id="Line 3923" o:spid="_x0000_s2763" style="position:absolute" from="568,1041" to="1900,2339">
                        <v:fill o:detectmouseclick="t"/>
                      </v:line>
                    </v:group>
                    <v:line id="Line 3924" o:spid="_x0000_s2764" style="position:absolute;flip:x" from="247,1050" to="576,2343">
                      <v:fill o:detectmouseclick="t"/>
                    </v:line>
                  </v:group>
                  <v:line id="Line 3925" o:spid="_x0000_s2765" style="position:absolute" from="1485,816" to="1485,2330" strokecolor="blue">
                    <v:fill o:detectmouseclick="t"/>
                  </v:line>
                  <v:line id="Line 3926" o:spid="_x0000_s2766" style="position:absolute" from="495,1374" to="1481,2334" strokecolor="blue">
                    <v:fill o:detectmouseclick="t"/>
                  </v:line>
                </v:group>
                <v:line id="Line 3927" o:spid="_x0000_s2767" style="position:absolute" from="570,1059" to="1483,2324" strokecolor="blue">
                  <v:fill o:detectmouseclick="t"/>
                </v:line>
              </v:group>
              <v:rect id="Rectangle 3928" o:spid="_x0000_s2768" style="position:absolute;left:1485;top:2253;width:85;height:85;mso-wrap-style:square;v-text-anchor:top" filled="f">
                <v:fill o:detectmouseclick="t"/>
                <o:lock v:ext="edit" aspectratio="t"/>
              </v:rect>
            </v:group>
            <v:shape id="Text Box 3929" o:spid="_x0000_s2769" type="#_x0000_t202" style="position:absolute;left:1221;top:2271;width:488;height:369;mso-wrap-style:square;v-text-anchor:top" filled="f" stroked="f">
              <v:fill o:detectmouseclick="t"/>
              <v:textbox>
                <w:txbxContent>
                  <w:p w14:paraId="6D01D4FE" w14:textId="77777777" w:rsidR="00542D47" w:rsidRDefault="00542D47">
                    <w:pPr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M</w:t>
                    </w:r>
                  </w:p>
                </w:txbxContent>
              </v:textbox>
            </v:shape>
            <v:shape id="Text Box 3930" o:spid="_x0000_s2770" type="#_x0000_t202" style="position:absolute;left:1362;top:528;width:488;height:369;mso-wrap-style:square;v-text-anchor:top" filled="f" stroked="f">
              <v:fill o:detectmouseclick="t"/>
              <v:textbox>
                <w:txbxContent>
                  <w:p w14:paraId="2C306761" w14:textId="77777777" w:rsidR="00542D47" w:rsidRDefault="00542D47">
                    <w:pPr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T</w:t>
                    </w:r>
                  </w:p>
                </w:txbxContent>
              </v:textbox>
            </v:shape>
            <v:shape id="Text Box 3931" o:spid="_x0000_s2771" type="#_x0000_t202" style="position:absolute;left:156;top:1122;width:488;height:369;mso-wrap-style:square;v-text-anchor:top" filled="f" stroked="f">
              <v:fill o:detectmouseclick="t"/>
              <v:textbox>
                <w:txbxContent>
                  <w:p w14:paraId="4B36AD25" w14:textId="77777777" w:rsidR="00542D47" w:rsidRDefault="00542D47">
                    <w:pPr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N</w:t>
                    </w:r>
                  </w:p>
                </w:txbxContent>
              </v:textbox>
            </v:shape>
          </v:group>
        </w:pict>
      </w:r>
      <w:r>
        <w:rPr>
          <w:rFonts w:hint="eastAsia"/>
          <w:sz w:val="22"/>
        </w:rPr>
        <w:t>由</w:t>
      </w:r>
      <w:r>
        <w:rPr>
          <w:rFonts w:ascii="宋体" w:hAnsi="宋体" w:cs="宋体" w:hint="eastAsia"/>
          <w:sz w:val="22"/>
        </w:rPr>
        <w:t>③</w:t>
      </w:r>
      <w:r>
        <w:rPr>
          <w:rFonts w:hint="eastAsia"/>
          <w:sz w:val="22"/>
        </w:rPr>
        <w:t>和</w:t>
      </w:r>
      <w:r>
        <w:rPr>
          <w:rFonts w:ascii="宋体" w:hAnsi="宋体" w:cs="宋体" w:hint="eastAsia"/>
          <w:sz w:val="22"/>
        </w:rPr>
        <w:t>④</w:t>
      </w:r>
      <w:r>
        <w:rPr>
          <w:rFonts w:hint="eastAsia"/>
          <w:sz w:val="22"/>
        </w:rPr>
        <w:t>，可知：</w:t>
      </w:r>
    </w:p>
    <w:p w14:paraId="5A24B8EA" w14:textId="77777777" w:rsidR="00542D47" w:rsidRDefault="00542D47">
      <w:pPr>
        <w:ind w:firstLineChars="600" w:firstLine="1320"/>
        <w:rPr>
          <w:sz w:val="22"/>
        </w:rPr>
      </w:pPr>
      <w:r>
        <w:rPr>
          <w:sz w:val="22"/>
        </w:rPr>
        <w:t xml:space="preserve">  DF</w:t>
      </w:r>
      <w:r>
        <w:rPr>
          <w:rFonts w:hint="eastAsia"/>
          <w:sz w:val="22"/>
        </w:rPr>
        <w:t>＋</w:t>
      </w:r>
      <w:r>
        <w:rPr>
          <w:sz w:val="22"/>
        </w:rPr>
        <w:t>EI</w:t>
      </w:r>
      <w:r>
        <w:rPr>
          <w:rFonts w:hint="eastAsia"/>
          <w:sz w:val="22"/>
        </w:rPr>
        <w:t>＝</w:t>
      </w:r>
      <w:r>
        <w:rPr>
          <w:position w:val="-8"/>
          <w:sz w:val="22"/>
        </w:rPr>
        <w:object w:dxaOrig="750" w:dyaOrig="330" w14:anchorId="17452F33">
          <v:shape id="对象 48" o:spid="_x0000_i1084" type="#_x0000_t75" alt="学科网(www.zxxk.com)--教育资源门户，提供试卷、教案、课件、论文、素材及各类教学资源下载，还有大量而丰富的教学相关资讯！" style="width:37.5pt;height:16.5pt" o:ole="">
            <v:imagedata r:id="rId102" o:title=""/>
          </v:shape>
          <o:OLEObject Type="Embed" ProgID="Equation.DSMT4" ShapeID="对象 48" DrawAspect="Content" ObjectID="_1842727853" r:id="rId103"/>
        </w:object>
      </w:r>
    </w:p>
    <w:p w14:paraId="4DD6BEA6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四边形</w:t>
      </w:r>
      <w:r>
        <w:rPr>
          <w:sz w:val="22"/>
        </w:rPr>
        <w:t>DFHG</w:t>
      </w:r>
      <w:r>
        <w:rPr>
          <w:rFonts w:hint="eastAsia"/>
          <w:sz w:val="22"/>
        </w:rPr>
        <w:t>的周长最小为</w:t>
      </w:r>
      <w:r>
        <w:rPr>
          <w:position w:val="-8"/>
          <w:sz w:val="22"/>
        </w:rPr>
        <w:object w:dxaOrig="750" w:dyaOrig="330" w14:anchorId="54306502">
          <v:shape id="对象 49" o:spid="_x0000_i1085" type="#_x0000_t75" alt="学科网(www.zxxk.com)--教育资源门户，提供试卷、教案、课件、论文、素材及各类教学资源下载，还有大量而丰富的教学相关资讯！" style="width:37.5pt;height:16.5pt" o:ole="">
            <v:imagedata r:id="rId102" o:title=""/>
          </v:shape>
          <o:OLEObject Type="Embed" ProgID="Equation.DSMT4" ShapeID="对象 49" DrawAspect="Content" ObjectID="_1842727854" r:id="rId104"/>
        </w:object>
      </w:r>
      <w:r>
        <w:rPr>
          <w:rFonts w:hint="eastAsia"/>
          <w:sz w:val="22"/>
        </w:rPr>
        <w:t>。</w:t>
      </w:r>
    </w:p>
    <w:p w14:paraId="425CD7BF" w14:textId="77777777" w:rsidR="00542D47" w:rsidRDefault="00542D47">
      <w:pPr>
        <w:spacing w:line="300" w:lineRule="auto"/>
        <w:ind w:firstLineChars="350" w:firstLine="770"/>
        <w:rPr>
          <w:sz w:val="22"/>
        </w:rPr>
      </w:pPr>
      <w:r>
        <w:rPr>
          <w:rFonts w:hint="eastAsia"/>
          <w:sz w:val="22"/>
        </w:rPr>
        <w:t>（</w:t>
      </w:r>
      <w:r>
        <w:rPr>
          <w:sz w:val="22"/>
        </w:rPr>
        <w:pict w14:anchorId="5F9FE161">
          <v:shape id="图片 62" o:spid="_x0000_i1086" type="#_x0000_t75" alt="说明: 学科网(www.zxxk.com)--教育资源门户，提供试卷、教案、课件、论文、素材及各类教学资源下载，还有大量而丰富的教学相关资讯！" style="width:1.5pt;height:2.25pt">
            <v:fill o:detectmouseclick="t"/>
            <v:imagedata r:id="rId37" o:title=" 学科网(www.zxxk"/>
          </v:shape>
        </w:pict>
      </w:r>
      <w:r>
        <w:rPr>
          <w:sz w:val="22"/>
        </w:rPr>
        <w:t>3</w:t>
      </w:r>
      <w:r>
        <w:rPr>
          <w:rFonts w:hint="eastAsia"/>
          <w:sz w:val="22"/>
        </w:rPr>
        <w:t>）如图</w:t>
      </w:r>
      <w:r>
        <w:rPr>
          <w:sz w:val="22"/>
        </w:rPr>
        <w:t>7</w:t>
      </w:r>
      <w:r>
        <w:rPr>
          <w:rFonts w:hint="eastAsia"/>
          <w:sz w:val="22"/>
        </w:rPr>
        <w:t>，由题意可知，</w:t>
      </w:r>
      <w:r>
        <w:rPr>
          <w:rFonts w:ascii="宋体" w:hAnsi="宋体" w:cs="宋体" w:hint="eastAsia"/>
          <w:sz w:val="22"/>
        </w:rPr>
        <w:t>∠</w:t>
      </w:r>
      <w:r>
        <w:rPr>
          <w:sz w:val="22"/>
        </w:rPr>
        <w:t>NMD</w:t>
      </w:r>
      <w:r>
        <w:rPr>
          <w:rFonts w:hint="eastAsia"/>
          <w:sz w:val="22"/>
        </w:rPr>
        <w:t>＝</w:t>
      </w:r>
      <w:r>
        <w:rPr>
          <w:rFonts w:ascii="宋体" w:hAnsi="宋体" w:cs="宋体" w:hint="eastAsia"/>
          <w:sz w:val="22"/>
        </w:rPr>
        <w:t>∠</w:t>
      </w:r>
      <w:r>
        <w:rPr>
          <w:sz w:val="22"/>
        </w:rPr>
        <w:t>MDB</w:t>
      </w:r>
      <w:r>
        <w:rPr>
          <w:rFonts w:hint="eastAsia"/>
          <w:sz w:val="22"/>
        </w:rPr>
        <w:t>，</w:t>
      </w:r>
    </w:p>
    <w:p w14:paraId="7ECD945F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要使，</w:t>
      </w:r>
      <w:r>
        <w:rPr>
          <w:rFonts w:ascii="Cambria Math" w:hAnsi="Cambria Math" w:cs="Cambria Math"/>
          <w:sz w:val="22"/>
        </w:rPr>
        <w:t>△</w:t>
      </w:r>
      <w:r>
        <w:rPr>
          <w:sz w:val="22"/>
        </w:rPr>
        <w:t>DNM</w:t>
      </w:r>
      <w:r>
        <w:rPr>
          <w:rFonts w:ascii="宋体" w:hAnsi="宋体" w:cs="宋体" w:hint="eastAsia"/>
          <w:sz w:val="22"/>
        </w:rPr>
        <w:t>∽△</w:t>
      </w:r>
      <w:r>
        <w:rPr>
          <w:sz w:val="22"/>
        </w:rPr>
        <w:t>BMD</w:t>
      </w:r>
      <w:r>
        <w:rPr>
          <w:rFonts w:hint="eastAsia"/>
          <w:sz w:val="22"/>
        </w:rPr>
        <w:t>，只要使</w:t>
      </w:r>
      <w:r>
        <w:rPr>
          <w:position w:val="-24"/>
          <w:sz w:val="22"/>
        </w:rPr>
        <w:object w:dxaOrig="1095" w:dyaOrig="570" w14:anchorId="13963669">
          <v:shape id="对象 50" o:spid="_x0000_i1087" type="#_x0000_t75" alt="学科网(www.zxxk.com)--教育资源门户，提供试卷、教案、课件、论文、素材及各类教学资源下载，还有大量而丰富的教学相关资讯！" style="width:54.75pt;height:28.5pt" o:ole="">
            <v:imagedata r:id="rId105" o:title=""/>
          </v:shape>
          <o:OLEObject Type="Embed" ProgID="Equation.DSMT4" ShapeID="对象 50" DrawAspect="Content" ObjectID="_1842727855" r:id="rId106"/>
        </w:object>
      </w:r>
      <w:r>
        <w:rPr>
          <w:rFonts w:hint="eastAsia"/>
          <w:sz w:val="22"/>
        </w:rPr>
        <w:t>即可，</w:t>
      </w:r>
    </w:p>
    <w:p w14:paraId="2FC2067C" w14:textId="77777777" w:rsidR="00542D47" w:rsidRDefault="00542D47">
      <w:pPr>
        <w:spacing w:line="300" w:lineRule="auto"/>
        <w:ind w:firstLineChars="700" w:firstLine="1540"/>
        <w:rPr>
          <w:sz w:val="22"/>
        </w:rPr>
      </w:pPr>
      <w:r>
        <w:rPr>
          <w:rFonts w:hint="eastAsia"/>
          <w:sz w:val="22"/>
        </w:rPr>
        <w:t>即：</w:t>
      </w:r>
      <w:r>
        <w:rPr>
          <w:sz w:val="22"/>
        </w:rPr>
        <w:t>MD</w:t>
      </w:r>
      <w:r>
        <w:rPr>
          <w:sz w:val="22"/>
        </w:rPr>
        <w:pict w14:anchorId="04B20A67">
          <v:shape id="图片 64" o:spid="_x0000_i1088" type="#_x0000_t75" alt="说明: 学科网(www.zxxk.com)--教育资源门户，提供试卷、教案、课件、论文、素材及各类教学资源下载，还有大量而丰富的教学相关资讯！" style="width:1.5pt;height:.75pt">
            <v:fill o:detectmouseclick="t"/>
            <v:imagedata r:id="rId37" o:title=" 学科网(www.zxxk"/>
          </v:shape>
        </w:pic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＝</w:t>
      </w:r>
      <w:r>
        <w:rPr>
          <w:sz w:val="22"/>
        </w:rPr>
        <w:t>NM×BD…………………………</w:t>
      </w:r>
      <w:r>
        <w:rPr>
          <w:rFonts w:ascii="宋体" w:hAnsi="宋体" w:cs="宋体" w:hint="eastAsia"/>
          <w:sz w:val="22"/>
        </w:rPr>
        <w:t>⑤</w:t>
      </w:r>
    </w:p>
    <w:p w14:paraId="417F9432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设点</w:t>
      </w:r>
      <w:r>
        <w:rPr>
          <w:sz w:val="22"/>
        </w:rPr>
        <w:t>M</w:t>
      </w:r>
      <w:r>
        <w:rPr>
          <w:rFonts w:hint="eastAsia"/>
          <w:sz w:val="22"/>
        </w:rPr>
        <w:t>的坐标为（</w:t>
      </w:r>
      <w:r>
        <w:rPr>
          <w:i/>
          <w:sz w:val="22"/>
        </w:rPr>
        <w:t>a</w: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），由</w:t>
      </w:r>
      <w:r>
        <w:rPr>
          <w:sz w:val="22"/>
        </w:rPr>
        <w:t>MN</w:t>
      </w:r>
      <w:r>
        <w:rPr>
          <w:rFonts w:ascii="宋体" w:hAnsi="宋体" w:cs="宋体" w:hint="eastAsia"/>
          <w:sz w:val="22"/>
        </w:rPr>
        <w:t>∥</w:t>
      </w:r>
      <w:r>
        <w:rPr>
          <w:sz w:val="22"/>
        </w:rPr>
        <w:t>BD</w:t>
      </w:r>
      <w:r>
        <w:rPr>
          <w:rFonts w:hint="eastAsia"/>
          <w:sz w:val="22"/>
        </w:rPr>
        <w:t>，可得</w:t>
      </w:r>
    </w:p>
    <w:p w14:paraId="5665112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sz w:val="22"/>
        </w:rPr>
        <w:t xml:space="preserve">  </w:t>
      </w:r>
      <w:r>
        <w:rPr>
          <w:rFonts w:ascii="Cambria Math" w:hAnsi="Cambria Math" w:cs="Cambria Math"/>
          <w:sz w:val="22"/>
        </w:rPr>
        <w:t>△</w:t>
      </w:r>
      <w:r>
        <w:rPr>
          <w:sz w:val="22"/>
        </w:rPr>
        <w:t>AMN</w:t>
      </w:r>
      <w:r>
        <w:rPr>
          <w:rFonts w:ascii="宋体" w:hAnsi="宋体" w:cs="宋体" w:hint="eastAsia"/>
          <w:sz w:val="22"/>
        </w:rPr>
        <w:t>∽△</w:t>
      </w:r>
      <w:r>
        <w:rPr>
          <w:sz w:val="22"/>
        </w:rPr>
        <w:t>ABD</w:t>
      </w:r>
      <w:r>
        <w:rPr>
          <w:rFonts w:hint="eastAsia"/>
          <w:sz w:val="22"/>
        </w:rPr>
        <w:t>，</w:t>
      </w:r>
    </w:p>
    <w:p w14:paraId="7E4F56C9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position w:val="-24"/>
          <w:sz w:val="22"/>
        </w:rPr>
        <w:object w:dxaOrig="1110" w:dyaOrig="570" w14:anchorId="3D45C3FF">
          <v:shape id="对象 51" o:spid="_x0000_i1089" type="#_x0000_t75" alt="学科网(www.zxxk.com)--教育资源门户，提供试卷、教案、课件、论文、素材及各类教学资源下载，还有大量而丰富的教学相关资讯！" style="width:55.5pt;height:28.5pt" o:ole="">
            <v:imagedata r:id="rId107" o:title=""/>
          </v:shape>
          <o:OLEObject Type="Embed" ProgID="Equation.DSMT4" ShapeID="对象 51" DrawAspect="Content" ObjectID="_1842727856" r:id="rId108"/>
        </w:object>
      </w:r>
    </w:p>
    <w:p w14:paraId="44C14C8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再由（</w:t>
      </w:r>
      <w:r>
        <w:rPr>
          <w:sz w:val="22"/>
        </w:rPr>
        <w:t>1</w:t>
      </w:r>
      <w:r>
        <w:rPr>
          <w:rFonts w:hint="eastAsia"/>
          <w:sz w:val="22"/>
        </w:rPr>
        <w:t>）、（</w:t>
      </w:r>
      <w:r>
        <w:rPr>
          <w:sz w:val="22"/>
        </w:rPr>
        <w:t>2</w:t>
      </w:r>
      <w:r>
        <w:rPr>
          <w:rFonts w:hint="eastAsia"/>
          <w:sz w:val="22"/>
        </w:rPr>
        <w:t>）可知，</w:t>
      </w:r>
      <w:r>
        <w:rPr>
          <w:sz w:val="22"/>
        </w:rPr>
        <w:t>AM</w:t>
      </w:r>
      <w:r>
        <w:rPr>
          <w:rFonts w:hint="eastAsia"/>
          <w:sz w:val="22"/>
        </w:rPr>
        <w:t>＝</w:t>
      </w:r>
      <w:r>
        <w:rPr>
          <w:sz w:val="22"/>
        </w:rPr>
        <w:t>1</w:t>
      </w:r>
      <w:r>
        <w:rPr>
          <w:rFonts w:hint="eastAsia"/>
          <w:sz w:val="22"/>
        </w:rPr>
        <w:t>＋</w:t>
      </w:r>
      <w:r>
        <w:rPr>
          <w:i/>
          <w:sz w:val="22"/>
        </w:rPr>
        <w:t>a</w:t>
      </w:r>
      <w:r>
        <w:rPr>
          <w:rFonts w:hint="eastAsia"/>
          <w:sz w:val="22"/>
        </w:rPr>
        <w:t>，</w:t>
      </w:r>
      <w:r>
        <w:rPr>
          <w:sz w:val="22"/>
        </w:rPr>
        <w:t>BD</w:t>
      </w:r>
      <w:r>
        <w:rPr>
          <w:rFonts w:hint="eastAsia"/>
          <w:sz w:val="22"/>
        </w:rPr>
        <w:t>＝</w:t>
      </w:r>
      <w:r>
        <w:rPr>
          <w:position w:val="-6"/>
          <w:sz w:val="22"/>
        </w:rPr>
        <w:object w:dxaOrig="405" w:dyaOrig="285" w14:anchorId="387CD86A">
          <v:shape id="对象 52" o:spid="_x0000_i1090" type="#_x0000_t75" alt="学科网(www.zxxk.com)--教育资源门户，提供试卷、教案、课件、论文、素材及各类教学资源下载，还有大量而丰富的教学相关资讯！" style="width:20.25pt;height:14.25pt" o:ole="">
            <v:imagedata r:id="rId109" o:title=""/>
          </v:shape>
          <o:OLEObject Type="Embed" ProgID="Equation.DSMT4" ShapeID="对象 52" DrawAspect="Content" ObjectID="_1842727857" r:id="rId110"/>
        </w:object>
      </w:r>
      <w:r>
        <w:rPr>
          <w:rFonts w:hint="eastAsia"/>
          <w:sz w:val="22"/>
        </w:rPr>
        <w:t>，</w:t>
      </w:r>
      <w:r>
        <w:rPr>
          <w:sz w:val="22"/>
        </w:rPr>
        <w:t>AB</w:t>
      </w:r>
      <w:r>
        <w:rPr>
          <w:rFonts w:hint="eastAsia"/>
          <w:sz w:val="22"/>
        </w:rPr>
        <w:t>＝</w:t>
      </w:r>
      <w:r>
        <w:rPr>
          <w:sz w:val="22"/>
        </w:rPr>
        <w:t xml:space="preserve">4 </w:t>
      </w:r>
    </w:p>
    <w:p w14:paraId="46A12238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position w:val="-24"/>
          <w:sz w:val="22"/>
        </w:rPr>
        <w:object w:dxaOrig="3675" w:dyaOrig="570" w14:anchorId="28873EFD">
          <v:shape id="对象 53" o:spid="_x0000_i1091" type="#_x0000_t75" alt="学科网(www.zxxk.com)--教育资源门户，提供试卷、教案、课件、论文、素材及各类教学资源下载，还有大量而丰富的教学相关资讯！" style="width:183.75pt;height:28.5pt" o:ole="">
            <v:imagedata r:id="rId111" o:title=""/>
          </v:shape>
          <o:OLEObject Type="Embed" ProgID="Equation.DSMT4" ShapeID="对象 53" DrawAspect="Content" ObjectID="_1842727858" r:id="rId112"/>
        </w:object>
      </w:r>
    </w:p>
    <w:p w14:paraId="2EAA960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∵</w:t>
      </w:r>
      <w:r>
        <w:rPr>
          <w:sz w:val="22"/>
        </w:rPr>
        <w:t>MD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＝</w:t>
      </w:r>
      <w:r>
        <w:rPr>
          <w:sz w:val="22"/>
        </w:rPr>
        <w:t>OD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OM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＝</w:t>
      </w:r>
      <w:r>
        <w:rPr>
          <w:i/>
          <w:sz w:val="22"/>
        </w:rPr>
        <w:t>a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9</w:t>
      </w:r>
      <w:r>
        <w:rPr>
          <w:rFonts w:hint="eastAsia"/>
          <w:sz w:val="22"/>
        </w:rPr>
        <w:t>，</w:t>
      </w:r>
    </w:p>
    <w:p w14:paraId="6149B87F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∴⑤</w:t>
      </w:r>
      <w:r>
        <w:rPr>
          <w:rFonts w:hint="eastAsia"/>
          <w:sz w:val="22"/>
        </w:rPr>
        <w:t>式可写成：</w:t>
      </w:r>
      <w:r>
        <w:rPr>
          <w:i/>
          <w:sz w:val="22"/>
        </w:rPr>
        <w:t xml:space="preserve"> a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9</w:t>
      </w:r>
      <w:r>
        <w:rPr>
          <w:rFonts w:hint="eastAsia"/>
          <w:sz w:val="22"/>
        </w:rPr>
        <w:t>＝</w:t>
      </w:r>
      <w:r>
        <w:rPr>
          <w:position w:val="-24"/>
          <w:sz w:val="22"/>
        </w:rPr>
        <w:object w:dxaOrig="945" w:dyaOrig="570" w14:anchorId="678839A3">
          <v:shape id="对象 54" o:spid="_x0000_i1092" type="#_x0000_t75" alt="学科网(www.zxxk.com)--教育资源门户，提供试卷、教案、课件、论文、素材及各类教学资源下载，还有大量而丰富的教学相关资讯！" style="width:47.25pt;height:28.5pt" o:ole="">
            <v:imagedata r:id="rId113" o:title=""/>
          </v:shape>
          <o:OLEObject Type="Embed" ProgID="Equation.DSMT4" ShapeID="对象 54" DrawAspect="Content" ObjectID="_1842727859" r:id="rId114"/>
        </w:object>
      </w:r>
      <w:r>
        <w:rPr>
          <w:sz w:val="22"/>
        </w:rPr>
        <w:t>×</w:t>
      </w:r>
      <w:r>
        <w:rPr>
          <w:position w:val="-6"/>
          <w:sz w:val="22"/>
        </w:rPr>
        <w:object w:dxaOrig="405" w:dyaOrig="285" w14:anchorId="70181839">
          <v:shape id="对象 55" o:spid="_x0000_i1093" type="#_x0000_t75" alt="学科网(www.zxxk.com)--教育资源门户，提供试卷、教案、课件、论文、素材及各类教学资源下载，还有大量而丰富的教学相关资讯！" style="width:20.25pt;height:14.25pt" o:ole="">
            <v:imagedata r:id="rId109" o:title=""/>
          </v:shape>
          <o:OLEObject Type="Embed" ProgID="Equation.DSMT4" ShapeID="对象 55" DrawAspect="Content" ObjectID="_1842727860" r:id="rId115"/>
        </w:object>
      </w:r>
      <w:r>
        <w:rPr>
          <w:sz w:val="22"/>
        </w:rPr>
        <w:t xml:space="preserve"> </w:t>
      </w:r>
    </w:p>
    <w:p w14:paraId="6437BDF2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hint="eastAsia"/>
          <w:sz w:val="22"/>
        </w:rPr>
        <w:t>解得：</w:t>
      </w:r>
    </w:p>
    <w:p w14:paraId="497ED6A3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sz w:val="22"/>
        </w:rPr>
        <w:t xml:space="preserve">    </w:t>
      </w:r>
      <w:r>
        <w:rPr>
          <w:i/>
          <w:sz w:val="22"/>
        </w:rPr>
        <w:t>a</w:t>
      </w:r>
      <w:r>
        <w:rPr>
          <w:rFonts w:hint="eastAsia"/>
          <w:sz w:val="22"/>
        </w:rPr>
        <w:t>＝</w:t>
      </w:r>
      <w:r>
        <w:rPr>
          <w:position w:val="-24"/>
          <w:sz w:val="22"/>
        </w:rPr>
        <w:object w:dxaOrig="210" w:dyaOrig="540" w14:anchorId="67664621">
          <v:shape id="对象 56" o:spid="_x0000_i1094" type="#_x0000_t75" alt="学科网(www.zxxk.com)--教育资源门户，提供试卷、教案、课件、论文、素材及各类教学资源下载，还有大量而丰富的教学相关资讯！" style="width:10.5pt;height:27pt" o:ole="">
            <v:imagedata r:id="rId116" o:title=""/>
          </v:shape>
          <o:OLEObject Type="Embed" ProgID="Equation.DSMT4" ShapeID="对象 56" DrawAspect="Content" ObjectID="_1842727861" r:id="rId117"/>
        </w:object>
      </w:r>
      <w:r>
        <w:rPr>
          <w:rFonts w:hint="eastAsia"/>
          <w:sz w:val="22"/>
        </w:rPr>
        <w:t>或</w:t>
      </w:r>
      <w:r>
        <w:rPr>
          <w:i/>
          <w:sz w:val="22"/>
        </w:rPr>
        <w:t>a</w:t>
      </w:r>
      <w:r>
        <w:rPr>
          <w:rFonts w:hint="eastAsia"/>
          <w:sz w:val="22"/>
        </w:rPr>
        <w:t>＝</w:t>
      </w:r>
      <w:r>
        <w:rPr>
          <w:sz w:val="22"/>
        </w:rPr>
        <w:t>3</w:t>
      </w:r>
      <w:r>
        <w:rPr>
          <w:rFonts w:hint="eastAsia"/>
          <w:sz w:val="22"/>
        </w:rPr>
        <w:t>（不合题意，舍去）</w:t>
      </w:r>
    </w:p>
    <w:p w14:paraId="21FD105F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M</w:t>
      </w:r>
      <w:r>
        <w:rPr>
          <w:rFonts w:hint="eastAsia"/>
          <w:sz w:val="22"/>
        </w:rPr>
        <w:t>的坐标为（</w:t>
      </w:r>
      <w:r>
        <w:rPr>
          <w:position w:val="-24"/>
          <w:sz w:val="22"/>
        </w:rPr>
        <w:object w:dxaOrig="210" w:dyaOrig="540" w14:anchorId="599D50E7">
          <v:shape id="对象 57" o:spid="_x0000_i1095" type="#_x0000_t75" alt="学科网(www.zxxk.com)--教育资源门户，提供试卷、教案、课件、论文、素材及各类教学资源下载，还有大量而丰富的教学相关资讯！" style="width:10.5pt;height:27pt" o:ole="">
            <v:imagedata r:id="rId116" o:title=""/>
          </v:shape>
          <o:OLEObject Type="Embed" ProgID="Equation.DSMT4" ShapeID="对象 57" DrawAspect="Content" ObjectID="_1842727862" r:id="rId118"/>
        </w:object>
      </w:r>
      <w:r>
        <w:rPr>
          <w:rFonts w:hint="eastAsia"/>
          <w:sz w:val="22"/>
        </w:rPr>
        <w:t>，</w:t>
      </w:r>
      <w:r>
        <w:rPr>
          <w:sz w:val="22"/>
        </w:rPr>
        <w:t>0</w:t>
      </w:r>
      <w:r>
        <w:rPr>
          <w:rFonts w:hint="eastAsia"/>
          <w:sz w:val="22"/>
        </w:rPr>
        <w:t>）</w:t>
      </w:r>
    </w:p>
    <w:p w14:paraId="0469C83C" w14:textId="77777777" w:rsidR="00542D47" w:rsidRDefault="00542D47">
      <w:pPr>
        <w:spacing w:line="300" w:lineRule="auto"/>
        <w:ind w:firstLineChars="500" w:firstLine="1100"/>
        <w:rPr>
          <w:sz w:val="22"/>
        </w:rPr>
      </w:pPr>
      <w:r>
        <w:rPr>
          <w:rFonts w:hint="eastAsia"/>
          <w:sz w:val="22"/>
        </w:rPr>
        <w:t>又</w:t>
      </w:r>
      <w:r>
        <w:rPr>
          <w:rFonts w:ascii="宋体" w:hAnsi="宋体" w:cs="宋体" w:hint="eastAsia"/>
          <w:sz w:val="22"/>
        </w:rPr>
        <w:t>∵</w:t>
      </w:r>
      <w:r>
        <w:rPr>
          <w:rFonts w:hint="eastAsia"/>
          <w:sz w:val="22"/>
        </w:rPr>
        <w:t>点</w:t>
      </w:r>
      <w:r>
        <w:rPr>
          <w:sz w:val="22"/>
        </w:rPr>
        <w:t>T</w:t>
      </w:r>
      <w:r>
        <w:rPr>
          <w:rFonts w:hint="eastAsia"/>
          <w:sz w:val="22"/>
        </w:rPr>
        <w:t>在抛物线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rFonts w:hint="eastAsia"/>
          <w:i/>
          <w:sz w:val="22"/>
        </w:rPr>
        <w:t>－</w:t>
      </w:r>
      <w:r>
        <w:rPr>
          <w:sz w:val="22"/>
        </w:rPr>
        <w:t>(</w:t>
      </w:r>
      <w:r>
        <w:rPr>
          <w:i/>
          <w:sz w:val="22"/>
        </w:rPr>
        <w:t>x</w:t>
      </w:r>
      <w:r>
        <w:rPr>
          <w:rFonts w:hint="eastAsia"/>
          <w:sz w:val="22"/>
        </w:rPr>
        <w:t>－</w:t>
      </w:r>
      <w:r>
        <w:rPr>
          <w:sz w:val="22"/>
        </w:rPr>
        <w:t>1)</w:t>
      </w:r>
      <w:r>
        <w:rPr>
          <w:sz w:val="22"/>
          <w:vertAlign w:val="superscript"/>
        </w:rPr>
        <w:t>2</w:t>
      </w:r>
      <w:r>
        <w:rPr>
          <w:rFonts w:hint="eastAsia"/>
          <w:sz w:val="22"/>
        </w:rPr>
        <w:t>＋</w:t>
      </w:r>
      <w:r>
        <w:rPr>
          <w:sz w:val="22"/>
        </w:rPr>
        <w:t>4</w:t>
      </w:r>
      <w:r>
        <w:rPr>
          <w:rFonts w:hint="eastAsia"/>
          <w:sz w:val="22"/>
        </w:rPr>
        <w:t>图像上，</w:t>
      </w:r>
    </w:p>
    <w:p w14:paraId="6933505B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当</w:t>
      </w:r>
      <w:r>
        <w:rPr>
          <w:i/>
          <w:sz w:val="22"/>
        </w:rPr>
        <w:t>x</w:t>
      </w:r>
      <w:r>
        <w:rPr>
          <w:rFonts w:hint="eastAsia"/>
          <w:sz w:val="22"/>
        </w:rPr>
        <w:t>＝</w:t>
      </w:r>
      <w:r>
        <w:rPr>
          <w:position w:val="-24"/>
          <w:sz w:val="22"/>
        </w:rPr>
        <w:object w:dxaOrig="210" w:dyaOrig="540" w14:anchorId="0335A3DC">
          <v:shape id="对象 58" o:spid="_x0000_i1096" type="#_x0000_t75" alt="学科网(www.zxxk.com)--教育资源门户，提供试卷、教案、课件、论文、素材及各类教学资源下载，还有大量而丰富的教学相关资讯！" style="width:10.5pt;height:27pt" o:ole="">
            <v:imagedata r:id="rId116" o:title=""/>
          </v:shape>
          <o:OLEObject Type="Embed" ProgID="Equation.DSMT4" ShapeID="对象 58" DrawAspect="Content" ObjectID="_1842727863" r:id="rId119"/>
        </w:object>
      </w:r>
      <w:r>
        <w:rPr>
          <w:rFonts w:hint="eastAsia"/>
          <w:sz w:val="22"/>
        </w:rPr>
        <w:t>时，</w:t>
      </w:r>
      <w:r>
        <w:rPr>
          <w:i/>
          <w:sz w:val="22"/>
        </w:rPr>
        <w:t>y</w:t>
      </w:r>
      <w:r>
        <w:rPr>
          <w:rFonts w:hint="eastAsia"/>
          <w:sz w:val="22"/>
        </w:rPr>
        <w:t>＝</w:t>
      </w:r>
      <w:r>
        <w:rPr>
          <w:position w:val="-24"/>
          <w:sz w:val="22"/>
        </w:rPr>
        <w:object w:dxaOrig="285" w:dyaOrig="540" w14:anchorId="3BDBDEA7">
          <v:shape id="对象 59" o:spid="_x0000_i1097" type="#_x0000_t75" alt="学科网(www.zxxk.com)--教育资源门户，提供试卷、教案、课件、论文、素材及各类教学资源下载，还有大量而丰富的教学相关资讯！" style="width:14.25pt;height:27pt" o:ole="">
            <v:imagedata r:id="rId120" o:title=""/>
          </v:shape>
          <o:OLEObject Type="Embed" ProgID="Equation.DSMT4" ShapeID="对象 59" DrawAspect="Content" ObjectID="_1842727864" r:id="rId121"/>
        </w:object>
      </w:r>
    </w:p>
    <w:p w14:paraId="709E937D" w14:textId="77777777" w:rsidR="00542D47" w:rsidRDefault="00542D47">
      <w:pPr>
        <w:spacing w:line="300" w:lineRule="auto"/>
        <w:ind w:firstLineChars="600" w:firstLine="1320"/>
        <w:rPr>
          <w:sz w:val="22"/>
        </w:rPr>
      </w:pPr>
      <w:r>
        <w:rPr>
          <w:rFonts w:ascii="宋体" w:hAnsi="宋体" w:cs="宋体" w:hint="eastAsia"/>
          <w:sz w:val="22"/>
        </w:rPr>
        <w:t>∴</w:t>
      </w:r>
      <w:r>
        <w:rPr>
          <w:rFonts w:hint="eastAsia"/>
          <w:sz w:val="22"/>
        </w:rPr>
        <w:t>点</w:t>
      </w:r>
      <w:r>
        <w:rPr>
          <w:sz w:val="22"/>
        </w:rPr>
        <w:t>T</w:t>
      </w:r>
      <w:r>
        <w:rPr>
          <w:rFonts w:hint="eastAsia"/>
          <w:sz w:val="22"/>
        </w:rPr>
        <w:t>的坐标为（</w:t>
      </w:r>
      <w:r>
        <w:rPr>
          <w:position w:val="-24"/>
          <w:sz w:val="22"/>
        </w:rPr>
        <w:object w:dxaOrig="210" w:dyaOrig="540" w14:anchorId="7CF97B31">
          <v:shape id="对象 60" o:spid="_x0000_i1098" type="#_x0000_t75" alt="学科网(www.zxxk.com)--教育资源门户，提供试卷、教案、课件、论文、素材及各类教学资源下载，还有大量而丰富的教学相关资讯！" style="width:10.5pt;height:27pt" o:ole="">
            <v:imagedata r:id="rId116" o:title=""/>
          </v:shape>
          <o:OLEObject Type="Embed" ProgID="Equation.DSMT4" ShapeID="对象 60" DrawAspect="Content" ObjectID="_1842727865" r:id="rId122"/>
        </w:object>
      </w:r>
      <w:r>
        <w:rPr>
          <w:rFonts w:hint="eastAsia"/>
          <w:sz w:val="22"/>
        </w:rPr>
        <w:t>，</w:t>
      </w:r>
      <w:r>
        <w:rPr>
          <w:position w:val="-24"/>
          <w:sz w:val="22"/>
        </w:rPr>
        <w:object w:dxaOrig="285" w:dyaOrig="540" w14:anchorId="09F8056F">
          <v:shape id="对象 61" o:spid="_x0000_i1099" type="#_x0000_t75" alt="学科网(www.zxxk.com)--教育资源门户，提供试卷、教案、课件、论文、素材及各类教学资源下载，还有大量而丰富的教学相关资讯！" style="width:14.25pt;height:27pt" o:ole="">
            <v:imagedata r:id="rId120" o:title=""/>
          </v:shape>
          <o:OLEObject Type="Embed" ProgID="Equation.DSMT4" ShapeID="对象 61" DrawAspect="Content" ObjectID="_1842727866" r:id="rId123"/>
        </w:object>
      </w:r>
      <w:r>
        <w:rPr>
          <w:rFonts w:hint="eastAsia"/>
          <w:sz w:val="22"/>
        </w:rPr>
        <w:t>）</w:t>
      </w:r>
    </w:p>
    <w:p w14:paraId="0E8D19D9" w14:textId="77777777" w:rsidR="00542D47" w:rsidRDefault="00542D47">
      <w:pPr>
        <w:spacing w:line="300" w:lineRule="auto"/>
        <w:ind w:firstLineChars="600" w:firstLine="1320"/>
        <w:rPr>
          <w:rFonts w:ascii="楷体_GB2312" w:eastAsia="楷体_GB2312" w:hAnsi="微软雅黑"/>
          <w:sz w:val="22"/>
        </w:rPr>
      </w:pPr>
    </w:p>
    <w:p w14:paraId="562561FD" w14:textId="77777777" w:rsidR="00542D47" w:rsidRDefault="00542D47">
      <w:pPr>
        <w:spacing w:line="300" w:lineRule="auto"/>
        <w:ind w:firstLineChars="600" w:firstLine="1320"/>
        <w:rPr>
          <w:rFonts w:ascii="楷体_GB2312" w:eastAsia="楷体_GB2312" w:hAnsi="微软雅黑" w:hint="eastAsia"/>
          <w:sz w:val="22"/>
        </w:rPr>
      </w:pPr>
    </w:p>
    <w:p w14:paraId="732CFDAD" w14:textId="77777777" w:rsidR="00542D47" w:rsidRDefault="00542D47">
      <w:pPr>
        <w:spacing w:line="300" w:lineRule="auto"/>
        <w:ind w:firstLineChars="600" w:firstLine="1320"/>
        <w:rPr>
          <w:rFonts w:ascii="楷体_GB2312" w:eastAsia="楷体_GB2312" w:hAnsi="微软雅黑" w:hint="eastAsia"/>
          <w:sz w:val="22"/>
        </w:rPr>
      </w:pPr>
    </w:p>
    <w:p w14:paraId="200CBCBA" w14:textId="77777777" w:rsidR="00542D47" w:rsidRDefault="00542D47">
      <w:pPr>
        <w:spacing w:line="300" w:lineRule="auto"/>
        <w:ind w:firstLineChars="600" w:firstLine="1320"/>
        <w:rPr>
          <w:rFonts w:ascii="楷体_GB2312" w:eastAsia="楷体_GB2312" w:hAnsi="微软雅黑" w:hint="eastAsia"/>
          <w:sz w:val="22"/>
        </w:rPr>
      </w:pPr>
    </w:p>
    <w:p w14:paraId="23B0EE2F" w14:textId="77777777" w:rsidR="00542D47" w:rsidRDefault="00542D47">
      <w:pPr>
        <w:spacing w:line="300" w:lineRule="auto"/>
        <w:ind w:firstLineChars="600" w:firstLine="1320"/>
        <w:rPr>
          <w:rFonts w:ascii="楷体_GB2312" w:eastAsia="楷体_GB2312" w:hAnsi="微软雅黑" w:hint="eastAsia"/>
          <w:sz w:val="22"/>
        </w:rPr>
      </w:pPr>
    </w:p>
    <w:p w14:paraId="55AE46E8" w14:textId="77777777" w:rsidR="00542D47" w:rsidRDefault="00542D47"/>
    <w:sectPr w:rsidR="00542D4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A87E" w14:textId="77777777" w:rsidR="00542D47" w:rsidRDefault="00542D47" w:rsidP="0097306C">
      <w:r>
        <w:separator/>
      </w:r>
    </w:p>
  </w:endnote>
  <w:endnote w:type="continuationSeparator" w:id="0">
    <w:p w14:paraId="797F8E27" w14:textId="77777777" w:rsidR="00542D47" w:rsidRDefault="00542D47" w:rsidP="0097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AC99B" w14:textId="77777777" w:rsidR="00542D47" w:rsidRDefault="00542D47" w:rsidP="0097306C">
      <w:r>
        <w:separator/>
      </w:r>
    </w:p>
  </w:footnote>
  <w:footnote w:type="continuationSeparator" w:id="0">
    <w:p w14:paraId="4FA0ED6D" w14:textId="77777777" w:rsidR="00542D47" w:rsidRDefault="00542D47" w:rsidP="00973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7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634113F3"/>
    <w:rsid w:val="00542D47"/>
    <w:rsid w:val="0097306C"/>
    <w:rsid w:val="4EC36198"/>
    <w:rsid w:val="634113F3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72"/>
    <o:shapelayout v:ext="edit">
      <o:idmap v:ext="edit" data="2"/>
    </o:shapelayout>
  </w:shapeDefaults>
  <w:decimalSymbol w:val="."/>
  <w:listSeparator w:val=","/>
  <w14:docId w14:val="222AD4BD"/>
  <w15:chartTrackingRefBased/>
  <w15:docId w15:val="{83464239-4CBB-4AC5-A8E7-D8C85777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730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7306C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rsid w:val="00973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7306C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png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61.bin"/><Relationship Id="rId5" Type="http://schemas.openxmlformats.org/officeDocument/2006/relationships/footnotes" Target="footnote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7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1.bin"/><Relationship Id="rId124" Type="http://schemas.openxmlformats.org/officeDocument/2006/relationships/fontTable" Target="fontTable.xml"/><Relationship Id="rId54" Type="http://schemas.openxmlformats.org/officeDocument/2006/relationships/image" Target="media/image25.png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6.wmf"/><Relationship Id="rId125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15" Type="http://schemas.openxmlformats.org/officeDocument/2006/relationships/oleObject" Target="embeddings/oleObject5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9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image" Target="media/image55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60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0</TotalTime>
  <Pages>11</Pages>
  <Words>3636</Words>
  <Characters>4344</Characters>
  <Application>Microsoft Office Word</Application>
  <DocSecurity>0</DocSecurity>
  <Lines>372</Lines>
  <Paragraphs>226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