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13D0" w:rsidRPr="008D3050" w:rsidRDefault="006F13D0" w:rsidP="006F13D0">
      <w:pPr>
        <w:widowControl/>
        <w:jc w:val="left"/>
        <w:rPr>
          <w:rFonts w:ascii="Times New Roman" w:hAnsi="Times New Roman"/>
        </w:rPr>
      </w:pPr>
    </w:p>
    <w:p w:rsidR="006F13D0" w:rsidRDefault="006F13D0">
      <w:pPr>
        <w:pStyle w:val="DefaultParagraph"/>
        <w:jc w:val="center"/>
      </w:pPr>
      <w:r>
        <w:rPr>
          <w:b/>
          <w:sz w:val="48"/>
          <w:szCs w:val="48"/>
        </w:rPr>
        <w:t>2009</w:t>
      </w:r>
      <w:r>
        <w:rPr>
          <w:b/>
          <w:sz w:val="48"/>
          <w:szCs w:val="48"/>
        </w:rPr>
        <w:t>年广东省深圳市中考物理试卷</w:t>
      </w:r>
    </w:p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rPr>
          <w:b/>
        </w:rPr>
        <w:t>一、选择题（共</w:t>
      </w:r>
      <w:r>
        <w:rPr>
          <w:b/>
        </w:rPr>
        <w:t>10</w:t>
      </w:r>
      <w:r>
        <w:rPr>
          <w:b/>
        </w:rPr>
        <w:t>小题，每小题</w:t>
      </w:r>
      <w:r>
        <w:rPr>
          <w:b/>
        </w:rPr>
        <w:t>4</w:t>
      </w:r>
      <w:r>
        <w:rPr>
          <w:b/>
        </w:rPr>
        <w:t>分，满分</w:t>
      </w:r>
      <w:r>
        <w:rPr>
          <w:b/>
        </w:rPr>
        <w:t>40</w:t>
      </w:r>
      <w:r>
        <w:rPr>
          <w:b/>
        </w:rPr>
        <w:t>分）</w:t>
      </w:r>
    </w:p>
    <w:p w:rsidR="006F13D0" w:rsidRDefault="006F13D0">
      <w:pPr>
        <w:pStyle w:val="DefaultParagraph"/>
      </w:pPr>
      <w:r>
        <w:t>1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深圳）下列计算机相关设备中，质量约为</w:t>
      </w:r>
      <w:r>
        <w:t>2</w:t>
      </w:r>
      <w:r>
        <w:t>千克的是（　　）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364"/>
        <w:gridCol w:w="2256"/>
        <w:gridCol w:w="353"/>
        <w:gridCol w:w="2256"/>
        <w:gridCol w:w="353"/>
        <w:gridCol w:w="2257"/>
        <w:gridCol w:w="364"/>
        <w:gridCol w:w="2257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一个</w:t>
            </w:r>
            <w:r>
              <w:t>U</w:t>
            </w:r>
            <w:r>
              <w:t>盘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一个鼠标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一部笔记本电脑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一整套台式电脑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2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深圳）研究电磁感应现象的实验中，不需要使用的器材是（　　）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364"/>
        <w:gridCol w:w="2256"/>
        <w:gridCol w:w="353"/>
        <w:gridCol w:w="2256"/>
        <w:gridCol w:w="353"/>
        <w:gridCol w:w="2257"/>
        <w:gridCol w:w="364"/>
        <w:gridCol w:w="2257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磁体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电源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导线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电流表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3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深圳）如图是利用某滑轮组提升货物的示意图．已知货物</w:t>
      </w:r>
      <w:r>
        <w:t>G</w:t>
      </w:r>
      <w:r>
        <w:t>的重力是</w:t>
      </w:r>
      <w:r>
        <w:t>12N</w:t>
      </w:r>
      <w:r>
        <w:t>，被匀速提升</w:t>
      </w:r>
      <w:r>
        <w:t>0.2m</w:t>
      </w:r>
      <w:r>
        <w:t>，绳子自由端所施力</w:t>
      </w:r>
      <w:r>
        <w:t>F</w:t>
      </w:r>
      <w:r>
        <w:t>为</w:t>
      </w:r>
      <w:r>
        <w:t>5N</w:t>
      </w:r>
      <w:r>
        <w:t>，则以下说法不正确的是（　　）</w:t>
      </w:r>
    </w:p>
    <w:p w:rsidR="006F13D0" w:rsidRDefault="006F13D0">
      <w:pPr>
        <w:pStyle w:val="DefaultParagrap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24" o:spid="_x0000_i1025" type="#_x0000_t75" alt="菁优网：http://www.jyeoo.com" style="width:71.25pt;height:151.5pt;mso-wrap-distance-left:0;mso-wrap-distance-right:0">
            <v:imagedata r:id="rId9" o:title=""/>
          </v:shape>
        </w:pic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364"/>
        <w:gridCol w:w="10095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4900" w:type="pct"/>
          </w:tcPr>
          <w:p w:rsidR="006F13D0" w:rsidRDefault="006F13D0">
            <w:pPr>
              <w:pStyle w:val="DefaultParagraph"/>
            </w:pPr>
            <w:r>
              <w:t>货物</w:t>
            </w:r>
            <w:r>
              <w:t>G</w:t>
            </w:r>
            <w:r>
              <w:t>所受的拉力与其重力是一对平衡力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4900" w:type="pct"/>
          </w:tcPr>
          <w:p w:rsidR="006F13D0" w:rsidRDefault="006F13D0">
            <w:pPr>
              <w:pStyle w:val="DefaultParagraph"/>
            </w:pPr>
            <w:r>
              <w:t>有用功是</w:t>
            </w:r>
            <w:r>
              <w:t>1J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4900" w:type="pct"/>
          </w:tcPr>
          <w:p w:rsidR="006F13D0" w:rsidRDefault="006F13D0">
            <w:pPr>
              <w:pStyle w:val="DefaultParagraph"/>
            </w:pPr>
            <w:r>
              <w:t>力</w:t>
            </w:r>
            <w:r>
              <w:t>F</w:t>
            </w:r>
            <w:r>
              <w:t>做的总功是</w:t>
            </w:r>
            <w:r>
              <w:t>3J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4900" w:type="pct"/>
          </w:tcPr>
          <w:p w:rsidR="006F13D0" w:rsidRDefault="006F13D0">
            <w:pPr>
              <w:pStyle w:val="DefaultParagraph"/>
            </w:pPr>
            <w:r>
              <w:t>滑轮组的机械效率为</w:t>
            </w:r>
            <w:r>
              <w:t>80%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4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深圳）下列各图中，表示物体处于匀速运动状态的是（　　）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364"/>
        <w:gridCol w:w="2256"/>
        <w:gridCol w:w="353"/>
        <w:gridCol w:w="2256"/>
        <w:gridCol w:w="353"/>
        <w:gridCol w:w="2257"/>
        <w:gridCol w:w="364"/>
        <w:gridCol w:w="2257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pict>
                <v:shape id="_x0000_i1026" type="#_x0000_t75" alt="菁优网：http://www.jyeoo.com" style="width:86.25pt;height:75pt;mso-wrap-distance-left:0;mso-wrap-distance-right:0">
                  <v:imagedata r:id="rId10" o:title=""/>
                </v:shape>
              </w:pic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pict>
                <v:shape id="_x0000_i1027" type="#_x0000_t75" alt="菁优网：http://www.jyeoo.com" style="width:96.75pt;height:78pt;mso-wrap-distance-left:0;mso-wrap-distance-right:0">
                  <v:imagedata r:id="rId11" o:title=""/>
                </v:shape>
              </w:pic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pict>
                <v:shape id="_x0000_i1028" type="#_x0000_t75" alt="菁优网：http://www.jyeoo.com" style="width:85.5pt;height:76.5pt;mso-wrap-distance-left:0;mso-wrap-distance-right:0">
                  <v:imagedata r:id="rId12" o:title=""/>
                </v:shape>
              </w:pic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pict>
                <v:shape id="_x0000_i1029" type="#_x0000_t75" alt="菁优网：http://www.jyeoo.com" style="width:90pt;height:77.25pt;mso-wrap-distance-left:0;mso-wrap-distance-right:0">
                  <v:imagedata r:id="rId13" o:title=""/>
                </v:shape>
              </w:pic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5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深圳）如图的电路中，当开关</w:t>
      </w:r>
      <w:r>
        <w:t>S</w:t>
      </w:r>
      <w:r>
        <w:rPr>
          <w:sz w:val="24"/>
          <w:szCs w:val="24"/>
          <w:vertAlign w:val="subscript"/>
        </w:rPr>
        <w:t>1</w:t>
      </w:r>
      <w:r>
        <w:t>由断开到闭合，下列判断正确的是（　　）</w:t>
      </w:r>
    </w:p>
    <w:p w:rsidR="006F13D0" w:rsidRDefault="006F13D0">
      <w:pPr>
        <w:pStyle w:val="DefaultParagraph"/>
      </w:pPr>
      <w:r>
        <w:pict>
          <v:shape id="_x0000_i1030" type="#_x0000_t75" alt="菁优网：http://www.jyeoo.com" style="width:116.25pt;height:79.5pt;mso-wrap-distance-left:0;mso-wrap-distance-right:0">
            <v:imagedata r:id="rId14" o:title=""/>
          </v:shape>
        </w:pic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364"/>
        <w:gridCol w:w="4866"/>
        <w:gridCol w:w="364"/>
        <w:gridCol w:w="4866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电流表的示数将变大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电压表的示数将变小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通过电阻</w:t>
            </w:r>
            <w:r>
              <w:t>R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t>的电流不变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电阻</w:t>
            </w:r>
            <w:r>
              <w:t>R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的功率变小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6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深圳）下列关于光知识的说法中，正确的是（　　）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364"/>
        <w:gridCol w:w="10095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4900" w:type="pct"/>
          </w:tcPr>
          <w:p w:rsidR="006F13D0" w:rsidRDefault="006F13D0">
            <w:pPr>
              <w:pStyle w:val="DefaultParagraph"/>
            </w:pPr>
            <w:r>
              <w:t>在平面镜中看到的是物体的实像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4900" w:type="pct"/>
          </w:tcPr>
          <w:p w:rsidR="006F13D0" w:rsidRDefault="006F13D0">
            <w:pPr>
              <w:pStyle w:val="DefaultParagraph"/>
            </w:pPr>
            <w:r>
              <w:t>日食是因为光的反射引起的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4900" w:type="pct"/>
          </w:tcPr>
          <w:p w:rsidR="006F13D0" w:rsidRDefault="006F13D0">
            <w:pPr>
              <w:pStyle w:val="DefaultParagraph"/>
            </w:pPr>
            <w:r>
              <w:t>由于光的折射，我们看到水中的鱼变浅了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lastRenderedPageBreak/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4900" w:type="pct"/>
          </w:tcPr>
          <w:p w:rsidR="006F13D0" w:rsidRDefault="006F13D0">
            <w:pPr>
              <w:pStyle w:val="DefaultParagraph"/>
            </w:pPr>
            <w:r>
              <w:t>近视镜片是凸透镜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7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深圳）如图所示，电路中的</w:t>
      </w:r>
      <w:r>
        <w:t>a</w:t>
      </w:r>
      <w:r>
        <w:t>、</w:t>
      </w:r>
      <w:r>
        <w:t>b</w:t>
      </w:r>
      <w:r>
        <w:t>处接入一根铅笔芯．以下操作不会让灯泡亮度发生变化的是（　　）</w:t>
      </w:r>
      <w:r>
        <w:pict>
          <v:shape id="_x0000_i1031" type="#_x0000_t75" alt="菁优网：http://www.jyeoo.com" style="width:138.75pt;height:106.5pt;mso-wrap-distance-left:0;mso-wrap-distance-right:0">
            <v:imagedata r:id="rId15" o:title=""/>
          </v:shape>
        </w:pic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364"/>
        <w:gridCol w:w="4866"/>
        <w:gridCol w:w="364"/>
        <w:gridCol w:w="4866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加热铅笔芯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换用更长的同种型号铅笔芯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换用等长、同种型号的一束铅笔芯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换用更大量程的电流表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8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深圳）电灯、插座、电视机在家庭电路中的连接方式是（　　）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364"/>
        <w:gridCol w:w="4866"/>
        <w:gridCol w:w="364"/>
        <w:gridCol w:w="4866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全部串联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插座与电灯串联，与电视机并联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全部并联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电灯与电视机串联，与插座并联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9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深圳）伽利略的比萨斜塔实验中，关于铁球下落过程的说法正确的是（　　）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364"/>
        <w:gridCol w:w="4866"/>
        <w:gridCol w:w="364"/>
        <w:gridCol w:w="4866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铁球的惯性在不断增加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铁球的运动速度在不断增加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铁球所受空气浮力在不断增加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铁球具有的动能在不断向势能转化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10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深圳）往两张自然下垂且靠近的纸中间用力吹气，你可以看到两张纸将（　　）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364"/>
        <w:gridCol w:w="2256"/>
        <w:gridCol w:w="353"/>
        <w:gridCol w:w="2256"/>
        <w:gridCol w:w="353"/>
        <w:gridCol w:w="2257"/>
        <w:gridCol w:w="364"/>
        <w:gridCol w:w="2257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向中间靠拢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向两边分开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向同一边摆动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几乎不动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rPr>
          <w:b/>
        </w:rPr>
        <w:t>二、填空题（共</w:t>
      </w:r>
      <w:r>
        <w:rPr>
          <w:b/>
        </w:rPr>
        <w:t>2</w:t>
      </w:r>
      <w:r>
        <w:rPr>
          <w:b/>
        </w:rPr>
        <w:t>小题，每小题</w:t>
      </w:r>
      <w:r>
        <w:rPr>
          <w:b/>
        </w:rPr>
        <w:t>5</w:t>
      </w:r>
      <w:r>
        <w:rPr>
          <w:b/>
        </w:rPr>
        <w:t>分，满分</w:t>
      </w:r>
      <w:r>
        <w:rPr>
          <w:b/>
        </w:rPr>
        <w:t>10</w:t>
      </w:r>
      <w:r>
        <w:rPr>
          <w:b/>
        </w:rPr>
        <w:t>分）</w:t>
      </w:r>
    </w:p>
    <w:p w:rsidR="006F13D0" w:rsidRDefault="006F13D0">
      <w:pPr>
        <w:pStyle w:val="DefaultParagraph"/>
      </w:pPr>
      <w:r>
        <w:t>11</w:t>
      </w:r>
      <w:r>
        <w:t>．（</w:t>
      </w:r>
      <w:r>
        <w:t>5</w:t>
      </w:r>
      <w:r>
        <w:t>分）（</w:t>
      </w:r>
      <w:r>
        <w:t>2009</w:t>
      </w:r>
      <w:r>
        <w:t>•</w:t>
      </w:r>
      <w:r>
        <w:t>深圳）热敏电阻与温度有关．图是探究热敏电阻</w:t>
      </w:r>
      <w:r>
        <w:t>Rx</w:t>
      </w:r>
      <w:r>
        <w:t>大小与温度变化关系的电路图，得到数据如下表所示：</w:t>
      </w:r>
    </w:p>
    <w:p w:rsidR="006F13D0" w:rsidRDefault="006F13D0">
      <w:pPr>
        <w:pStyle w:val="DefaultParagraph"/>
      </w:pPr>
      <w:r>
        <w:pict>
          <v:shape id="_x0000_i1032" type="#_x0000_t75" alt="菁优网：http://www.jyeoo.com" style="width:108pt;height:97.5pt;mso-wrap-distance-left:0;mso-wrap-distance-right:0">
            <v:imagedata r:id="rId16" o:title=""/>
          </v:shape>
        </w:pic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1710"/>
        <w:gridCol w:w="1710"/>
        <w:gridCol w:w="1710"/>
        <w:gridCol w:w="1710"/>
      </w:tblGrid>
      <w:tr w:rsidR="00000000">
        <w:tc>
          <w:tcPr>
            <w:tcW w:w="1710" w:type="dxa"/>
          </w:tcPr>
          <w:p w:rsidR="006F13D0" w:rsidRDefault="006F13D0">
            <w:pPr>
              <w:pStyle w:val="DefaultParagraph"/>
            </w:pPr>
            <w:r>
              <w:t>实验序号</w:t>
            </w:r>
          </w:p>
        </w:tc>
        <w:tc>
          <w:tcPr>
            <w:tcW w:w="1710" w:type="dxa"/>
          </w:tcPr>
          <w:p w:rsidR="006F13D0" w:rsidRDefault="006F13D0">
            <w:pPr>
              <w:pStyle w:val="DefaultParagraph"/>
            </w:pPr>
            <w:r>
              <w:t>电压</w:t>
            </w:r>
            <w:r>
              <w:t>V</w:t>
            </w:r>
          </w:p>
        </w:tc>
        <w:tc>
          <w:tcPr>
            <w:tcW w:w="1710" w:type="dxa"/>
          </w:tcPr>
          <w:p w:rsidR="006F13D0" w:rsidRDefault="006F13D0">
            <w:pPr>
              <w:pStyle w:val="DefaultParagraph"/>
            </w:pPr>
            <w:r>
              <w:t>电流</w:t>
            </w:r>
            <w:r>
              <w:t>A</w:t>
            </w:r>
          </w:p>
        </w:tc>
        <w:tc>
          <w:tcPr>
            <w:tcW w:w="1710" w:type="dxa"/>
          </w:tcPr>
          <w:p w:rsidR="006F13D0" w:rsidRDefault="006F13D0">
            <w:pPr>
              <w:pStyle w:val="DefaultParagraph"/>
            </w:pPr>
            <w:r>
              <w:t>电阻</w:t>
            </w:r>
            <w:r>
              <w:t>Ω</w:t>
            </w:r>
          </w:p>
        </w:tc>
        <w:tc>
          <w:tcPr>
            <w:tcW w:w="1710" w:type="dxa"/>
          </w:tcPr>
          <w:p w:rsidR="006F13D0" w:rsidRDefault="006F13D0">
            <w:pPr>
              <w:pStyle w:val="DefaultParagraph"/>
            </w:pPr>
            <w:r>
              <w:t>温度</w:t>
            </w:r>
            <w:r>
              <w:t>℃</w:t>
            </w:r>
          </w:p>
        </w:tc>
      </w:tr>
      <w:tr w:rsidR="00000000"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1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13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0.26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50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10</w:t>
            </w:r>
          </w:p>
        </w:tc>
      </w:tr>
      <w:tr w:rsidR="00000000"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2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0.20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15</w:t>
            </w:r>
          </w:p>
        </w:tc>
      </w:tr>
      <w:tr w:rsidR="00000000"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3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14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0.16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87.5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20</w:t>
            </w:r>
          </w:p>
        </w:tc>
      </w:tr>
      <w:tr w:rsidR="00000000"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4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14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0.14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100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25</w:t>
            </w:r>
          </w:p>
        </w:tc>
      </w:tr>
    </w:tbl>
    <w:p w:rsidR="006F13D0" w:rsidRDefault="006F13D0">
      <w:pPr>
        <w:pStyle w:val="DefaultParagraph"/>
      </w:pPr>
      <w:r>
        <w:t>（</w:t>
      </w:r>
      <w:r>
        <w:t>1</w:t>
      </w:r>
      <w:r>
        <w:t>）在实验开始前，滑动变阻器</w:t>
      </w:r>
      <w:r>
        <w:t>R</w:t>
      </w:r>
      <w:r>
        <w:t>的滑片应放置于最</w:t>
      </w:r>
      <w:r>
        <w:t xml:space="preserve"> </w:t>
      </w:r>
      <w:r>
        <w:cr/>
        <w:t xml:space="preserve">
</w:t>
      </w:r>
      <w:r>
        <w:rPr>
          <w:u w:val="single"/>
        </w:rPr>
        <w:t xml:space="preserve">　</w:t>
      </w:r>
      <w:r>
        <w:rPr>
          <w:u w:val="single"/>
        </w:rPr>
        <w:t>_________</w:t>
      </w:r>
      <w:r>
        <w:rPr>
          <w:u w:val="single"/>
        </w:rPr>
        <w:t xml:space="preserve">　</w:t>
      </w:r>
      <w:r>
        <w:t>端（填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）；</w:t>
      </w:r>
    </w:p>
    <w:p w:rsidR="006F13D0" w:rsidRDefault="006F13D0">
      <w:pPr>
        <w:pStyle w:val="DefaultParagraph"/>
      </w:pPr>
      <w:r>
        <w:t>（</w:t>
      </w:r>
      <w:r>
        <w:t>2</w:t>
      </w:r>
      <w:r>
        <w:t>）第二次实验的电压表指针位置如图所示．请将电压表的读数及对应的电阻值填入上面的表格中．</w:t>
      </w:r>
    </w:p>
    <w:p w:rsidR="006F13D0" w:rsidRDefault="006F13D0">
      <w:pPr>
        <w:pStyle w:val="DefaultParagraph"/>
      </w:pPr>
      <w:r>
        <w:rPr>
          <w:u w:val="single"/>
        </w:rPr>
        <w:t xml:space="preserve">　</w:t>
      </w:r>
      <w:r>
        <w:rPr>
          <w:u w:val="single"/>
        </w:rPr>
        <w:t>_________</w:t>
      </w:r>
      <w:r>
        <w:rPr>
          <w:u w:val="single"/>
        </w:rPr>
        <w:t xml:space="preserve">　　</w:t>
      </w:r>
      <w:r>
        <w:rPr>
          <w:u w:val="single"/>
        </w:rPr>
        <w:t>_________</w:t>
      </w:r>
      <w:r>
        <w:rPr>
          <w:u w:val="single"/>
        </w:rPr>
        <w:t xml:space="preserve">　</w:t>
      </w:r>
      <w:r>
        <w:t>．</w:t>
      </w:r>
    </w:p>
    <w:p w:rsidR="006F13D0" w:rsidRDefault="006F13D0">
      <w:pPr>
        <w:pStyle w:val="DefaultParagraph"/>
      </w:pPr>
      <w:r>
        <w:lastRenderedPageBreak/>
        <w:pict>
          <v:shape id="_x0000_i1033" type="#_x0000_t75" alt="菁优网：http://www.jyeoo.com" style="width:126.75pt;height:90pt;mso-wrap-distance-left:0;mso-wrap-distance-right:0">
            <v:imagedata r:id="rId17" o:title=""/>
          </v:shape>
        </w:pict>
      </w:r>
    </w:p>
    <w:p w:rsidR="006F13D0" w:rsidRDefault="006F13D0">
      <w:pPr>
        <w:pStyle w:val="DefaultParagraph"/>
      </w:pPr>
      <w:r>
        <w:t>（</w:t>
      </w:r>
      <w:r>
        <w:t>3</w:t>
      </w:r>
      <w:r>
        <w:t>）根据实验数据可得到的结论是：热敏电阻</w:t>
      </w:r>
      <w:r>
        <w:t>Rx</w:t>
      </w:r>
      <w:r>
        <w:t>的阻值随温度升高而</w:t>
      </w:r>
      <w:r>
        <w:t xml:space="preserve"> </w:t>
      </w:r>
      <w:r>
        <w:cr/>
        <w:t xml:space="preserve">
</w:t>
      </w:r>
      <w:r>
        <w:rPr>
          <w:u w:val="single"/>
        </w:rPr>
        <w:t xml:space="preserve">　</w:t>
      </w:r>
      <w:r>
        <w:rPr>
          <w:u w:val="single"/>
        </w:rPr>
        <w:t>_________</w:t>
      </w:r>
      <w:r>
        <w:rPr>
          <w:u w:val="single"/>
        </w:rPr>
        <w:t xml:space="preserve">　</w:t>
      </w:r>
      <w:r>
        <w:t>．（填</w:t>
      </w:r>
      <w:r>
        <w:t>“</w:t>
      </w:r>
      <w:r>
        <w:t>变大</w:t>
      </w:r>
      <w:r>
        <w:t>”</w:t>
      </w:r>
      <w:r>
        <w:t>、</w:t>
      </w:r>
      <w:r>
        <w:t>“</w:t>
      </w:r>
      <w:r>
        <w:t>变小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</w:t>
      </w:r>
    </w:p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12</w:t>
      </w:r>
      <w:r>
        <w:t>．（</w:t>
      </w:r>
      <w:r>
        <w:t>5</w:t>
      </w:r>
      <w:r>
        <w:t>分）（</w:t>
      </w:r>
      <w:r>
        <w:t>2009</w:t>
      </w:r>
      <w:r>
        <w:t>•</w:t>
      </w:r>
      <w:r>
        <w:t>深圳）在探究</w:t>
      </w:r>
      <w:r>
        <w:t>“</w:t>
      </w:r>
      <w:r>
        <w:t>影响浮力大小的因素</w:t>
      </w:r>
      <w:r>
        <w:t>”</w:t>
      </w:r>
      <w:r>
        <w:t>时，小琪做了一系列实验（实验装置及相关数据如图所示）．请回答以下问题：</w:t>
      </w:r>
    </w:p>
    <w:p w:rsidR="006F13D0" w:rsidRDefault="006F13D0">
      <w:pPr>
        <w:pStyle w:val="DefaultParagraph"/>
      </w:pPr>
      <w:r>
        <w:t>（</w:t>
      </w:r>
      <w:r>
        <w:t>1</w:t>
      </w:r>
      <w:r>
        <w:t>）物体</w:t>
      </w:r>
      <w:r>
        <w:t>A</w:t>
      </w:r>
      <w:r>
        <w:t>在</w:t>
      </w:r>
      <w:r>
        <w:t>②</w:t>
      </w:r>
      <w:r>
        <w:t>中所受的浮力大小为</w:t>
      </w:r>
      <w:r>
        <w:rPr>
          <w:u w:val="single"/>
        </w:rPr>
        <w:t xml:space="preserve">　</w:t>
      </w:r>
      <w:r>
        <w:rPr>
          <w:u w:val="single"/>
        </w:rPr>
        <w:t>_________</w:t>
      </w:r>
      <w:r>
        <w:rPr>
          <w:u w:val="single"/>
        </w:rPr>
        <w:t xml:space="preserve">　</w:t>
      </w:r>
      <w:r>
        <w:t>牛；</w:t>
      </w:r>
    </w:p>
    <w:p w:rsidR="006F13D0" w:rsidRDefault="006F13D0">
      <w:pPr>
        <w:pStyle w:val="DefaultParagraph"/>
      </w:pPr>
      <w:r>
        <w:t>（</w:t>
      </w:r>
      <w:r>
        <w:t>2</w:t>
      </w:r>
      <w:r>
        <w:t>）对比实验</w:t>
      </w:r>
      <w:r>
        <w:t>①</w:t>
      </w:r>
      <w:r>
        <w:t>、</w:t>
      </w:r>
      <w:r>
        <w:t>②</w:t>
      </w:r>
      <w:r>
        <w:t>、</w:t>
      </w:r>
      <w:r>
        <w:t>③</w:t>
      </w:r>
      <w:r>
        <w:t>可得出结论：浮力大小与</w:t>
      </w:r>
      <w:r>
        <w:rPr>
          <w:u w:val="single"/>
        </w:rPr>
        <w:t xml:space="preserve">　</w:t>
      </w:r>
      <w:r>
        <w:rPr>
          <w:u w:val="single"/>
        </w:rPr>
        <w:t>_________</w:t>
      </w:r>
      <w:r>
        <w:rPr>
          <w:u w:val="single"/>
        </w:rPr>
        <w:t xml:space="preserve">　</w:t>
      </w:r>
      <w:r>
        <w:t>有关；</w:t>
      </w:r>
    </w:p>
    <w:p w:rsidR="006F13D0" w:rsidRDefault="006F13D0">
      <w:pPr>
        <w:pStyle w:val="DefaultParagraph"/>
      </w:pPr>
      <w:r>
        <w:t>（</w:t>
      </w:r>
      <w:r>
        <w:t>3</w:t>
      </w:r>
      <w:r>
        <w:t>）在图</w:t>
      </w:r>
      <w:r>
        <w:t>③</w:t>
      </w:r>
      <w:r>
        <w:t>中，若物体</w:t>
      </w:r>
      <w:r>
        <w:t>A</w:t>
      </w:r>
      <w:r>
        <w:t>．完全浸没到盐水后，继续向下移动，则烧杯底部所受的液体压强会</w:t>
      </w:r>
      <w:r>
        <w:rPr>
          <w:u w:val="single"/>
        </w:rPr>
        <w:t xml:space="preserve">　</w:t>
      </w:r>
      <w:r>
        <w:rPr>
          <w:u w:val="single"/>
        </w:rPr>
        <w:t>_________</w:t>
      </w:r>
      <w:r>
        <w:rPr>
          <w:u w:val="single"/>
        </w:rPr>
        <w:t xml:space="preserve">　</w:t>
      </w:r>
      <w:r>
        <w:t>．（填</w:t>
      </w:r>
      <w:r>
        <w:t>“</w:t>
      </w:r>
      <w:r>
        <w:t>变大</w:t>
      </w:r>
      <w:r>
        <w:t>”</w:t>
      </w:r>
      <w:r>
        <w:t>、</w:t>
      </w:r>
      <w:r>
        <w:t>“</w:t>
      </w:r>
      <w:r>
        <w:t>变小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</w:t>
      </w:r>
    </w:p>
    <w:p w:rsidR="006F13D0" w:rsidRDefault="006F13D0">
      <w:pPr>
        <w:pStyle w:val="DefaultParagraph"/>
      </w:pPr>
      <w:r>
        <w:pict>
          <v:shape id="_x0000_i1034" type="#_x0000_t75" alt="菁优网：http://www.jyeoo.com" style="width:109.5pt;height:99.75pt;mso-wrap-distance-left:0;mso-wrap-distance-right:0">
            <v:imagedata r:id="rId18" o:title=""/>
          </v:shape>
        </w:pict>
      </w:r>
    </w:p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rPr>
          <w:b/>
        </w:rPr>
        <w:t>三、解答题（共</w:t>
      </w:r>
      <w:r>
        <w:rPr>
          <w:b/>
        </w:rPr>
        <w:t>1</w:t>
      </w:r>
      <w:r>
        <w:rPr>
          <w:b/>
        </w:rPr>
        <w:t>小题，满分</w:t>
      </w:r>
      <w:r>
        <w:rPr>
          <w:b/>
        </w:rPr>
        <w:t>0</w:t>
      </w:r>
      <w:r>
        <w:rPr>
          <w:b/>
        </w:rPr>
        <w:t>分）</w:t>
      </w:r>
    </w:p>
    <w:p w:rsidR="006F13D0" w:rsidRDefault="006F13D0">
      <w:pPr>
        <w:pStyle w:val="DefaultParagraph"/>
      </w:pPr>
      <w:r>
        <w:t>13</w:t>
      </w:r>
      <w:r>
        <w:t>．（</w:t>
      </w:r>
      <w:r>
        <w:t>2009</w:t>
      </w:r>
      <w:r>
        <w:t>•</w:t>
      </w:r>
      <w:r>
        <w:t>深圳）小琪家里新买回来一个豆浆机，其外形、工作电路和铭牌如图所示：</w:t>
      </w:r>
    </w:p>
    <w:p w:rsidR="006F13D0" w:rsidRDefault="006F13D0">
      <w:pPr>
        <w:pStyle w:val="DefaultParagraph"/>
      </w:pPr>
      <w:r>
        <w:pict>
          <v:shape id="_x0000_i1035" type="#_x0000_t75" alt="菁优网：http://www.jyeoo.com" style="width:333.4pt;height:121.5pt;mso-wrap-distance-left:0;mso-wrap-distance-right:0">
            <v:imagedata r:id="rId19" o:title=""/>
          </v:shape>
        </w:pict>
      </w:r>
    </w:p>
    <w:p w:rsidR="006F13D0" w:rsidRDefault="006F13D0">
      <w:pPr>
        <w:pStyle w:val="DefaultParagraph"/>
      </w:pPr>
      <w:r>
        <w:t>（</w:t>
      </w:r>
      <w:r>
        <w:t>1</w:t>
      </w:r>
      <w:r>
        <w:t>）豆浆机底部与水平桌面的接触面积为</w:t>
      </w:r>
      <w:r>
        <w:t>0.02</w:t>
      </w:r>
      <w:r>
        <w:t>米</w:t>
      </w:r>
      <w:r>
        <w:rPr>
          <w:sz w:val="24"/>
          <w:szCs w:val="24"/>
          <w:vertAlign w:val="superscript"/>
        </w:rPr>
        <w:t>2</w:t>
      </w:r>
      <w:r>
        <w:t>，则豆浆机对桌面的压强大小为多少帕？（请简要书写计算过程，其中</w:t>
      </w:r>
      <w:r>
        <w:t>g</w:t>
      </w:r>
      <w:r>
        <w:t>取</w:t>
      </w:r>
      <w:r>
        <w:t>l0</w:t>
      </w:r>
      <w:r>
        <w:t>牛</w:t>
      </w:r>
      <w:r>
        <w:t>/</w:t>
      </w:r>
      <w:r>
        <w:t>千克）</w:t>
      </w:r>
    </w:p>
    <w:p w:rsidR="006F13D0" w:rsidRDefault="006F13D0">
      <w:pPr>
        <w:pStyle w:val="DefaultParagraph"/>
      </w:pPr>
      <w:r>
        <w:t>（</w:t>
      </w:r>
      <w:r>
        <w:t>2</w:t>
      </w:r>
      <w:r>
        <w:t>）将豆浆机装满清水，但未加装黄豆，则此时它们受到的总重力为</w:t>
      </w:r>
      <w:r>
        <w:rPr>
          <w:u w:val="single"/>
        </w:rPr>
        <w:t xml:space="preserve">　</w:t>
      </w:r>
      <w:r>
        <w:rPr>
          <w:u w:val="single"/>
        </w:rPr>
        <w:t>_________</w:t>
      </w:r>
      <w:r>
        <w:rPr>
          <w:u w:val="single"/>
        </w:rPr>
        <w:t xml:space="preserve">　</w:t>
      </w:r>
      <w:r>
        <w:t>牛．（其中</w:t>
      </w:r>
      <w:r>
        <w:t>g</w:t>
      </w:r>
      <w:r>
        <w:t>取</w:t>
      </w:r>
      <w:r>
        <w:t>l0</w:t>
      </w:r>
      <w:r>
        <w:t>牛</w:t>
      </w:r>
      <w:r>
        <w:t>/</w:t>
      </w:r>
      <w:r>
        <w:t>千克）</w:t>
      </w:r>
    </w:p>
    <w:p w:rsidR="006F13D0" w:rsidRDefault="006F13D0">
      <w:pPr>
        <w:pStyle w:val="DefaultParagraph"/>
      </w:pPr>
      <w:r>
        <w:t>（</w:t>
      </w:r>
      <w:r>
        <w:t>3</w:t>
      </w:r>
      <w:r>
        <w:t>）为安全起见，应将豆浆机接入下面给出的第</w:t>
      </w:r>
      <w:r>
        <w:rPr>
          <w:u w:val="single"/>
        </w:rPr>
        <w:t xml:space="preserve">　</w:t>
      </w:r>
      <w:r>
        <w:rPr>
          <w:u w:val="single"/>
        </w:rPr>
        <w:t>_________</w:t>
      </w:r>
      <w:r>
        <w:rPr>
          <w:u w:val="single"/>
        </w:rPr>
        <w:t xml:space="preserve">　</w:t>
      </w:r>
      <w:r>
        <w:t>种插座（选填</w:t>
      </w:r>
      <w:r>
        <w:t>“Ⅰ”</w:t>
      </w:r>
      <w:r>
        <w:t>或</w:t>
      </w:r>
      <w:r>
        <w:t>“Ⅱ”</w:t>
      </w:r>
      <w:r>
        <w:t>）</w:t>
      </w:r>
    </w:p>
    <w:p w:rsidR="006F13D0" w:rsidRDefault="006F13D0">
      <w:pPr>
        <w:pStyle w:val="DefaultParagraph"/>
      </w:pPr>
      <w:r>
        <w:pict>
          <v:shape id="_x0000_i1036" type="#_x0000_t75" alt="菁优网：http://www.jyeoo.com" style="width:166.5pt;height:99pt;mso-wrap-distance-left:0;mso-wrap-distance-right:0">
            <v:imagedata r:id="rId20" o:title=""/>
          </v:shape>
        </w:pict>
      </w:r>
    </w:p>
    <w:p w:rsidR="006F13D0" w:rsidRDefault="006F13D0">
      <w:pPr>
        <w:pStyle w:val="DefaultParagraph"/>
      </w:pPr>
      <w:r>
        <w:t>（</w:t>
      </w:r>
      <w:r>
        <w:t>4</w:t>
      </w:r>
      <w:r>
        <w:t>）以下是小琪制作豆浆时，豆浆机的工作程序表，那么在正常工作的情况下，制作</w:t>
      </w:r>
      <w:r>
        <w:t>150</w:t>
      </w:r>
      <w:r>
        <w:t>克豆浆需要消耗多少电能？（请书写必要的计算过程，其中</w:t>
      </w:r>
      <w:r>
        <w:t>0N</w:t>
      </w:r>
      <w:r>
        <w:t>：表示开启工作；</w:t>
      </w:r>
      <w:r>
        <w:t>0FF</w:t>
      </w:r>
      <w:r>
        <w:t>：表示断电不工作）</w:t>
      </w:r>
      <w:r>
        <w:t xml:space="preserve"> </w:t>
      </w:r>
      <w:r>
        <w:cr/>
        <w:t xml:space="preserve">
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"/>
        <w:gridCol w:w="2328"/>
        <w:gridCol w:w="707"/>
        <w:gridCol w:w="1968"/>
        <w:gridCol w:w="2688"/>
        <w:gridCol w:w="1608"/>
        <w:gridCol w:w="417"/>
      </w:tblGrid>
      <w:tr w:rsidR="00000000">
        <w:trPr>
          <w:gridAfter w:val="1"/>
        </w:trPr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lastRenderedPageBreak/>
              <w:t>工作程序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1</w:t>
            </w:r>
            <w:r>
              <w:t>．将浸泡黄豆初步碾碎成浆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2</w:t>
            </w:r>
            <w:r>
              <w:t>．预热</w:t>
            </w:r>
            <w:r>
              <w:t xml:space="preserve"> 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3</w:t>
            </w:r>
            <w:r>
              <w:t>．将黄豆浆进一步碾碎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4</w:t>
            </w:r>
            <w:r>
              <w:t>．将滤出渣的豆浆约</w:t>
            </w:r>
            <w:r>
              <w:t>150</w:t>
            </w:r>
            <w:r>
              <w:t>克煮沸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5</w:t>
            </w:r>
            <w:r>
              <w:t>．豆浆机停止工作</w:t>
            </w:r>
          </w:p>
        </w:tc>
      </w:tr>
      <w:tr w:rsidR="00000000">
        <w:tc>
          <w:tcPr>
            <w:tcW w:w="0" w:type="auto"/>
            <w:gridSpan w:val="2"/>
          </w:tcPr>
          <w:p w:rsidR="006F13D0" w:rsidRDefault="006F13D0">
            <w:pPr>
              <w:pStyle w:val="DefaultParagraph"/>
            </w:pPr>
            <w:r>
              <w:t>工作时间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3</w:t>
            </w:r>
            <w:r>
              <w:t>分钟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5</w:t>
            </w:r>
            <w:r>
              <w:t>分钟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2</w:t>
            </w:r>
            <w:r>
              <w:t>分钟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3</w:t>
            </w:r>
            <w:r>
              <w:t>分钟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﹣﹣</w:t>
            </w:r>
          </w:p>
        </w:tc>
      </w:tr>
      <w:tr w:rsidR="00000000"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工作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电动机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ON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OFF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ON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OFF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OFF</w:t>
            </w:r>
          </w:p>
        </w:tc>
      </w:tr>
      <w:tr w:rsidR="00000000"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状态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电热丝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OFF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ON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OFF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ON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OFF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br w:type="page"/>
      </w:r>
    </w:p>
    <w:p w:rsidR="006F13D0" w:rsidRDefault="006F13D0">
      <w:pPr>
        <w:pStyle w:val="DefaultParagraph"/>
        <w:jc w:val="center"/>
      </w:pPr>
      <w:r>
        <w:rPr>
          <w:b/>
          <w:sz w:val="48"/>
          <w:szCs w:val="48"/>
        </w:rPr>
        <w:t>2009</w:t>
      </w:r>
      <w:r>
        <w:rPr>
          <w:b/>
          <w:sz w:val="48"/>
          <w:szCs w:val="48"/>
        </w:rPr>
        <w:t>年广东省深圳市中考物理试卷</w:t>
      </w:r>
    </w:p>
    <w:p w:rsidR="006F13D0" w:rsidRDefault="006F13D0">
      <w:pPr>
        <w:pStyle w:val="DefaultParagraph"/>
        <w:jc w:val="center"/>
      </w:pPr>
      <w:r>
        <w:rPr>
          <w:b/>
          <w:sz w:val="28"/>
          <w:szCs w:val="28"/>
        </w:rPr>
        <w:t>参考答案与试题解析</w:t>
      </w:r>
    </w:p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rPr>
          <w:b/>
        </w:rPr>
        <w:t>一、选择题（共</w:t>
      </w:r>
      <w:r>
        <w:rPr>
          <w:b/>
        </w:rPr>
        <w:t>10</w:t>
      </w:r>
      <w:r>
        <w:rPr>
          <w:b/>
        </w:rPr>
        <w:t>小题，每小题</w:t>
      </w:r>
      <w:r>
        <w:rPr>
          <w:b/>
        </w:rPr>
        <w:t>4</w:t>
      </w:r>
      <w:r>
        <w:rPr>
          <w:b/>
        </w:rPr>
        <w:t>分，满分</w:t>
      </w:r>
      <w:r>
        <w:rPr>
          <w:b/>
        </w:rPr>
        <w:t>40</w:t>
      </w:r>
      <w:r>
        <w:rPr>
          <w:b/>
        </w:rPr>
        <w:t>分）</w:t>
      </w:r>
    </w:p>
    <w:p w:rsidR="006F13D0" w:rsidRDefault="006F13D0">
      <w:pPr>
        <w:pStyle w:val="DefaultParagraph"/>
      </w:pPr>
      <w:r>
        <w:t>1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深圳）下列计算机相关设备中，质量约为</w:t>
      </w:r>
      <w:r>
        <w:t>2</w:t>
      </w:r>
      <w:r>
        <w:t>千克的是（　　）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364"/>
        <w:gridCol w:w="2256"/>
        <w:gridCol w:w="353"/>
        <w:gridCol w:w="2256"/>
        <w:gridCol w:w="353"/>
        <w:gridCol w:w="2257"/>
        <w:gridCol w:w="364"/>
        <w:gridCol w:w="2257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一个</w:t>
            </w:r>
            <w:r>
              <w:t>U</w:t>
            </w:r>
            <w:r>
              <w:t>盘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一个鼠标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一部笔记本电脑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一整套台式电脑</w:t>
            </w:r>
          </w:p>
        </w:tc>
      </w:tr>
    </w:tbl>
    <w:p w:rsidR="006F13D0" w:rsidRDefault="006F13D0">
      <w:pPr>
        <w:pStyle w:val="DefaultParagraph"/>
      </w:pP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9735"/>
      </w:tblGrid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考点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质量的估测．</w:t>
            </w:r>
            <w:r>
              <w:rPr>
                <w:color w:val="FFFFFF"/>
                <w:sz w:val="1"/>
                <w:szCs w:val="1"/>
              </w:rPr>
              <w:t>1405379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专题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应用题．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分析：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此题考查的物体都是常见的，而且都和电脑有关的．质量大小差别大，用排除法，易判断．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解答：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解：</w:t>
            </w:r>
            <w:r>
              <w:t>A</w:t>
            </w:r>
            <w:r>
              <w:t>、一个</w:t>
            </w:r>
            <w:r>
              <w:t>U</w:t>
            </w:r>
            <w:r>
              <w:t>盘相当于一根粉笔的质量，约</w:t>
            </w:r>
            <w:r>
              <w:t>6g</w: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B</w:t>
            </w:r>
            <w:r>
              <w:t>、一个鼠标不如一只鸡蛋质量大，一只鸡蛋约</w:t>
            </w:r>
            <w:r>
              <w:t>60g</w: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C</w:t>
            </w:r>
            <w:r>
              <w:t>、一部笔记本电脑，一只手能轻而易举提动．和一只重一点的母鸡差不多，约</w:t>
            </w:r>
            <w:r>
              <w:t>2kg</w: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D</w:t>
            </w:r>
            <w:r>
              <w:t>、一整套台式电脑包括主机和显示器．中学生分别抱动它们较吃力，约</w:t>
            </w:r>
            <w:r>
              <w:t>20kg</w: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故选</w:t>
            </w:r>
            <w:r>
              <w:t>C</w:t>
            </w:r>
            <w:r>
              <w:t>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点评：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此题主要是考查学生对质量单位的认识，同时又考查了对一般物体质量的估测能力．学生需对熟悉的物体质量有比较明确的认识，作为衡量标准．比如一只母鸡质量约</w:t>
            </w:r>
            <w:r>
              <w:t>2kg</w:t>
            </w:r>
            <w:r>
              <w:t>．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2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深圳）研究电磁感应现象的实验中，不需要使用的器材是（　　）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364"/>
        <w:gridCol w:w="2256"/>
        <w:gridCol w:w="353"/>
        <w:gridCol w:w="2256"/>
        <w:gridCol w:w="353"/>
        <w:gridCol w:w="2257"/>
        <w:gridCol w:w="364"/>
        <w:gridCol w:w="2257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磁体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电源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导线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电流表</w:t>
            </w:r>
          </w:p>
        </w:tc>
      </w:tr>
    </w:tbl>
    <w:p w:rsidR="006F13D0" w:rsidRDefault="006F13D0">
      <w:pPr>
        <w:pStyle w:val="DefaultParagraph"/>
      </w:pP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9735"/>
      </w:tblGrid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考点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电磁感应．</w:t>
            </w:r>
            <w:r>
              <w:rPr>
                <w:color w:val="FFFFFF"/>
                <w:sz w:val="1"/>
                <w:szCs w:val="1"/>
              </w:rPr>
              <w:t>1405379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专题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实验题．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分析：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首先要弄清电磁感应现象的含义，闭合电路的一部分导体在做切割磁感线运动时，会产生感应电流，这是电磁感应现象，其能量转化是机械能转化为电能．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解答：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解：电磁感应现象实验装置如图：</w:t>
            </w:r>
          </w:p>
          <w:p w:rsidR="006F13D0" w:rsidRDefault="006F13D0">
            <w:pPr>
              <w:pStyle w:val="DefaultParagraph"/>
            </w:pPr>
            <w:r>
              <w:pict>
                <v:shape id="_x0000_i1037" type="#_x0000_t75" alt="菁优网：http://www.jyeoo.com" style="width:77.25pt;height:54pt;mso-wrap-distance-left:0;mso-wrap-distance-right:0">
                  <v:imagedata r:id="rId21" o:title=""/>
                </v:shape>
              </w:pict>
            </w:r>
          </w:p>
          <w:p w:rsidR="006F13D0" w:rsidRDefault="006F13D0">
            <w:pPr>
              <w:pStyle w:val="DefaultParagraph"/>
            </w:pPr>
            <w:r>
              <w:t>需要的器材有电流表、开关、导线、蹄形磁铁，没有电源．</w:t>
            </w:r>
          </w:p>
          <w:p w:rsidR="006F13D0" w:rsidRDefault="006F13D0">
            <w:pPr>
              <w:pStyle w:val="DefaultParagraph"/>
            </w:pPr>
            <w:r>
              <w:t>故选</w:t>
            </w:r>
            <w:r>
              <w:t>B</w:t>
            </w:r>
            <w:r>
              <w:t>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点评：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由电磁感应现象的能量转化可知，实验产生的是电能，故实验装置中不应有直接提供电能的电池，这是解答此题的关键．</w:t>
            </w:r>
          </w:p>
          <w:p w:rsidR="006F13D0" w:rsidRDefault="006F13D0">
            <w:pPr>
              <w:pStyle w:val="DefaultParagraph"/>
            </w:pPr>
            <w:r>
              <w:t>相对比记忆，研究通电导体在磁场中受力的装置中有电源，装置如图：</w:t>
            </w:r>
          </w:p>
          <w:p w:rsidR="006F13D0" w:rsidRDefault="006F13D0">
            <w:pPr>
              <w:pStyle w:val="DefaultParagraph"/>
            </w:pPr>
            <w:r>
              <w:pict>
                <v:shape id="_x0000_i1038" type="#_x0000_t75" alt="菁优网：http://www.jyeoo.com" style="width:94.5pt;height:60.75pt;mso-wrap-distance-left:0;mso-wrap-distance-right:0">
                  <v:imagedata r:id="rId22" o:title=""/>
                </v:shape>
              </w:pic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3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深圳）如图是利用某滑轮组提升货物的示意图．已知货物</w:t>
      </w:r>
      <w:r>
        <w:t>G</w:t>
      </w:r>
      <w:r>
        <w:t>的重力是</w:t>
      </w:r>
      <w:r>
        <w:t>12N</w:t>
      </w:r>
      <w:r>
        <w:t>，被匀速提升</w:t>
      </w:r>
      <w:r>
        <w:t>0.2m</w:t>
      </w:r>
      <w:r>
        <w:t>，绳子自由端所施力</w:t>
      </w:r>
      <w:r>
        <w:t>F</w:t>
      </w:r>
      <w:r>
        <w:t>为</w:t>
      </w:r>
      <w:r>
        <w:t>5N</w:t>
      </w:r>
      <w:r>
        <w:t>，则以下说法不正确的是（　　）</w:t>
      </w:r>
    </w:p>
    <w:p w:rsidR="006F13D0" w:rsidRDefault="006F13D0">
      <w:pPr>
        <w:pStyle w:val="DefaultParagraph"/>
      </w:pPr>
      <w:r>
        <w:lastRenderedPageBreak/>
        <w:pict>
          <v:shape id="_x0000_i1039" type="#_x0000_t75" alt="菁优网：http://www.jyeoo.com" style="width:71.25pt;height:151.5pt;mso-wrap-distance-left:0;mso-wrap-distance-right:0">
            <v:imagedata r:id="rId23" o:title=""/>
          </v:shape>
        </w:pic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364"/>
        <w:gridCol w:w="10095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4900" w:type="pct"/>
          </w:tcPr>
          <w:p w:rsidR="006F13D0" w:rsidRDefault="006F13D0">
            <w:pPr>
              <w:pStyle w:val="DefaultParagraph"/>
            </w:pPr>
            <w:r>
              <w:t>货物</w:t>
            </w:r>
            <w:r>
              <w:t>G</w:t>
            </w:r>
            <w:r>
              <w:t>所受的拉力与其重力是一对平衡力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4900" w:type="pct"/>
          </w:tcPr>
          <w:p w:rsidR="006F13D0" w:rsidRDefault="006F13D0">
            <w:pPr>
              <w:pStyle w:val="DefaultParagraph"/>
            </w:pPr>
            <w:r>
              <w:t>有用功是</w:t>
            </w:r>
            <w:r>
              <w:t>1J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4900" w:type="pct"/>
          </w:tcPr>
          <w:p w:rsidR="006F13D0" w:rsidRDefault="006F13D0">
            <w:pPr>
              <w:pStyle w:val="DefaultParagraph"/>
            </w:pPr>
            <w:r>
              <w:t>力</w:t>
            </w:r>
            <w:r>
              <w:t>F</w:t>
            </w:r>
            <w:r>
              <w:t>做的总功是</w:t>
            </w:r>
            <w:r>
              <w:t>3J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4900" w:type="pct"/>
          </w:tcPr>
          <w:p w:rsidR="006F13D0" w:rsidRDefault="006F13D0">
            <w:pPr>
              <w:pStyle w:val="DefaultParagraph"/>
            </w:pPr>
            <w:r>
              <w:t>滑轮组的机械效率为</w:t>
            </w:r>
            <w:r>
              <w:t>80%</w:t>
            </w:r>
          </w:p>
        </w:tc>
      </w:tr>
    </w:tbl>
    <w:p w:rsidR="006F13D0" w:rsidRDefault="006F13D0">
      <w:pPr>
        <w:pStyle w:val="DefaultParagraph"/>
      </w:pP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9735"/>
      </w:tblGrid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考点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平衡力的辨别；功的计算；有用功和额外功；滑轮（组）的机械效率．</w:t>
            </w:r>
            <w:r>
              <w:rPr>
                <w:color w:val="FFFFFF"/>
                <w:sz w:val="1"/>
                <w:szCs w:val="1"/>
              </w:rPr>
              <w:t>1405379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分析：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A</w:t>
            </w:r>
            <w:r>
              <w:t>、要根据二力平衡的条件进行判断．知道物体处于平衡状态时，受平衡力的作用．</w:t>
            </w:r>
          </w:p>
          <w:p w:rsidR="006F13D0" w:rsidRDefault="006F13D0">
            <w:pPr>
              <w:pStyle w:val="DefaultParagraph"/>
            </w:pPr>
            <w:r>
              <w:t>B</w:t>
            </w:r>
            <w:r>
              <w:t>、使用此滑轮组时，有用功是克服物体的重力做的功．</w:t>
            </w:r>
            <w:r>
              <w:t>W</w:t>
            </w:r>
            <w:r>
              <w:rPr>
                <w:sz w:val="24"/>
                <w:szCs w:val="24"/>
                <w:vertAlign w:val="subscript"/>
              </w:rPr>
              <w:t>有用</w:t>
            </w:r>
            <w:r>
              <w:t>=Gh</w:t>
            </w:r>
          </w:p>
          <w:p w:rsidR="006F13D0" w:rsidRDefault="006F13D0">
            <w:pPr>
              <w:pStyle w:val="DefaultParagraph"/>
            </w:pPr>
            <w:r>
              <w:t>C</w:t>
            </w:r>
            <w:r>
              <w:t>、知道总功的计算公式：</w:t>
            </w:r>
            <w:r>
              <w:t>W</w:t>
            </w:r>
            <w:r>
              <w:rPr>
                <w:sz w:val="24"/>
                <w:szCs w:val="24"/>
                <w:vertAlign w:val="subscript"/>
              </w:rPr>
              <w:t>总</w:t>
            </w:r>
            <w:r>
              <w:t>=Fs</w:t>
            </w:r>
            <w:r>
              <w:t>，</w:t>
            </w:r>
            <w:r>
              <w:t>s=nh</w: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D</w:t>
            </w:r>
            <w:r>
              <w:t>、知道滑轮组的机械效率是有用功与总功之比：</w:t>
            </w:r>
            <w:r>
              <w:t>η</w:t>
            </w:r>
            <w:r>
              <w:t>=</w:t>
            </w:r>
            <w:r>
              <w:rPr>
                <w:position w:val="-30"/>
              </w:rPr>
              <w:pict>
                <v:shape id="_x0000_i1040" type="#_x0000_t75" style="width:28.5pt;height:35.25pt">
                  <v:imagedata r:id="rId24" o:title="菁优网-jyeoo"/>
                </v:shape>
              </w:pict>
            </w:r>
            <w:r>
              <w:t>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解答：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解：</w:t>
            </w:r>
            <w:r>
              <w:t>A</w:t>
            </w:r>
            <w:r>
              <w:t>、因为物体匀速上升，所以其受的重力与绳子对其拉力是一对平衡力．所以</w:t>
            </w:r>
            <w:r>
              <w:t>A</w:t>
            </w:r>
            <w:r>
              <w:t>说法正确，不符合题意．</w:t>
            </w:r>
          </w:p>
          <w:p w:rsidR="006F13D0" w:rsidRDefault="006F13D0">
            <w:pPr>
              <w:pStyle w:val="DefaultParagraph"/>
            </w:pPr>
            <w:r>
              <w:t>B</w:t>
            </w:r>
            <w:r>
              <w:t>、</w:t>
            </w:r>
            <w:r>
              <w:t>W</w:t>
            </w:r>
            <w:r>
              <w:rPr>
                <w:sz w:val="24"/>
                <w:szCs w:val="24"/>
                <w:vertAlign w:val="subscript"/>
              </w:rPr>
              <w:t>有用</w:t>
            </w:r>
            <w:r>
              <w:t>=Gh=12N</w:t>
            </w:r>
            <w:r>
              <w:t>×</w:t>
            </w:r>
            <w:r>
              <w:t>0.2m=2.4J</w:t>
            </w:r>
            <w:r>
              <w:t>，所以</w:t>
            </w:r>
            <w:r>
              <w:t>B</w:t>
            </w:r>
            <w:r>
              <w:t>说法错误，符合题意．</w:t>
            </w:r>
          </w:p>
          <w:p w:rsidR="006F13D0" w:rsidRDefault="006F13D0">
            <w:pPr>
              <w:pStyle w:val="DefaultParagraph"/>
            </w:pPr>
            <w:r>
              <w:t>C</w:t>
            </w:r>
            <w:r>
              <w:t>、</w:t>
            </w:r>
            <w:r>
              <w:t>W</w:t>
            </w:r>
            <w:r>
              <w:rPr>
                <w:sz w:val="24"/>
                <w:szCs w:val="24"/>
                <w:vertAlign w:val="subscript"/>
              </w:rPr>
              <w:t>总</w:t>
            </w:r>
            <w:r>
              <w:t>=Fs=5N</w:t>
            </w:r>
            <w:r>
              <w:t>×</w:t>
            </w:r>
            <w:r>
              <w:t>0.2m</w:t>
            </w:r>
            <w:r>
              <w:t>×</w:t>
            </w:r>
            <w:r>
              <w:t>3=3J</w:t>
            </w:r>
            <w:r>
              <w:t>，所以</w:t>
            </w:r>
            <w:r>
              <w:t>C</w:t>
            </w:r>
            <w:r>
              <w:t>说法正确，不符合题意．</w:t>
            </w:r>
          </w:p>
          <w:p w:rsidR="006F13D0" w:rsidRDefault="006F13D0">
            <w:pPr>
              <w:pStyle w:val="DefaultParagraph"/>
            </w:pPr>
            <w:r>
              <w:t>D</w:t>
            </w:r>
            <w:r>
              <w:t>、</w:t>
            </w:r>
            <w:r>
              <w:t>η</w:t>
            </w:r>
            <w:r>
              <w:t>=</w:t>
            </w:r>
            <w:r>
              <w:rPr>
                <w:position w:val="-30"/>
              </w:rPr>
              <w:pict>
                <v:shape id="_x0000_i1041" type="#_x0000_t75" style="width:87pt;height:35.25pt">
                  <v:imagedata r:id="rId25" o:title="菁优网-jyeoo"/>
                </v:shape>
              </w:pict>
            </w:r>
            <w:r>
              <w:t>，所以</w:t>
            </w:r>
            <w:r>
              <w:t>D</w:t>
            </w:r>
            <w:r>
              <w:t>说法正确，不符合题意．</w:t>
            </w:r>
          </w:p>
          <w:p w:rsidR="006F13D0" w:rsidRDefault="006F13D0">
            <w:pPr>
              <w:pStyle w:val="DefaultParagraph"/>
            </w:pPr>
            <w:r>
              <w:t>故选</w:t>
            </w:r>
            <w:r>
              <w:t>B</w:t>
            </w:r>
            <w:r>
              <w:t>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点评：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此题主要考查了滑轮组中有关有用功、总功及机械效率的做法，同时也考查了平衡力的问题，考查得很全面．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4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深圳）下列各图中，表示物体处于匀速运动状态的是（　　）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364"/>
        <w:gridCol w:w="2256"/>
        <w:gridCol w:w="353"/>
        <w:gridCol w:w="2256"/>
        <w:gridCol w:w="353"/>
        <w:gridCol w:w="2257"/>
        <w:gridCol w:w="364"/>
        <w:gridCol w:w="2257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pict>
                <v:shape id="_x0000_i1042" type="#_x0000_t75" alt="菁优网：http://www.jyeoo.com" style="width:86.25pt;height:75pt;mso-wrap-distance-left:0;mso-wrap-distance-right:0">
                  <v:imagedata r:id="rId26" o:title=""/>
                </v:shape>
              </w:pic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pict>
                <v:shape id="_x0000_i1043" type="#_x0000_t75" alt="菁优网：http://www.jyeoo.com" style="width:96.75pt;height:78pt;mso-wrap-distance-left:0;mso-wrap-distance-right:0">
                  <v:imagedata r:id="rId27" o:title=""/>
                </v:shape>
              </w:pic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pict>
                <v:shape id="_x0000_i1044" type="#_x0000_t75" alt="菁优网：http://www.jyeoo.com" style="width:85.5pt;height:76.5pt;mso-wrap-distance-left:0;mso-wrap-distance-right:0">
                  <v:imagedata r:id="rId28" o:title=""/>
                </v:shape>
              </w:pic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pict>
                <v:shape id="_x0000_i1045" type="#_x0000_t75" alt="菁优网：http://www.jyeoo.com" style="width:90pt;height:77.25pt;mso-wrap-distance-left:0;mso-wrap-distance-right:0">
                  <v:imagedata r:id="rId29" o:title=""/>
                </v:shape>
              </w:pict>
            </w:r>
          </w:p>
        </w:tc>
      </w:tr>
    </w:tbl>
    <w:p w:rsidR="006F13D0" w:rsidRDefault="006F13D0">
      <w:pPr>
        <w:pStyle w:val="DefaultParagraph"/>
      </w:pP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9735"/>
      </w:tblGrid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考点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匀速直线运动．</w:t>
            </w:r>
            <w:r>
              <w:rPr>
                <w:color w:val="FFFFFF"/>
                <w:sz w:val="1"/>
                <w:szCs w:val="1"/>
              </w:rPr>
              <w:t>1405379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专题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信息给予题；图析法．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分析：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此题根据图象分析是速度、路程、时间三者的关系，判断出速度保持不变的图象即可．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解答：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解：</w:t>
            </w:r>
            <w:r>
              <w:t>A</w:t>
            </w:r>
            <w:r>
              <w:t>、图象是路程与时间的；图中是一条曲线，表示路程虽随时间的增加而增大，但不成正比，因匀速直线运动的物体的路程和时间成正比，则该图中物体不是匀速运动状态；</w:t>
            </w:r>
          </w:p>
          <w:p w:rsidR="006F13D0" w:rsidRDefault="006F13D0">
            <w:pPr>
              <w:pStyle w:val="DefaultParagraph"/>
            </w:pPr>
            <w:r>
              <w:t>B</w:t>
            </w:r>
            <w:r>
              <w:t>、图象是速度与时间的；图中的线分三段，每一段是水平的，表示速度没有随时间的增加而改变，处于匀速运动状态；但</w:t>
            </w:r>
            <w:r>
              <w:t>3</w:t>
            </w:r>
            <w:r>
              <w:t>秒后，速度突然增大，所以该图中物体不是匀速运动状态；</w:t>
            </w:r>
          </w:p>
          <w:p w:rsidR="006F13D0" w:rsidRDefault="006F13D0">
            <w:pPr>
              <w:pStyle w:val="DefaultParagraph"/>
            </w:pPr>
            <w:r>
              <w:t>C</w:t>
            </w:r>
            <w:r>
              <w:t>、图象是路程与时间的；图中的线是水平的直线，表示路程没有随时间的增加而改变，处于静止状态；则该图中物体不是匀速运动状态；</w:t>
            </w:r>
          </w:p>
          <w:p w:rsidR="006F13D0" w:rsidRDefault="006F13D0">
            <w:pPr>
              <w:pStyle w:val="DefaultParagraph"/>
            </w:pPr>
            <w:r>
              <w:lastRenderedPageBreak/>
              <w:t>D</w:t>
            </w:r>
            <w:r>
              <w:t>、图象是速度与时间的；图中的线是水平的直线，表示速度没有随时间的增加而改变，处于匀速运动状态；</w:t>
            </w:r>
          </w:p>
          <w:p w:rsidR="006F13D0" w:rsidRDefault="006F13D0">
            <w:pPr>
              <w:pStyle w:val="DefaultParagraph"/>
            </w:pPr>
            <w:r>
              <w:t>故选</w:t>
            </w:r>
            <w:r>
              <w:t>D</w:t>
            </w:r>
            <w:r>
              <w:t>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lastRenderedPageBreak/>
              <w:t>点评：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本题考查学生的图象分析能力，分析时注意图象的纵横坐标表示的物理量．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5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深圳）如图的电路中，当开关</w:t>
      </w:r>
      <w:r>
        <w:t>S</w:t>
      </w:r>
      <w:r>
        <w:rPr>
          <w:sz w:val="24"/>
          <w:szCs w:val="24"/>
          <w:vertAlign w:val="subscript"/>
        </w:rPr>
        <w:t>1</w:t>
      </w:r>
      <w:r>
        <w:t>由断开到闭合，下列判断正确的是（　　）</w:t>
      </w:r>
    </w:p>
    <w:p w:rsidR="006F13D0" w:rsidRDefault="006F13D0">
      <w:pPr>
        <w:pStyle w:val="DefaultParagraph"/>
      </w:pPr>
      <w:r>
        <w:pict>
          <v:shape id="_x0000_i1046" type="#_x0000_t75" alt="菁优网：http://www.jyeoo.com" style="width:116.25pt;height:79.5pt;mso-wrap-distance-left:0;mso-wrap-distance-right:0">
            <v:imagedata r:id="rId30" o:title=""/>
          </v:shape>
        </w:pic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364"/>
        <w:gridCol w:w="4866"/>
        <w:gridCol w:w="364"/>
        <w:gridCol w:w="4866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电流表的示数将变大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电压表的示数将变小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通过电阻</w:t>
            </w:r>
            <w:r>
              <w:t>R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t>的电流不变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电阻</w:t>
            </w:r>
            <w:r>
              <w:t>R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的功率变小</w:t>
            </w:r>
          </w:p>
        </w:tc>
      </w:tr>
    </w:tbl>
    <w:p w:rsidR="006F13D0" w:rsidRDefault="006F13D0">
      <w:pPr>
        <w:pStyle w:val="DefaultParagraph"/>
      </w:pP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9735"/>
      </w:tblGrid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考点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电路的动态分析；欧姆定律．</w:t>
            </w:r>
            <w:r>
              <w:rPr>
                <w:color w:val="FFFFFF"/>
                <w:sz w:val="1"/>
                <w:szCs w:val="1"/>
              </w:rPr>
              <w:t>1405379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专题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推理法；图析法．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分析：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分析当开关</w:t>
            </w:r>
            <w:r>
              <w:t>S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t>闭合（电路中只有</w:t>
            </w:r>
            <w:r>
              <w:t>R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）和断开</w:t>
            </w:r>
            <w:r>
              <w:t>S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t>（两个电阻串联）时的电路组成，得出电路中电阻的变化情况，利用欧姆定律求解．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解答：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解：当开关</w:t>
            </w:r>
            <w:r>
              <w:t>S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t>由断开到闭合，电路中的电阻由</w:t>
            </w:r>
            <w:r>
              <w:t>R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t>、</w:t>
            </w:r>
            <w:r>
              <w:t>R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串联变为只有</w:t>
            </w:r>
            <w:r>
              <w:t>R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，电路中电阻变小，根据欧姆定律知道电路中的电流变大，故</w:t>
            </w:r>
            <w:r>
              <w:t>A</w:t>
            </w:r>
            <w:r>
              <w:t>正确、</w:t>
            </w:r>
            <w:r>
              <w:t>C</w:t>
            </w:r>
            <w:r>
              <w:t>错；</w:t>
            </w:r>
          </w:p>
          <w:p w:rsidR="006F13D0" w:rsidRDefault="006F13D0">
            <w:pPr>
              <w:pStyle w:val="DefaultParagraph"/>
            </w:pPr>
            <w:r>
              <w:t>∵</w:t>
            </w:r>
            <w:r>
              <w:t>U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=IR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，</w:t>
            </w:r>
          </w:p>
          <w:p w:rsidR="006F13D0" w:rsidRDefault="006F13D0">
            <w:pPr>
              <w:pStyle w:val="DefaultParagraph"/>
            </w:pPr>
            <w:r>
              <w:t>∴</w:t>
            </w:r>
            <w:r>
              <w:t>R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两端的电压变大，即电压表的示数变大，故</w:t>
            </w:r>
            <w:r>
              <w:t>B</w:t>
            </w:r>
            <w:r>
              <w:t>错；</w:t>
            </w:r>
          </w:p>
          <w:p w:rsidR="006F13D0" w:rsidRDefault="006F13D0">
            <w:pPr>
              <w:pStyle w:val="DefaultParagraph"/>
            </w:pPr>
            <w:r>
              <w:t>∵</w:t>
            </w:r>
            <w:r>
              <w:t>P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=U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I</w:t>
            </w:r>
            <w:r>
              <w:t>，</w:t>
            </w:r>
          </w:p>
          <w:p w:rsidR="006F13D0" w:rsidRDefault="006F13D0">
            <w:pPr>
              <w:pStyle w:val="DefaultParagraph"/>
            </w:pPr>
            <w:r>
              <w:t>∴</w:t>
            </w:r>
            <w:r>
              <w:t>电阻</w:t>
            </w:r>
            <w:r>
              <w:t>R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的功率变大，故</w:t>
            </w:r>
            <w:r>
              <w:t>D</w:t>
            </w:r>
            <w:r>
              <w:t>错．</w:t>
            </w:r>
          </w:p>
          <w:p w:rsidR="006F13D0" w:rsidRDefault="006F13D0">
            <w:pPr>
              <w:pStyle w:val="DefaultParagraph"/>
            </w:pPr>
            <w:r>
              <w:t>故选</w:t>
            </w:r>
            <w:r>
              <w:t>A</w:t>
            </w:r>
            <w:r>
              <w:t>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点评：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会电路动态分析：开关闭合时与之并联的被短路，断开时与之并联的被串联接入电路，这是本题关键．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6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深圳）下列关于光知识的说法中，正确的是（　　）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364"/>
        <w:gridCol w:w="10095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4900" w:type="pct"/>
          </w:tcPr>
          <w:p w:rsidR="006F13D0" w:rsidRDefault="006F13D0">
            <w:pPr>
              <w:pStyle w:val="DefaultParagraph"/>
            </w:pPr>
            <w:r>
              <w:t>在平面镜中看到的是物体的实像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4900" w:type="pct"/>
          </w:tcPr>
          <w:p w:rsidR="006F13D0" w:rsidRDefault="006F13D0">
            <w:pPr>
              <w:pStyle w:val="DefaultParagraph"/>
            </w:pPr>
            <w:r>
              <w:t>日食是因为光的反射引起的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4900" w:type="pct"/>
          </w:tcPr>
          <w:p w:rsidR="006F13D0" w:rsidRDefault="006F13D0">
            <w:pPr>
              <w:pStyle w:val="DefaultParagraph"/>
            </w:pPr>
            <w:r>
              <w:t>由于光的折射，我们看到水中的鱼变浅了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4900" w:type="pct"/>
          </w:tcPr>
          <w:p w:rsidR="006F13D0" w:rsidRDefault="006F13D0">
            <w:pPr>
              <w:pStyle w:val="DefaultParagraph"/>
            </w:pPr>
            <w:r>
              <w:t>近视镜片是凸透镜</w:t>
            </w:r>
          </w:p>
        </w:tc>
      </w:tr>
    </w:tbl>
    <w:p w:rsidR="006F13D0" w:rsidRDefault="006F13D0">
      <w:pPr>
        <w:pStyle w:val="DefaultParagraph"/>
      </w:pP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9735"/>
      </w:tblGrid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考点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光的折射现象及其应用；光在均匀介质中直线传播；平面镜成像的特点、原理、现象及其实验方案；近视眼的成因与矫正办法．</w:t>
            </w:r>
            <w:r>
              <w:rPr>
                <w:color w:val="FFFFFF"/>
                <w:sz w:val="1"/>
                <w:szCs w:val="1"/>
              </w:rPr>
              <w:t>1405379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专题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应用题．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分析：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（</w:t>
            </w:r>
            <w:r>
              <w:t>1</w:t>
            </w:r>
            <w:r>
              <w:t>）平面镜成像的特点是：虚像、物像等大、物像等距、物像连线与镜面垂直；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2</w:t>
            </w:r>
            <w:r>
              <w:t>）光在同种、均匀、透明介质中沿直线传播，产生的现象有小孔成像、激光准直、影子的形成、日食和月食等；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3</w:t>
            </w:r>
            <w:r>
              <w:t>）光线在同种不均匀介质中传播或者从一种介质进入另一种介质时，就会出现光的折射现象，例如水池底变浅、水中筷子变弯、海市蜃楼等都是光的折射形成的；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4</w:t>
            </w:r>
            <w:r>
              <w:t>）近视眼是由于晶状体太厚，使像成在视网膜的前方，要戴一个凹透镜来矫正，戴上凹透镜能使像成在视网膜上．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解答：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解：</w:t>
            </w:r>
            <w:r>
              <w:t>A</w:t>
            </w:r>
            <w:r>
              <w:t>、平面镜是利用光的反射原理制成的，镜中成的像是虚像，该选项错误；</w:t>
            </w:r>
          </w:p>
          <w:p w:rsidR="006F13D0" w:rsidRDefault="006F13D0">
            <w:pPr>
              <w:pStyle w:val="DefaultParagraph"/>
            </w:pPr>
            <w:r>
              <w:t>B</w:t>
            </w:r>
            <w:r>
              <w:t>、日食、月食都是光沿直线传播形成的，该选项错误；</w:t>
            </w:r>
          </w:p>
          <w:p w:rsidR="006F13D0" w:rsidRDefault="006F13D0">
            <w:pPr>
              <w:pStyle w:val="DefaultParagraph"/>
            </w:pPr>
            <w:r>
              <w:t>C</w:t>
            </w:r>
            <w:r>
              <w:t>、我们看到水里的鱼变浅，是鱼反射的光从水里斜射向空气里发生折射造成的，该选项正确；</w:t>
            </w:r>
          </w:p>
          <w:p w:rsidR="006F13D0" w:rsidRDefault="006F13D0">
            <w:pPr>
              <w:pStyle w:val="DefaultParagraph"/>
            </w:pPr>
            <w:r>
              <w:t>D</w:t>
            </w:r>
            <w:r>
              <w:t>、近视眼是由于晶状体曲度变大，会聚能力增强，即折光能力增强，应佩戴发散透镜，使光线推迟会聚，所以应佩戴凹透镜，该选项错误．</w:t>
            </w:r>
          </w:p>
          <w:p w:rsidR="006F13D0" w:rsidRDefault="006F13D0">
            <w:pPr>
              <w:pStyle w:val="DefaultParagraph"/>
            </w:pPr>
            <w:r>
              <w:t>故选</w:t>
            </w:r>
            <w:r>
              <w:t>C</w:t>
            </w:r>
            <w:r>
              <w:t>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lastRenderedPageBreak/>
              <w:t>点评：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本题从生活中常见的光学现象入手，考查其蕴含的物理知识，体现物理知识和生活实践的联系，属于识记性内容．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7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深圳）如图所示，电路中的</w:t>
      </w:r>
      <w:r>
        <w:t>a</w:t>
      </w:r>
      <w:r>
        <w:t>、</w:t>
      </w:r>
      <w:r>
        <w:t>b</w:t>
      </w:r>
      <w:r>
        <w:t>处接入一根铅笔芯．以下操作不会让灯泡亮度发生变化的是（　　）</w:t>
      </w:r>
      <w:r>
        <w:pict>
          <v:shape id="_x0000_i1047" type="#_x0000_t75" alt="菁优网：http://www.jyeoo.com" style="width:138.75pt;height:106.5pt;mso-wrap-distance-left:0;mso-wrap-distance-right:0">
            <v:imagedata r:id="rId31" o:title=""/>
          </v:shape>
        </w:pic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364"/>
        <w:gridCol w:w="4866"/>
        <w:gridCol w:w="364"/>
        <w:gridCol w:w="4866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加热铅笔芯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换用更长的同种型号铅笔芯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换用等长、同种型号的一束铅笔芯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换用更大量程的电流表</w:t>
            </w:r>
          </w:p>
        </w:tc>
      </w:tr>
    </w:tbl>
    <w:p w:rsidR="006F13D0" w:rsidRDefault="006F13D0">
      <w:pPr>
        <w:pStyle w:val="DefaultParagraph"/>
      </w:pP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9735"/>
      </w:tblGrid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考点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电流表的使用；影响电阻大小的因素；欧姆定律的应用．</w:t>
            </w:r>
            <w:r>
              <w:rPr>
                <w:color w:val="FFFFFF"/>
                <w:sz w:val="1"/>
                <w:szCs w:val="1"/>
              </w:rPr>
              <w:t>1405379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专题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应用题；图析法．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分析：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（</w:t>
            </w:r>
            <w:r>
              <w:t>1</w:t>
            </w:r>
            <w:r>
              <w:t>）铅笔芯是导体，能够导电，但同时也具有电阻；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2</w:t>
            </w:r>
            <w:r>
              <w:t>）影响电阻大小的因素是材料、长度、横截面积和温度；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3</w:t>
            </w:r>
            <w:r>
              <w:t>）接入电路中铅笔芯的电阻变化时，电路中的电流会变化，小灯泡的亮度也会变化．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解答：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解：</w:t>
            </w:r>
            <w:r>
              <w:t>A</w:t>
            </w:r>
            <w:r>
              <w:t>、加热铅笔芯，铅笔芯的温度变化，电阻变化，电路中的电流也会变化，小灯泡亮度变化，不符合题意；</w:t>
            </w:r>
          </w:p>
          <w:p w:rsidR="006F13D0" w:rsidRDefault="006F13D0">
            <w:pPr>
              <w:pStyle w:val="DefaultParagraph"/>
            </w:pPr>
            <w:r>
              <w:t>B</w:t>
            </w:r>
            <w:r>
              <w:t>、换用更长的同种型号铅笔芯，铅笔芯的长度变大了，电阻就会变大，电路中电流变小，小灯泡变暗，不符合题意；</w:t>
            </w:r>
          </w:p>
          <w:p w:rsidR="006F13D0" w:rsidRDefault="006F13D0">
            <w:pPr>
              <w:pStyle w:val="DefaultParagraph"/>
            </w:pPr>
            <w:r>
              <w:t>C</w:t>
            </w:r>
            <w:r>
              <w:t>、换用等长、同种型号的一束铅笔芯，铅笔芯的横截面积变大了，电阻就会变小，电路中电流变大，小灯泡变亮，不符合题意；</w:t>
            </w:r>
          </w:p>
          <w:p w:rsidR="006F13D0" w:rsidRDefault="006F13D0">
            <w:pPr>
              <w:pStyle w:val="DefaultParagraph"/>
            </w:pPr>
            <w:r>
              <w:t>D</w:t>
            </w:r>
            <w:r>
              <w:t>、换用更大量程的电流表，不能改变电路中的电流，因此不能改变小灯泡的亮度．</w:t>
            </w:r>
          </w:p>
          <w:p w:rsidR="006F13D0" w:rsidRDefault="006F13D0">
            <w:pPr>
              <w:pStyle w:val="DefaultParagraph"/>
            </w:pPr>
            <w:r>
              <w:t>故选</w:t>
            </w:r>
            <w:r>
              <w:t>D</w:t>
            </w:r>
            <w:r>
              <w:t>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点评：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解决本题需明确：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1</w:t>
            </w:r>
            <w:r>
              <w:t>）小灯泡的亮度与电路中的电流大小有关，电流大小与铅笔芯的电阻有关，铅笔芯的电阻与材料（型号）、长度、横截面积和温度有关；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2</w:t>
            </w:r>
            <w:r>
              <w:t>）电流表只是测量电流的工具，不能改变电路中的电流．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8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深圳）电灯、插座、电视机在家庭电路中的连接方式是（　　）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364"/>
        <w:gridCol w:w="4866"/>
        <w:gridCol w:w="364"/>
        <w:gridCol w:w="4866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全部串联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插座与电灯串联，与电视机并联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全部并联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电灯与电视机串联，与插座并联</w:t>
            </w:r>
          </w:p>
        </w:tc>
      </w:tr>
    </w:tbl>
    <w:p w:rsidR="006F13D0" w:rsidRDefault="006F13D0">
      <w:pPr>
        <w:pStyle w:val="DefaultParagraph"/>
      </w:pP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9735"/>
      </w:tblGrid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考点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家庭电路的连接．</w:t>
            </w:r>
            <w:r>
              <w:rPr>
                <w:color w:val="FFFFFF"/>
                <w:sz w:val="1"/>
                <w:szCs w:val="1"/>
              </w:rPr>
              <w:t>1405379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专题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应用题．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分析：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家庭电路的电压是</w:t>
            </w:r>
            <w:r>
              <w:t>220V</w:t>
            </w:r>
            <w:r>
              <w:t>，用电器的额定电压是</w:t>
            </w:r>
            <w:r>
              <w:t>220V</w:t>
            </w:r>
            <w:r>
              <w:t>，为了使用电器正常工作，相互不影响，用电器必须并联在家庭电路中．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解答：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解：</w:t>
            </w:r>
            <w:r>
              <w:t>A</w:t>
            </w:r>
            <w:r>
              <w:t>、家庭电路的电压是</w:t>
            </w:r>
            <w:r>
              <w:t>220V</w:t>
            </w:r>
            <w:r>
              <w:t>，电灯、插座、电视机如果串联在电路中，插座不插入用电器时，电路是断路，当插入其他用电器时，用电器都不能达到额定电压，都不能正常工作．不符合题意．</w:t>
            </w:r>
          </w:p>
          <w:p w:rsidR="006F13D0" w:rsidRDefault="006F13D0">
            <w:pPr>
              <w:pStyle w:val="DefaultParagraph"/>
            </w:pPr>
            <w:r>
              <w:t>B</w:t>
            </w:r>
            <w:r>
              <w:t>、插座与电灯串联，与电视机并联，电视机能正常工作，插座不插入用电器时，电路是断路，当插入其他用电器时，插座上的用电器和电灯都不能达到额定电压，都不能正常工作．不符合题意．</w:t>
            </w:r>
          </w:p>
          <w:p w:rsidR="006F13D0" w:rsidRDefault="006F13D0">
            <w:pPr>
              <w:pStyle w:val="DefaultParagraph"/>
            </w:pPr>
            <w:r>
              <w:t>C</w:t>
            </w:r>
            <w:r>
              <w:t>、电灯、插座、电视机全部并联，各用电器都能在额定电压下工作，而且互相不影响．符合题意．</w:t>
            </w:r>
          </w:p>
          <w:p w:rsidR="006F13D0" w:rsidRDefault="006F13D0">
            <w:pPr>
              <w:pStyle w:val="DefaultParagraph"/>
            </w:pPr>
            <w:r>
              <w:t>D</w:t>
            </w:r>
            <w:r>
              <w:t>、电灯和电视机并联后再与插座并联，插座不受影响．电灯与电视机串联，电灯和电视机都不能达到额定电压，都不能正常工作．不符合题意．</w:t>
            </w:r>
          </w:p>
          <w:p w:rsidR="006F13D0" w:rsidRDefault="006F13D0">
            <w:pPr>
              <w:pStyle w:val="DefaultParagraph"/>
            </w:pPr>
            <w:r>
              <w:t>故选</w:t>
            </w:r>
            <w:r>
              <w:t>C</w:t>
            </w:r>
            <w:r>
              <w:t>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点评：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（</w:t>
            </w:r>
            <w:r>
              <w:t>1</w:t>
            </w:r>
            <w:r>
              <w:t>）记住家庭电路的电压．</w:t>
            </w:r>
          </w:p>
          <w:p w:rsidR="006F13D0" w:rsidRDefault="006F13D0">
            <w:pPr>
              <w:pStyle w:val="DefaultParagraph"/>
            </w:pPr>
            <w:r>
              <w:lastRenderedPageBreak/>
              <w:t>（</w:t>
            </w:r>
            <w:r>
              <w:t>2</w:t>
            </w:r>
            <w:r>
              <w:t>）掌握家庭电路中各用电器之间和各插座之间的连接方式．</w:t>
            </w:r>
          </w:p>
        </w:tc>
      </w:tr>
    </w:tbl>
    <w:p w:rsidR="006F13D0" w:rsidRDefault="006F13D0">
      <w:pPr>
        <w:pStyle w:val="DefaultParagraph"/>
      </w:pPr>
      <w:r>
        <w:lastRenderedPageBreak/>
        <w:t xml:space="preserve">　</w:t>
      </w:r>
    </w:p>
    <w:p w:rsidR="006F13D0" w:rsidRDefault="006F13D0">
      <w:pPr>
        <w:pStyle w:val="DefaultParagraph"/>
      </w:pPr>
      <w:r>
        <w:t>9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深圳）伽利略的比萨斜塔实验中，关于铁球下落过程的说法正确的是（　　）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364"/>
        <w:gridCol w:w="4866"/>
        <w:gridCol w:w="364"/>
        <w:gridCol w:w="4866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铁球的惯性在不断增加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铁球的运动速度在不断增加</w:t>
            </w:r>
          </w:p>
        </w:tc>
      </w:tr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铁球所受空气浮力在不断增加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2400" w:type="pct"/>
          </w:tcPr>
          <w:p w:rsidR="006F13D0" w:rsidRDefault="006F13D0">
            <w:pPr>
              <w:pStyle w:val="DefaultParagraph"/>
            </w:pPr>
            <w:r>
              <w:t>铁球具有的动能在不断向势能转化</w:t>
            </w:r>
          </w:p>
        </w:tc>
      </w:tr>
    </w:tbl>
    <w:p w:rsidR="006F13D0" w:rsidRDefault="006F13D0">
      <w:pPr>
        <w:pStyle w:val="DefaultParagraph"/>
      </w:pP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9735"/>
      </w:tblGrid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考点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速度与物体运动；惯性；浮力大小的计算；动能和势能的转化与守恒．</w:t>
            </w:r>
            <w:r>
              <w:rPr>
                <w:color w:val="FFFFFF"/>
                <w:sz w:val="1"/>
                <w:szCs w:val="1"/>
              </w:rPr>
              <w:t>1405379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专题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压轴题．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分析：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A</w:t>
            </w:r>
            <w:r>
              <w:t>、惯性是物体本身具有的属性，只与物体的质量有关，质量不变，惯性的大小不变；</w:t>
            </w:r>
          </w:p>
          <w:p w:rsidR="006F13D0" w:rsidRDefault="006F13D0">
            <w:pPr>
              <w:pStyle w:val="DefaultParagraph"/>
            </w:pPr>
            <w:r>
              <w:t>B</w:t>
            </w:r>
            <w:r>
              <w:t>、铁球下落过程中受到重力和空气阻力，比较二力的大小，可知铁球速度的变化；</w:t>
            </w:r>
          </w:p>
          <w:p w:rsidR="006F13D0" w:rsidRDefault="006F13D0">
            <w:pPr>
              <w:pStyle w:val="DefaultParagraph"/>
            </w:pPr>
            <w:r>
              <w:t>C</w:t>
            </w:r>
            <w:r>
              <w:t>、物体所受的浮力大小等于它排开的液体或气体的重力；</w:t>
            </w:r>
          </w:p>
          <w:p w:rsidR="006F13D0" w:rsidRDefault="006F13D0">
            <w:pPr>
              <w:pStyle w:val="DefaultParagraph"/>
            </w:pPr>
            <w:r>
              <w:t>D</w:t>
            </w:r>
            <w:r>
              <w:t>、同一物体，高度越高势能越大，速度越大动能越大；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解答：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解：</w:t>
            </w:r>
            <w:r>
              <w:t>A</w:t>
            </w:r>
            <w:r>
              <w:t>、铁球在下落过程中，其质量不变，惯性大小不变，此选择项的说法是错误的；</w:t>
            </w:r>
          </w:p>
          <w:p w:rsidR="006F13D0" w:rsidRDefault="006F13D0">
            <w:pPr>
              <w:pStyle w:val="DefaultParagraph"/>
            </w:pPr>
            <w:r>
              <w:t>B</w:t>
            </w:r>
            <w:r>
              <w:t>、力是改变物体运动状态的原因，铁球下落过程中，所受的重力大于阻力，应加速下落，所以此选择项说法是正确的；</w:t>
            </w:r>
          </w:p>
          <w:p w:rsidR="006F13D0" w:rsidRDefault="006F13D0">
            <w:pPr>
              <w:pStyle w:val="DefaultParagraph"/>
            </w:pPr>
            <w:r>
              <w:t>C</w:t>
            </w:r>
            <w:r>
              <w:t>、铁球下落过程，体积不变，排开的气体体积不变，所受的浮力不变，而且浮力很小，可以忽略，此选择项的说法是错误的；</w:t>
            </w:r>
          </w:p>
          <w:p w:rsidR="006F13D0" w:rsidRDefault="006F13D0">
            <w:pPr>
              <w:pStyle w:val="DefaultParagraph"/>
            </w:pPr>
            <w:r>
              <w:t>D</w:t>
            </w:r>
            <w:r>
              <w:t>、铁球下落过程中，高度越来越低，速度越来越大，所以势能不断减小，动能不断增大，势能不断向动能转化，此选择项的说法是错误的．</w:t>
            </w:r>
          </w:p>
          <w:p w:rsidR="006F13D0" w:rsidRDefault="006F13D0">
            <w:pPr>
              <w:pStyle w:val="DefaultParagraph"/>
            </w:pPr>
            <w:r>
              <w:t>故选</w:t>
            </w:r>
            <w:r>
              <w:t>B</w:t>
            </w:r>
            <w:r>
              <w:t>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点评：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本题主要考查了物体在下落过程中惯性不变、速度增加、浮力不变、势能向动能转化．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10</w:t>
      </w:r>
      <w:r>
        <w:t>．（</w:t>
      </w:r>
      <w:r>
        <w:t>4</w:t>
      </w:r>
      <w:r>
        <w:t>分）（</w:t>
      </w:r>
      <w:r>
        <w:t>2009</w:t>
      </w:r>
      <w:r>
        <w:t>•</w:t>
      </w:r>
      <w:r>
        <w:t>深圳）往两张自然下垂且靠近的纸中间用力吹气，你可以看到两张纸将（　　）</w:t>
      </w: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364"/>
        <w:gridCol w:w="2256"/>
        <w:gridCol w:w="353"/>
        <w:gridCol w:w="2256"/>
        <w:gridCol w:w="353"/>
        <w:gridCol w:w="2257"/>
        <w:gridCol w:w="364"/>
        <w:gridCol w:w="2257"/>
      </w:tblGrid>
      <w:tr w:rsidR="00000000">
        <w:tc>
          <w:tcPr>
            <w:tcW w:w="225" w:type="dxa"/>
          </w:tcPr>
          <w:p w:rsidR="006F13D0" w:rsidRDefault="006F13D0">
            <w:pPr>
              <w:pStyle w:val="DefaultParagraph"/>
            </w:pPr>
            <w:r>
              <w:t xml:space="preserve">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向中间靠拢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向两边分开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向同一边摆动</w:t>
            </w:r>
          </w:p>
        </w:tc>
        <w:tc>
          <w:tcPr>
            <w:tcW w:w="330" w:type="dxa"/>
          </w:tcPr>
          <w:p w:rsidR="006F13D0" w:rsidRDefault="006F13D0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1150" w:type="pct"/>
          </w:tcPr>
          <w:p w:rsidR="006F13D0" w:rsidRDefault="006F13D0">
            <w:pPr>
              <w:pStyle w:val="DefaultParagraph"/>
            </w:pPr>
            <w:r>
              <w:t>几乎不动</w:t>
            </w:r>
          </w:p>
        </w:tc>
      </w:tr>
    </w:tbl>
    <w:p w:rsidR="006F13D0" w:rsidRDefault="006F13D0">
      <w:pPr>
        <w:pStyle w:val="DefaultParagraph"/>
      </w:pP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9735"/>
      </w:tblGrid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考点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流体压强与流速的关系．</w:t>
            </w:r>
            <w:r>
              <w:rPr>
                <w:color w:val="FFFFFF"/>
                <w:sz w:val="1"/>
                <w:szCs w:val="1"/>
              </w:rPr>
              <w:t>1405379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专题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应用题；压轴题．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分析：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从分析两张纸中间空气的流速入手，结合流体压强与流速的关系即可解决此题．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解答：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解：对着两张纸的中间吹气，两张纸中间的空气流速变大，压强变小，小于外界的大气压，产生了一个向内的压强差，将纸压向中间．</w:t>
            </w:r>
          </w:p>
          <w:p w:rsidR="006F13D0" w:rsidRDefault="006F13D0">
            <w:pPr>
              <w:pStyle w:val="DefaultParagraph"/>
            </w:pPr>
            <w:r>
              <w:t>故选</w:t>
            </w:r>
            <w:r>
              <w:t>A</w:t>
            </w:r>
            <w:r>
              <w:t>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点评：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明确纸中间的空气流速快是解决此题的关键．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rPr>
          <w:b/>
        </w:rPr>
        <w:t>二、填空题（共</w:t>
      </w:r>
      <w:r>
        <w:rPr>
          <w:b/>
        </w:rPr>
        <w:t>2</w:t>
      </w:r>
      <w:r>
        <w:rPr>
          <w:b/>
        </w:rPr>
        <w:t>小题，每小题</w:t>
      </w:r>
      <w:r>
        <w:rPr>
          <w:b/>
        </w:rPr>
        <w:t>5</w:t>
      </w:r>
      <w:r>
        <w:rPr>
          <w:b/>
        </w:rPr>
        <w:t>分，满分</w:t>
      </w:r>
      <w:r>
        <w:rPr>
          <w:b/>
        </w:rPr>
        <w:t>10</w:t>
      </w:r>
      <w:r>
        <w:rPr>
          <w:b/>
        </w:rPr>
        <w:t>分）</w:t>
      </w:r>
    </w:p>
    <w:p w:rsidR="006F13D0" w:rsidRDefault="006F13D0">
      <w:pPr>
        <w:pStyle w:val="DefaultParagraph"/>
      </w:pPr>
      <w:r>
        <w:t>11</w:t>
      </w:r>
      <w:r>
        <w:t>．（</w:t>
      </w:r>
      <w:r>
        <w:t>5</w:t>
      </w:r>
      <w:r>
        <w:t>分）（</w:t>
      </w:r>
      <w:r>
        <w:t>2009</w:t>
      </w:r>
      <w:r>
        <w:t>•</w:t>
      </w:r>
      <w:r>
        <w:t>深圳）热敏电阻与温度有关．图是探究热敏电阻</w:t>
      </w:r>
      <w:r>
        <w:t>Rx</w:t>
      </w:r>
      <w:r>
        <w:t>大小与温度变化关系的电路图，得到数据如下表所示：</w:t>
      </w:r>
    </w:p>
    <w:p w:rsidR="006F13D0" w:rsidRDefault="006F13D0">
      <w:pPr>
        <w:pStyle w:val="DefaultParagraph"/>
      </w:pPr>
      <w:r>
        <w:pict>
          <v:shape id="_x0000_i1048" type="#_x0000_t75" alt="菁优网：http://www.jyeoo.com" style="width:108pt;height:97.5pt;mso-wrap-distance-left:0;mso-wrap-distance-right:0">
            <v:imagedata r:id="rId32" o:title=""/>
          </v:shape>
        </w:pic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1710"/>
        <w:gridCol w:w="1710"/>
        <w:gridCol w:w="1710"/>
        <w:gridCol w:w="1710"/>
      </w:tblGrid>
      <w:tr w:rsidR="00000000">
        <w:tc>
          <w:tcPr>
            <w:tcW w:w="1710" w:type="dxa"/>
          </w:tcPr>
          <w:p w:rsidR="006F13D0" w:rsidRDefault="006F13D0">
            <w:pPr>
              <w:pStyle w:val="DefaultParagraph"/>
            </w:pPr>
            <w:r>
              <w:t>实验序号</w:t>
            </w:r>
          </w:p>
        </w:tc>
        <w:tc>
          <w:tcPr>
            <w:tcW w:w="1710" w:type="dxa"/>
          </w:tcPr>
          <w:p w:rsidR="006F13D0" w:rsidRDefault="006F13D0">
            <w:pPr>
              <w:pStyle w:val="DefaultParagraph"/>
            </w:pPr>
            <w:r>
              <w:t>电压</w:t>
            </w:r>
            <w:r>
              <w:t>V</w:t>
            </w:r>
          </w:p>
        </w:tc>
        <w:tc>
          <w:tcPr>
            <w:tcW w:w="1710" w:type="dxa"/>
          </w:tcPr>
          <w:p w:rsidR="006F13D0" w:rsidRDefault="006F13D0">
            <w:pPr>
              <w:pStyle w:val="DefaultParagraph"/>
            </w:pPr>
            <w:r>
              <w:t>电流</w:t>
            </w:r>
            <w:r>
              <w:t>A</w:t>
            </w:r>
          </w:p>
        </w:tc>
        <w:tc>
          <w:tcPr>
            <w:tcW w:w="1710" w:type="dxa"/>
          </w:tcPr>
          <w:p w:rsidR="006F13D0" w:rsidRDefault="006F13D0">
            <w:pPr>
              <w:pStyle w:val="DefaultParagraph"/>
            </w:pPr>
            <w:r>
              <w:t>电阻</w:t>
            </w:r>
            <w:r>
              <w:t>Ω</w:t>
            </w:r>
          </w:p>
        </w:tc>
        <w:tc>
          <w:tcPr>
            <w:tcW w:w="1710" w:type="dxa"/>
          </w:tcPr>
          <w:p w:rsidR="006F13D0" w:rsidRDefault="006F13D0">
            <w:pPr>
              <w:pStyle w:val="DefaultParagraph"/>
            </w:pPr>
            <w:r>
              <w:t>温度</w:t>
            </w:r>
            <w:r>
              <w:t>℃</w:t>
            </w:r>
          </w:p>
        </w:tc>
      </w:tr>
      <w:tr w:rsidR="00000000"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1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13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0.26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50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10</w:t>
            </w:r>
          </w:p>
        </w:tc>
      </w:tr>
      <w:tr w:rsidR="00000000"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2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0.20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15</w:t>
            </w:r>
          </w:p>
        </w:tc>
      </w:tr>
      <w:tr w:rsidR="00000000"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3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14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0.16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87.5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20</w:t>
            </w:r>
          </w:p>
        </w:tc>
      </w:tr>
      <w:tr w:rsidR="00000000"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4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14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0.14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100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 xml:space="preserve"> 25</w:t>
            </w:r>
          </w:p>
        </w:tc>
      </w:tr>
    </w:tbl>
    <w:p w:rsidR="006F13D0" w:rsidRDefault="006F13D0">
      <w:pPr>
        <w:pStyle w:val="DefaultParagraph"/>
      </w:pPr>
      <w:r>
        <w:lastRenderedPageBreak/>
        <w:t>（</w:t>
      </w:r>
      <w:r>
        <w:t>1</w:t>
      </w:r>
      <w:r>
        <w:t>）在实验开始前，滑动变阻器</w:t>
      </w:r>
      <w:r>
        <w:t>R</w:t>
      </w:r>
      <w:r>
        <w:t>的滑片应放置于最</w:t>
      </w:r>
      <w:r>
        <w:t xml:space="preserve"> </w:t>
      </w:r>
      <w:r>
        <w:cr/>
        <w:t xml:space="preserve">
</w:t>
      </w:r>
      <w:r>
        <w:rPr>
          <w:u w:val="single"/>
        </w:rPr>
        <w:t xml:space="preserve">　右　</w:t>
      </w:r>
      <w:r>
        <w:t>端（填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）；</w:t>
      </w:r>
    </w:p>
    <w:p w:rsidR="006F13D0" w:rsidRDefault="006F13D0">
      <w:pPr>
        <w:pStyle w:val="DefaultParagraph"/>
      </w:pPr>
      <w:r>
        <w:t>（</w:t>
      </w:r>
      <w:r>
        <w:t>2</w:t>
      </w:r>
      <w:r>
        <w:t>）第二次实验的电压表指针位置如图所示．请将电压表的读数及对应的电阻值填入上面的表格中．</w:t>
      </w:r>
    </w:p>
    <w:p w:rsidR="006F13D0" w:rsidRDefault="006F13D0">
      <w:pPr>
        <w:pStyle w:val="DefaultParagraph"/>
      </w:pPr>
      <w:r>
        <w:rPr>
          <w:u w:val="single"/>
        </w:rPr>
        <w:t xml:space="preserve">　</w:t>
      </w:r>
      <w:r>
        <w:rPr>
          <w:u w:val="single"/>
        </w:rPr>
        <w:t>13.5</w:t>
      </w:r>
      <w:r>
        <w:rPr>
          <w:u w:val="single"/>
        </w:rPr>
        <w:t xml:space="preserve">　　</w:t>
      </w:r>
      <w:r>
        <w:rPr>
          <w:u w:val="single"/>
        </w:rPr>
        <w:t>67.5</w:t>
      </w:r>
      <w:r>
        <w:rPr>
          <w:u w:val="single"/>
        </w:rPr>
        <w:t xml:space="preserve">　</w:t>
      </w:r>
      <w:r>
        <w:t>．</w:t>
      </w:r>
    </w:p>
    <w:p w:rsidR="006F13D0" w:rsidRDefault="006F13D0">
      <w:pPr>
        <w:pStyle w:val="DefaultParagraph"/>
      </w:pPr>
      <w:r>
        <w:pict>
          <v:shape id="_x0000_i1049" type="#_x0000_t75" alt="菁优网：http://www.jyeoo.com" style="width:126.75pt;height:90pt;mso-wrap-distance-left:0;mso-wrap-distance-right:0">
            <v:imagedata r:id="rId33" o:title=""/>
          </v:shape>
        </w:pict>
      </w:r>
    </w:p>
    <w:p w:rsidR="006F13D0" w:rsidRDefault="006F13D0">
      <w:pPr>
        <w:pStyle w:val="DefaultParagraph"/>
      </w:pPr>
      <w:r>
        <w:t>（</w:t>
      </w:r>
      <w:r>
        <w:t>3</w:t>
      </w:r>
      <w:r>
        <w:t>）根据实验数据可得到的结论是：热敏电阻</w:t>
      </w:r>
      <w:r>
        <w:t>Rx</w:t>
      </w:r>
      <w:r>
        <w:t>的阻值随温度升高而</w:t>
      </w:r>
      <w:r>
        <w:t xml:space="preserve"> </w:t>
      </w:r>
      <w:r>
        <w:cr/>
        <w:t xml:space="preserve">
</w:t>
      </w:r>
      <w:r>
        <w:rPr>
          <w:u w:val="single"/>
        </w:rPr>
        <w:t xml:space="preserve">　变大　</w:t>
      </w:r>
      <w:r>
        <w:t>．（填</w:t>
      </w:r>
      <w:r>
        <w:t>“</w:t>
      </w:r>
      <w:r>
        <w:t>变大</w:t>
      </w:r>
      <w:r>
        <w:t>”</w:t>
      </w:r>
      <w:r>
        <w:t>、</w:t>
      </w:r>
      <w:r>
        <w:t>“</w:t>
      </w:r>
      <w:r>
        <w:t>变小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</w:t>
      </w:r>
    </w:p>
    <w:p w:rsidR="006F13D0" w:rsidRDefault="006F13D0">
      <w:pPr>
        <w:pStyle w:val="DefaultParagraph"/>
      </w:pP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9735"/>
      </w:tblGrid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考点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影响电阻大小的因素；电压表的读数方法；滑动变阻器的使用；欧姆定律的应用．</w:t>
            </w:r>
            <w:r>
              <w:rPr>
                <w:color w:val="FFFFFF"/>
                <w:sz w:val="1"/>
                <w:szCs w:val="1"/>
              </w:rPr>
              <w:t>1405379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专题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实验题；压轴题．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分析：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（</w:t>
            </w:r>
            <w:r>
              <w:t>1</w:t>
            </w:r>
            <w:r>
              <w:t>）滑动变阻器有分压作用，在做实验前，滑动变阻器的滑片应该首先滑到阻值最大的地方，防止</w:t>
            </w:r>
            <w:r>
              <w:t>R</w:t>
            </w:r>
            <w:r>
              <w:rPr>
                <w:sz w:val="24"/>
                <w:szCs w:val="24"/>
                <w:vertAlign w:val="subscript"/>
              </w:rPr>
              <w:t>x</w:t>
            </w:r>
            <w:r>
              <w:t>两端电压过大而烧毁．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2</w:t>
            </w:r>
            <w:r>
              <w:t>）电压表连接</w:t>
            </w:r>
            <w:r>
              <w:t>“</w:t>
            </w:r>
            <w:r>
              <w:t>﹣</w:t>
            </w:r>
            <w:r>
              <w:t>”</w:t>
            </w:r>
            <w:r>
              <w:t>和</w:t>
            </w:r>
            <w:r>
              <w:t>“</w:t>
            </w:r>
            <w:r>
              <w:t>15</w:t>
            </w:r>
            <w:r>
              <w:t>”</w:t>
            </w:r>
            <w:r>
              <w:t>两个接线柱，量程是</w:t>
            </w:r>
            <w:r>
              <w:t>15V</w:t>
            </w:r>
            <w:r>
              <w:t>，最小分度值是</w:t>
            </w:r>
            <w:r>
              <w:t>0.5V</w:t>
            </w:r>
            <w:r>
              <w:t>，由图读出电压表读数；根据欧姆定律可计算出电阻．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3</w:t>
            </w:r>
            <w:r>
              <w:t>）由表格数据可看出．温度升高热敏电阻的阻值变大．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解答：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解：（</w:t>
            </w:r>
            <w:r>
              <w:t>1</w:t>
            </w:r>
            <w:r>
              <w:t>）在实验开始前，滑动变阻器</w:t>
            </w:r>
            <w:r>
              <w:t>R</w:t>
            </w:r>
            <w:r>
              <w:t>的滑片应放置于阻值最大处，根据滑动变阻器的接线方法，应置于最右端．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2</w:t>
            </w:r>
            <w:r>
              <w:t>）电压表的读数为：</w:t>
            </w:r>
            <w:r>
              <w:t>13.5V</w:t>
            </w:r>
            <w:r>
              <w:t>，根据欧姆定律可得，</w:t>
            </w:r>
            <w:r>
              <w:t>R=</w:t>
            </w:r>
            <w:r>
              <w:rPr>
                <w:position w:val="-22"/>
              </w:rPr>
              <w:pict>
                <v:shape id="_x0000_i1050" type="#_x0000_t75" style="width:7.5pt;height:26.25pt">
                  <v:imagedata r:id="rId34" o:title="菁优网-jyeoo"/>
                </v:shape>
              </w:pict>
            </w:r>
            <w:r>
              <w:t>=</w:t>
            </w:r>
            <w:r>
              <w:rPr>
                <w:position w:val="-22"/>
              </w:rPr>
              <w:pict>
                <v:shape id="_x0000_i1051" type="#_x0000_t75" style="width:75pt;height:26.25pt">
                  <v:imagedata r:id="rId35" o:title="菁优网-jyeoo"/>
                </v:shape>
              </w:pic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3</w:t>
            </w:r>
            <w:r>
              <w:t>）由表格数据可看出．温度升高热敏电阻的阻值变大．</w:t>
            </w:r>
          </w:p>
          <w:p w:rsidR="006F13D0" w:rsidRDefault="006F13D0">
            <w:pPr>
              <w:pStyle w:val="DefaultParagraph"/>
            </w:pPr>
            <w:r>
              <w:t>故答案为：（</w:t>
            </w:r>
            <w:r>
              <w:t>1</w:t>
            </w:r>
            <w:r>
              <w:t>）右；（</w:t>
            </w:r>
            <w:r>
              <w:t>2</w:t>
            </w:r>
            <w:r>
              <w:t>）</w:t>
            </w:r>
            <w:r>
              <w:t>13.5</w:t>
            </w:r>
            <w:r>
              <w:t>；</w:t>
            </w:r>
            <w:r>
              <w:t>67.5</w:t>
            </w:r>
            <w:r>
              <w:t>；（</w:t>
            </w:r>
            <w:r>
              <w:t>3</w:t>
            </w:r>
            <w:r>
              <w:t>）变大．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点评：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考查了学生影响电阻大小的因素、电压表的读数、滑动变阻器的使用以及欧姆定律的掌握和运用．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t>12</w:t>
      </w:r>
      <w:r>
        <w:t>．（</w:t>
      </w:r>
      <w:r>
        <w:t>5</w:t>
      </w:r>
      <w:r>
        <w:t>分）（</w:t>
      </w:r>
      <w:r>
        <w:t>2009</w:t>
      </w:r>
      <w:r>
        <w:t>•</w:t>
      </w:r>
      <w:r>
        <w:t>深圳）在探究</w:t>
      </w:r>
      <w:r>
        <w:t>“</w:t>
      </w:r>
      <w:r>
        <w:t>影响浮力大小的因素</w:t>
      </w:r>
      <w:r>
        <w:t>”</w:t>
      </w:r>
      <w:r>
        <w:t>时，小琪做了一系列实验（实验装置及相关数据如图所示）．请回答以下问题：</w:t>
      </w:r>
    </w:p>
    <w:p w:rsidR="006F13D0" w:rsidRDefault="006F13D0">
      <w:pPr>
        <w:pStyle w:val="DefaultParagraph"/>
      </w:pPr>
      <w:r>
        <w:t>（</w:t>
      </w:r>
      <w:r>
        <w:t>1</w:t>
      </w:r>
      <w:r>
        <w:t>）物体</w:t>
      </w:r>
      <w:r>
        <w:t>A</w:t>
      </w:r>
      <w:r>
        <w:t>在</w:t>
      </w:r>
      <w:r>
        <w:t>②</w:t>
      </w:r>
      <w:r>
        <w:t>中所受的浮力大小为</w:t>
      </w:r>
      <w:r>
        <w:rPr>
          <w:u w:val="single"/>
        </w:rPr>
        <w:t xml:space="preserve">　</w:t>
      </w:r>
      <w:r>
        <w:rPr>
          <w:u w:val="single"/>
        </w:rPr>
        <w:t>1.5</w:t>
      </w:r>
      <w:r>
        <w:rPr>
          <w:u w:val="single"/>
        </w:rPr>
        <w:t xml:space="preserve">　</w:t>
      </w:r>
      <w:r>
        <w:t>牛；</w:t>
      </w:r>
    </w:p>
    <w:p w:rsidR="006F13D0" w:rsidRDefault="006F13D0">
      <w:pPr>
        <w:pStyle w:val="DefaultParagraph"/>
      </w:pPr>
      <w:r>
        <w:t>（</w:t>
      </w:r>
      <w:r>
        <w:t>2</w:t>
      </w:r>
      <w:r>
        <w:t>）对比实验</w:t>
      </w:r>
      <w:r>
        <w:t>①</w:t>
      </w:r>
      <w:r>
        <w:t>、</w:t>
      </w:r>
      <w:r>
        <w:t>②</w:t>
      </w:r>
      <w:r>
        <w:t>、</w:t>
      </w:r>
      <w:r>
        <w:t>③</w:t>
      </w:r>
      <w:r>
        <w:t>可得出结论：浮力大小与</w:t>
      </w:r>
      <w:r>
        <w:rPr>
          <w:u w:val="single"/>
        </w:rPr>
        <w:t xml:space="preserve">　液体的密度　</w:t>
      </w:r>
      <w:r>
        <w:t>有关；</w:t>
      </w:r>
    </w:p>
    <w:p w:rsidR="006F13D0" w:rsidRDefault="006F13D0">
      <w:pPr>
        <w:pStyle w:val="DefaultParagraph"/>
      </w:pPr>
      <w:r>
        <w:t>（</w:t>
      </w:r>
      <w:r>
        <w:t>3</w:t>
      </w:r>
      <w:r>
        <w:t>）在图</w:t>
      </w:r>
      <w:r>
        <w:t>③</w:t>
      </w:r>
      <w:r>
        <w:t>中，若物体</w:t>
      </w:r>
      <w:r>
        <w:t>A</w:t>
      </w:r>
      <w:r>
        <w:t>．完全浸没到盐水后，继续向下移动，则烧杯底部所受的液体压强会</w:t>
      </w:r>
      <w:r>
        <w:rPr>
          <w:u w:val="single"/>
        </w:rPr>
        <w:t xml:space="preserve">　不变　</w:t>
      </w:r>
      <w:r>
        <w:t>．（填</w:t>
      </w:r>
      <w:r>
        <w:t>“</w:t>
      </w:r>
      <w:r>
        <w:t>变大</w:t>
      </w:r>
      <w:r>
        <w:t>”</w:t>
      </w:r>
      <w:r>
        <w:t>、</w:t>
      </w:r>
      <w:r>
        <w:t>“</w:t>
      </w:r>
      <w:r>
        <w:t>变小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</w:t>
      </w:r>
    </w:p>
    <w:p w:rsidR="006F13D0" w:rsidRDefault="006F13D0">
      <w:pPr>
        <w:pStyle w:val="DefaultParagraph"/>
      </w:pPr>
      <w:r>
        <w:pict>
          <v:shape id="_x0000_i1052" type="#_x0000_t75" alt="菁优网：http://www.jyeoo.com" style="width:109.5pt;height:99.75pt;mso-wrap-distance-left:0;mso-wrap-distance-right:0">
            <v:imagedata r:id="rId36" o:title=""/>
          </v:shape>
        </w:pict>
      </w:r>
    </w:p>
    <w:p w:rsidR="006F13D0" w:rsidRDefault="006F13D0">
      <w:pPr>
        <w:pStyle w:val="DefaultParagraph"/>
      </w:pP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9735"/>
      </w:tblGrid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考点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探究浮力大小的实验；液体的压强的计算；浮力大小的计算．</w:t>
            </w:r>
            <w:r>
              <w:rPr>
                <w:color w:val="FFFFFF"/>
                <w:sz w:val="1"/>
                <w:szCs w:val="1"/>
              </w:rPr>
              <w:t>1405379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专题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压轴题；信息给予题；实验探究题．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分析：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（</w:t>
            </w:r>
            <w:r>
              <w:t>1</w:t>
            </w:r>
            <w:r>
              <w:t>）物体的浮力大小等于物体在空气中的重力减去物体在液体中的重力．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2</w:t>
            </w:r>
            <w:r>
              <w:t>）对比</w:t>
            </w:r>
            <w:r>
              <w:t>①②</w:t>
            </w:r>
            <w:r>
              <w:t>或</w:t>
            </w:r>
            <w:r>
              <w:t>①③</w:t>
            </w:r>
            <w:r>
              <w:t>，弹簧测力计示数变化，说明物体在水和盐水中都受到浮力的作用；</w:t>
            </w:r>
          </w:p>
          <w:p w:rsidR="006F13D0" w:rsidRDefault="006F13D0">
            <w:pPr>
              <w:pStyle w:val="DefaultParagraph"/>
            </w:pPr>
            <w:r>
              <w:t>对比</w:t>
            </w:r>
            <w:r>
              <w:t>②③</w:t>
            </w:r>
            <w:r>
              <w:t>，弹簧测力计的示数不一样，说明同一物体在水和盐水中受到的浮力不相同．</w:t>
            </w:r>
          </w:p>
          <w:p w:rsidR="006F13D0" w:rsidRDefault="006F13D0">
            <w:pPr>
              <w:pStyle w:val="DefaultParagraph"/>
            </w:pPr>
            <w:r>
              <w:lastRenderedPageBreak/>
              <w:t>（</w:t>
            </w:r>
            <w:r>
              <w:t>3</w:t>
            </w:r>
            <w:r>
              <w:t>）物体完全浸没到盐水中后，物体排开水的体积不再变化，烧杯中液面的高度也不再变化，因此烧杯底部受到液体的压强也不再变化．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lastRenderedPageBreak/>
              <w:t>解答：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解：（</w:t>
            </w:r>
            <w:r>
              <w:t>1</w:t>
            </w:r>
            <w:r>
              <w:t>）物体</w:t>
            </w:r>
            <w:r>
              <w:t>A</w:t>
            </w:r>
            <w:r>
              <w:t>浸在水中后，它重力减小了，说明受到了水给它的一个向上托的力，这个力就是浮力；</w:t>
            </w:r>
          </w:p>
          <w:p w:rsidR="006F13D0" w:rsidRDefault="006F13D0">
            <w:pPr>
              <w:pStyle w:val="DefaultParagraph"/>
            </w:pPr>
            <w:r>
              <w:t>浮力的大小等于前后两次弹簧测力计示数之差，即</w:t>
            </w:r>
            <w:r>
              <w:t>F</w:t>
            </w:r>
            <w:r>
              <w:rPr>
                <w:sz w:val="24"/>
                <w:szCs w:val="24"/>
                <w:vertAlign w:val="subscript"/>
              </w:rPr>
              <w:t>浮</w:t>
            </w:r>
            <w:r>
              <w:t>=G</w:t>
            </w:r>
            <w:r>
              <w:t>﹣</w:t>
            </w:r>
            <w:r>
              <w:t>G</w:t>
            </w:r>
            <w:r>
              <w:t>′</w:t>
            </w:r>
            <w:r>
              <w:t>=5N</w:t>
            </w:r>
            <w:r>
              <w:t>﹣</w:t>
            </w:r>
            <w:r>
              <w:t>3.5N=1.5N</w: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2</w:t>
            </w:r>
            <w:r>
              <w:t>）浮力的大小跟液体的密度和排开液体的体积有关，</w:t>
            </w:r>
            <w:r>
              <w:t>②③</w:t>
            </w:r>
            <w:r>
              <w:t>中选用的是同一物体都是浸没在液体中，排开液体的体积相同，弹簧测力计示数不同说明浮力不同，因此说明浮力大小与液体密度有关．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3</w:t>
            </w:r>
            <w:r>
              <w:t>）图</w:t>
            </w:r>
            <w:r>
              <w:t>③</w:t>
            </w:r>
            <w:r>
              <w:t>中，物体</w:t>
            </w:r>
            <w:r>
              <w:t>A</w:t>
            </w:r>
            <w:r>
              <w:t>完全浸没在盐水中，尽管改变浸没的深度，但是烧杯中盐水面的高度不再变化，根据液体压强计算公式</w:t>
            </w:r>
            <w:r>
              <w:t>P=</w:t>
            </w:r>
            <w:r>
              <w:t>ρ</w:t>
            </w:r>
            <w:r>
              <w:rPr>
                <w:sz w:val="24"/>
                <w:szCs w:val="24"/>
                <w:vertAlign w:val="subscript"/>
              </w:rPr>
              <w:t>液</w:t>
            </w:r>
            <w:r>
              <w:t>gh</w:t>
            </w:r>
            <w:r>
              <w:t>，烧杯底部受到盐水的压强不变．</w:t>
            </w:r>
          </w:p>
          <w:p w:rsidR="006F13D0" w:rsidRDefault="006F13D0">
            <w:pPr>
              <w:pStyle w:val="DefaultParagraph"/>
            </w:pPr>
            <w:r>
              <w:t>故答案为：（</w:t>
            </w:r>
            <w:r>
              <w:t>1</w:t>
            </w:r>
            <w:r>
              <w:t>）</w:t>
            </w:r>
            <w:r>
              <w:t>1.5</w:t>
            </w:r>
            <w:r>
              <w:t>；（</w:t>
            </w:r>
            <w:r>
              <w:t>2</w:t>
            </w:r>
            <w:r>
              <w:t>）液体的密度；（</w:t>
            </w:r>
            <w:r>
              <w:t>3</w:t>
            </w:r>
            <w:r>
              <w:t>）不变．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点评：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本题的易错点在第（</w:t>
            </w:r>
            <w:r>
              <w:t>3</w:t>
            </w:r>
            <w:r>
              <w:t>）问上，学生容易填成</w:t>
            </w:r>
            <w:r>
              <w:t>“</w:t>
            </w:r>
            <w:r>
              <w:t>变大</w:t>
            </w:r>
            <w:r>
              <w:t>”</w:t>
            </w:r>
            <w:r>
              <w:t>，这是由于不理解液体压强的计算公式造成的．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Default="006F13D0">
      <w:pPr>
        <w:pStyle w:val="DefaultParagraph"/>
      </w:pPr>
      <w:r>
        <w:rPr>
          <w:b/>
        </w:rPr>
        <w:t>三、解答题（共</w:t>
      </w:r>
      <w:r>
        <w:rPr>
          <w:b/>
        </w:rPr>
        <w:t>1</w:t>
      </w:r>
      <w:r>
        <w:rPr>
          <w:b/>
        </w:rPr>
        <w:t>小题，满分</w:t>
      </w:r>
      <w:r>
        <w:rPr>
          <w:b/>
        </w:rPr>
        <w:t>0</w:t>
      </w:r>
      <w:r>
        <w:rPr>
          <w:b/>
        </w:rPr>
        <w:t>分）</w:t>
      </w:r>
    </w:p>
    <w:p w:rsidR="006F13D0" w:rsidRDefault="006F13D0">
      <w:pPr>
        <w:pStyle w:val="DefaultParagraph"/>
      </w:pPr>
      <w:r>
        <w:t>13</w:t>
      </w:r>
      <w:r>
        <w:t>．（</w:t>
      </w:r>
      <w:r>
        <w:t>2009</w:t>
      </w:r>
      <w:r>
        <w:t>•</w:t>
      </w:r>
      <w:r>
        <w:t>深圳）小琪家里新买回来一个豆浆机，其外形、工作电路和铭牌如图所示：</w:t>
      </w:r>
    </w:p>
    <w:p w:rsidR="006F13D0" w:rsidRDefault="006F13D0">
      <w:pPr>
        <w:pStyle w:val="DefaultParagraph"/>
      </w:pPr>
      <w:r>
        <w:pict>
          <v:shape id="_x0000_i1053" type="#_x0000_t75" alt="菁优网：http://www.jyeoo.com" style="width:333.4pt;height:121.5pt;mso-wrap-distance-left:0;mso-wrap-distance-right:0">
            <v:imagedata r:id="rId37" o:title=""/>
          </v:shape>
        </w:pict>
      </w:r>
    </w:p>
    <w:p w:rsidR="006F13D0" w:rsidRDefault="006F13D0">
      <w:pPr>
        <w:pStyle w:val="DefaultParagraph"/>
      </w:pPr>
      <w:r>
        <w:t>（</w:t>
      </w:r>
      <w:r>
        <w:t>1</w:t>
      </w:r>
      <w:r>
        <w:t>）豆浆机底部与水平桌面的接触面积为</w:t>
      </w:r>
      <w:r>
        <w:t>0.02</w:t>
      </w:r>
      <w:r>
        <w:t>米</w:t>
      </w:r>
      <w:r>
        <w:rPr>
          <w:sz w:val="24"/>
          <w:szCs w:val="24"/>
          <w:vertAlign w:val="superscript"/>
        </w:rPr>
        <w:t>2</w:t>
      </w:r>
      <w:r>
        <w:t>，则豆浆机对桌面的压强大小为多少帕？（请简要书写计算过程，其中</w:t>
      </w:r>
      <w:r>
        <w:t>g</w:t>
      </w:r>
      <w:r>
        <w:t>取</w:t>
      </w:r>
      <w:r>
        <w:t>l0</w:t>
      </w:r>
      <w:r>
        <w:t>牛</w:t>
      </w:r>
      <w:r>
        <w:t>/</w:t>
      </w:r>
      <w:r>
        <w:t>千克）</w:t>
      </w:r>
    </w:p>
    <w:p w:rsidR="006F13D0" w:rsidRDefault="006F13D0">
      <w:pPr>
        <w:pStyle w:val="DefaultParagraph"/>
      </w:pPr>
      <w:r>
        <w:t>（</w:t>
      </w:r>
      <w:r>
        <w:t>2</w:t>
      </w:r>
      <w:r>
        <w:t>）将豆浆机装满清水，但未加装黄豆，则此时它们受到的总重力为</w:t>
      </w:r>
      <w:r>
        <w:rPr>
          <w:u w:val="single"/>
        </w:rPr>
        <w:t xml:space="preserve">　</w:t>
      </w:r>
      <w:r>
        <w:rPr>
          <w:u w:val="single"/>
        </w:rPr>
        <w:t>45</w:t>
      </w:r>
      <w:r>
        <w:rPr>
          <w:u w:val="single"/>
        </w:rPr>
        <w:t xml:space="preserve">　</w:t>
      </w:r>
      <w:r>
        <w:t>牛．（其中</w:t>
      </w:r>
      <w:r>
        <w:t>g</w:t>
      </w:r>
      <w:r>
        <w:t>取</w:t>
      </w:r>
      <w:r>
        <w:t>l0</w:t>
      </w:r>
      <w:r>
        <w:t>牛</w:t>
      </w:r>
      <w:r>
        <w:t>/</w:t>
      </w:r>
      <w:r>
        <w:t>千克）</w:t>
      </w:r>
    </w:p>
    <w:p w:rsidR="006F13D0" w:rsidRDefault="006F13D0">
      <w:pPr>
        <w:pStyle w:val="DefaultParagraph"/>
      </w:pPr>
      <w:r>
        <w:t>（</w:t>
      </w:r>
      <w:r>
        <w:t>3</w:t>
      </w:r>
      <w:r>
        <w:t>）为安全起见，应将豆浆机接入下面给出的第</w:t>
      </w:r>
      <w:r>
        <w:rPr>
          <w:u w:val="single"/>
        </w:rPr>
        <w:t xml:space="preserve">　</w:t>
      </w:r>
      <w:r>
        <w:rPr>
          <w:u w:val="single"/>
        </w:rPr>
        <w:t>Ⅱ</w:t>
      </w:r>
      <w:r>
        <w:rPr>
          <w:u w:val="single"/>
        </w:rPr>
        <w:t xml:space="preserve">　</w:t>
      </w:r>
      <w:r>
        <w:t>种插座（选填</w:t>
      </w:r>
      <w:r>
        <w:t>“Ⅰ”</w:t>
      </w:r>
      <w:r>
        <w:t>或</w:t>
      </w:r>
      <w:r>
        <w:t>“Ⅱ”</w:t>
      </w:r>
      <w:r>
        <w:t>）</w:t>
      </w:r>
    </w:p>
    <w:p w:rsidR="006F13D0" w:rsidRDefault="006F13D0">
      <w:pPr>
        <w:pStyle w:val="DefaultParagraph"/>
      </w:pPr>
      <w:r>
        <w:pict>
          <v:shape id="_x0000_i1054" type="#_x0000_t75" alt="菁优网：http://www.jyeoo.com" style="width:166.5pt;height:99pt;mso-wrap-distance-left:0;mso-wrap-distance-right:0">
            <v:imagedata r:id="rId38" o:title=""/>
          </v:shape>
        </w:pict>
      </w:r>
    </w:p>
    <w:p w:rsidR="006F13D0" w:rsidRDefault="006F13D0">
      <w:pPr>
        <w:pStyle w:val="DefaultParagraph"/>
      </w:pPr>
      <w:r>
        <w:t>（</w:t>
      </w:r>
      <w:r>
        <w:t>4</w:t>
      </w:r>
      <w:r>
        <w:t>）以下是小琪制作豆浆时，豆浆机的工作程序表，那么在正常工作的情况下，制作</w:t>
      </w:r>
      <w:r>
        <w:t>150</w:t>
      </w:r>
      <w:r>
        <w:t>克豆浆需要消耗多少电能？（请书写必要的计算过程，其中</w:t>
      </w:r>
      <w:r>
        <w:t>0N</w:t>
      </w:r>
      <w:r>
        <w:t>：表示开启工作；</w:t>
      </w:r>
      <w:r>
        <w:t>0FF</w:t>
      </w:r>
      <w:r>
        <w:t>：表示断电不工作）</w:t>
      </w:r>
      <w:r>
        <w:t xml:space="preserve"> </w:t>
      </w:r>
      <w:r>
        <w:cr/>
        <w:t xml:space="preserve">
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"/>
        <w:gridCol w:w="2328"/>
        <w:gridCol w:w="707"/>
        <w:gridCol w:w="1968"/>
        <w:gridCol w:w="2688"/>
        <w:gridCol w:w="1608"/>
        <w:gridCol w:w="417"/>
      </w:tblGrid>
      <w:tr w:rsidR="00000000">
        <w:trPr>
          <w:gridAfter w:val="1"/>
        </w:trPr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工作程序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1</w:t>
            </w:r>
            <w:r>
              <w:t>．将浸泡黄豆初步碾碎成浆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2</w:t>
            </w:r>
            <w:r>
              <w:t>．预热</w:t>
            </w:r>
            <w:r>
              <w:t xml:space="preserve"> 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3</w:t>
            </w:r>
            <w:r>
              <w:t>．将黄豆浆进一步碾碎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4</w:t>
            </w:r>
            <w:r>
              <w:t>．将滤出渣的豆浆约</w:t>
            </w:r>
            <w:r>
              <w:t>150</w:t>
            </w:r>
            <w:r>
              <w:t>克煮沸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5</w:t>
            </w:r>
            <w:r>
              <w:t>．豆浆机停止工作</w:t>
            </w:r>
          </w:p>
        </w:tc>
      </w:tr>
      <w:tr w:rsidR="00000000">
        <w:tc>
          <w:tcPr>
            <w:tcW w:w="0" w:type="auto"/>
            <w:gridSpan w:val="2"/>
          </w:tcPr>
          <w:p w:rsidR="006F13D0" w:rsidRDefault="006F13D0">
            <w:pPr>
              <w:pStyle w:val="DefaultParagraph"/>
            </w:pPr>
            <w:r>
              <w:t>工作时间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3</w:t>
            </w:r>
            <w:r>
              <w:t>分钟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5</w:t>
            </w:r>
            <w:r>
              <w:t>分钟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2</w:t>
            </w:r>
            <w:r>
              <w:t>分钟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3</w:t>
            </w:r>
            <w:r>
              <w:t>分钟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﹣﹣</w:t>
            </w:r>
          </w:p>
        </w:tc>
      </w:tr>
      <w:tr w:rsidR="00000000"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工作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电动机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ON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OFF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ON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OFF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OFF</w:t>
            </w:r>
          </w:p>
        </w:tc>
      </w:tr>
      <w:tr w:rsidR="00000000"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状态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电热丝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OFF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ON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OFF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ON</w:t>
            </w:r>
          </w:p>
        </w:tc>
        <w:tc>
          <w:tcPr>
            <w:tcW w:w="0" w:type="auto"/>
          </w:tcPr>
          <w:p w:rsidR="006F13D0" w:rsidRDefault="006F13D0">
            <w:pPr>
              <w:pStyle w:val="DefaultParagraph"/>
            </w:pPr>
            <w:r>
              <w:t>OFF</w:t>
            </w:r>
          </w:p>
        </w:tc>
      </w:tr>
    </w:tbl>
    <w:p w:rsidR="006F13D0" w:rsidRDefault="006F13D0">
      <w:pPr>
        <w:pStyle w:val="DefaultParagraph"/>
      </w:pPr>
    </w:p>
    <w:tbl>
      <w:tblPr>
        <w:tblW w:w="5000" w:type="pct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9735"/>
      </w:tblGrid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考点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压强的大小及其计算；插座的构造与工作方式；电功的计算．</w:t>
            </w:r>
            <w:r>
              <w:rPr>
                <w:color w:val="FFFFFF"/>
                <w:sz w:val="1"/>
                <w:szCs w:val="1"/>
              </w:rPr>
              <w:t>1405379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专题</w:t>
            </w:r>
            <w:r>
              <w:t>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计算题；应用题；压轴题；信息给予题．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分析：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（</w:t>
            </w:r>
            <w:r>
              <w:t>1</w:t>
            </w:r>
            <w:r>
              <w:t>）已知接触面积和豆浆机的质量根据</w:t>
            </w:r>
            <w:r>
              <w:rPr>
                <w:position w:val="-22"/>
              </w:rPr>
              <w:pict>
                <v:shape id="_x0000_i1055" type="#_x0000_t75" style="width:21pt;height:26.25pt">
                  <v:imagedata r:id="rId39" o:title="菁优网-jyeoo"/>
                </v:shape>
              </w:pict>
            </w:r>
            <w:r>
              <w:t>可求压强．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2</w:t>
            </w:r>
            <w:r>
              <w:t>）知道豆浆机的容量和水的密度可求水的重力，再加豆浆机自身重就是总重．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3</w:t>
            </w:r>
            <w:r>
              <w:t>）接三孔插座是为了安全，防止漏电．</w:t>
            </w:r>
          </w:p>
          <w:p w:rsidR="006F13D0" w:rsidRDefault="006F13D0">
            <w:pPr>
              <w:pStyle w:val="DefaultParagraph"/>
            </w:pPr>
            <w:r>
              <w:lastRenderedPageBreak/>
              <w:t>（</w:t>
            </w:r>
            <w:r>
              <w:t>4</w:t>
            </w:r>
            <w:r>
              <w:t>）先计算出电动机工作时间，再计算出电热丝工作时间，再根据各自的功率计算出各自消耗的电能，相加就行．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lastRenderedPageBreak/>
              <w:t>解答：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解：（</w:t>
            </w:r>
            <w:r>
              <w:t>1</w:t>
            </w:r>
            <w:r>
              <w:t>）豆浆机对桌面的压力大小为：</w:t>
            </w:r>
            <w:r>
              <w:t>F=G=mg=3.5kg</w:t>
            </w:r>
            <w:r>
              <w:t>×</w:t>
            </w:r>
            <w:r>
              <w:t>10N/kg=35N</w: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豆浆机对桌面的压强大小为</w:t>
            </w:r>
            <w:r>
              <w:rPr>
                <w:position w:val="-30"/>
              </w:rPr>
              <w:pict>
                <v:shape id="_x0000_i1056" type="#_x0000_t75" style="width:113.25pt;height:30.75pt">
                  <v:imagedata r:id="rId40" o:title="菁优网-jyeoo"/>
                </v:shape>
              </w:pic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答：豆浆机对桌面的压强大小为</w:t>
            </w:r>
            <w:r>
              <w:t>1750Pa</w: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2</w:t>
            </w:r>
            <w:r>
              <w:t>）将豆浆机装满清水，水的重力为</w:t>
            </w:r>
            <w:r>
              <w:t>G</w:t>
            </w:r>
            <w:r>
              <w:rPr>
                <w:sz w:val="24"/>
                <w:szCs w:val="24"/>
                <w:vertAlign w:val="subscript"/>
              </w:rPr>
              <w:t>水</w:t>
            </w:r>
            <w:r>
              <w:t>=mg=</w:t>
            </w:r>
            <w:r>
              <w:t>ρ</w:t>
            </w:r>
            <w:r>
              <w:t>Vg=1000kg/m</w:t>
            </w:r>
            <w:r>
              <w:rPr>
                <w:sz w:val="24"/>
                <w:szCs w:val="24"/>
                <w:vertAlign w:val="superscript"/>
              </w:rPr>
              <w:t>3</w:t>
            </w:r>
            <w:r>
              <w:t>×</w:t>
            </w:r>
            <w:r>
              <w:t>0.001m</w:t>
            </w:r>
            <w:r>
              <w:rPr>
                <w:sz w:val="24"/>
                <w:szCs w:val="24"/>
                <w:vertAlign w:val="superscript"/>
              </w:rPr>
              <w:t>3</w:t>
            </w:r>
            <w:r>
              <w:t>×</w:t>
            </w:r>
            <w:r>
              <w:t>10N/kg=10N</w: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豆浆机的重力</w:t>
            </w:r>
            <w:r>
              <w:t>G</w:t>
            </w:r>
            <w:r>
              <w:rPr>
                <w:sz w:val="24"/>
                <w:szCs w:val="24"/>
                <w:vertAlign w:val="subscript"/>
              </w:rPr>
              <w:t>机</w:t>
            </w:r>
            <w:r>
              <w:t>=m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t>g=3.5kg</w:t>
            </w:r>
            <w:r>
              <w:t>×</w:t>
            </w:r>
            <w:r>
              <w:t>10N/kg=35N</w: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此时它们受到的总重力</w:t>
            </w:r>
            <w:r>
              <w:t>G=G</w:t>
            </w:r>
            <w:r>
              <w:rPr>
                <w:sz w:val="24"/>
                <w:szCs w:val="24"/>
                <w:vertAlign w:val="subscript"/>
              </w:rPr>
              <w:t>水</w:t>
            </w:r>
            <w:r>
              <w:t>+G</w:t>
            </w:r>
            <w:r>
              <w:rPr>
                <w:sz w:val="24"/>
                <w:szCs w:val="24"/>
                <w:vertAlign w:val="subscript"/>
              </w:rPr>
              <w:t>机</w:t>
            </w:r>
            <w:r>
              <w:t>=10N+35N=45N</w: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故答案为：</w:t>
            </w:r>
            <w:r>
              <w:t>45</w: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3</w:t>
            </w:r>
            <w:r>
              <w:t>）豆浆机功率较大，三孔插座可以接地，是为了更安全．</w:t>
            </w:r>
          </w:p>
          <w:p w:rsidR="006F13D0" w:rsidRDefault="006F13D0">
            <w:pPr>
              <w:pStyle w:val="DefaultParagraph"/>
            </w:pPr>
            <w:r>
              <w:t>故答案为：</w:t>
            </w:r>
            <w:r>
              <w:t>Ⅱ</w: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（</w:t>
            </w:r>
            <w:r>
              <w:t>4</w:t>
            </w:r>
            <w:r>
              <w:t>）电动机工作时间</w:t>
            </w:r>
            <w:r>
              <w:t>t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t>=3min+2min=5min=300s</w: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电热丝工作时间</w:t>
            </w:r>
            <w:r>
              <w:t>t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=5min+3min=8min=480s</w: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共消耗电能</w:t>
            </w:r>
            <w:r>
              <w:t>W=W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t>+W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=P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t>t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t>+P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t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=200W</w:t>
            </w:r>
            <w:r>
              <w:t>×</w:t>
            </w:r>
            <w:r>
              <w:t>300s+500W</w:t>
            </w:r>
            <w:r>
              <w:t>×</w:t>
            </w:r>
            <w:r>
              <w:t>480s=3</w:t>
            </w:r>
            <w:r>
              <w:t>×</w:t>
            </w:r>
            <w:r>
              <w:t>10</w:t>
            </w:r>
            <w:r>
              <w:rPr>
                <w:sz w:val="24"/>
                <w:szCs w:val="24"/>
                <w:vertAlign w:val="superscript"/>
              </w:rPr>
              <w:t>5</w:t>
            </w:r>
            <w:r>
              <w:t>J</w:t>
            </w:r>
            <w:r>
              <w:t>．</w:t>
            </w:r>
          </w:p>
          <w:p w:rsidR="006F13D0" w:rsidRDefault="006F13D0">
            <w:pPr>
              <w:pStyle w:val="DefaultParagraph"/>
            </w:pPr>
            <w:r>
              <w:t>答：制作</w:t>
            </w:r>
            <w:r>
              <w:t>150</w:t>
            </w:r>
            <w:r>
              <w:t>克豆浆需要消耗电能</w:t>
            </w:r>
            <w:r>
              <w:t>3</w:t>
            </w:r>
            <w:r>
              <w:t>×</w:t>
            </w:r>
            <w:r>
              <w:t>10</w:t>
            </w:r>
            <w:r>
              <w:rPr>
                <w:sz w:val="24"/>
                <w:szCs w:val="24"/>
                <w:vertAlign w:val="superscript"/>
              </w:rPr>
              <w:t>5</w:t>
            </w:r>
            <w:r>
              <w:t>J</w:t>
            </w:r>
            <w:r>
              <w:t>．</w:t>
            </w:r>
          </w:p>
        </w:tc>
      </w:tr>
      <w:tr w:rsidR="00000000">
        <w:tc>
          <w:tcPr>
            <w:tcW w:w="350" w:type="pct"/>
          </w:tcPr>
          <w:p w:rsidR="006F13D0" w:rsidRDefault="006F13D0">
            <w:pPr>
              <w:pStyle w:val="DefaultParagraph"/>
            </w:pPr>
            <w:r>
              <w:rPr>
                <w:color w:val="0000FF"/>
              </w:rPr>
              <w:t>点评：</w:t>
            </w:r>
          </w:p>
        </w:tc>
        <w:tc>
          <w:tcPr>
            <w:tcW w:w="4650" w:type="pct"/>
          </w:tcPr>
          <w:p w:rsidR="006F13D0" w:rsidRDefault="006F13D0">
            <w:pPr>
              <w:pStyle w:val="DefaultParagraph"/>
            </w:pPr>
            <w:r>
              <w:t>本题考查压强的计算，重力的计算，通电时间的计算还有消耗电能的计算，关键是通过所给信息得出数据．</w:t>
            </w:r>
          </w:p>
        </w:tc>
      </w:tr>
    </w:tbl>
    <w:p w:rsidR="006F13D0" w:rsidRDefault="006F13D0">
      <w:pPr>
        <w:pStyle w:val="DefaultParagraph"/>
      </w:pPr>
      <w:r>
        <w:t xml:space="preserve">　</w:t>
      </w:r>
    </w:p>
    <w:p w:rsidR="006F13D0" w:rsidRPr="00DD62F3" w:rsidRDefault="006F13D0">
      <w:pPr>
        <w:pStyle w:val="DefaultParagraph"/>
      </w:pPr>
    </w:p>
    <w:sectPr w:rsidR="006F13D0" w:rsidRPr="00DD62F3" w:rsidSect="006F13D0">
      <w:pgSz w:w="11906" w:h="16838"/>
      <w:pgMar w:top="720" w:right="720" w:bottom="720" w:left="720" w:header="454" w:footer="34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14DE" w:rsidRDefault="002914DE" w:rsidP="006F13D0">
      <w:r>
        <w:separator/>
      </w:r>
    </w:p>
  </w:endnote>
  <w:endnote w:type="continuationSeparator" w:id="0">
    <w:p w:rsidR="002914DE" w:rsidRDefault="002914DE" w:rsidP="006F1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14DE" w:rsidRDefault="002914DE" w:rsidP="006F13D0">
      <w:r>
        <w:separator/>
      </w:r>
    </w:p>
  </w:footnote>
  <w:footnote w:type="continuationSeparator" w:id="0">
    <w:p w:rsidR="002914DE" w:rsidRDefault="002914DE" w:rsidP="006F13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attachedTemplate r:id="rId1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62F3"/>
    <w:rsid w:val="002914DE"/>
    <w:rsid w:val="006F13D0"/>
    <w:rsid w:val="008D3050"/>
    <w:rsid w:val="00974E37"/>
    <w:rsid w:val="00DD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5FFBB38-2D5D-4FCF-9AD1-89D351A9E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4D2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3C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3C6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3C68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D3C6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D3C68"/>
    <w:rPr>
      <w:sz w:val="18"/>
      <w:szCs w:val="18"/>
    </w:rPr>
  </w:style>
  <w:style w:type="character" w:styleId="a9">
    <w:name w:val="Hyperlink"/>
    <w:basedOn w:val="a0"/>
    <w:uiPriority w:val="99"/>
    <w:unhideWhenUsed/>
    <w:rsid w:val="00726C35"/>
    <w:rPr>
      <w:color w:val="0000FF"/>
      <w:u w:val="single"/>
    </w:rPr>
  </w:style>
  <w:style w:type="paragraph" w:styleId="aa">
    <w:name w:val="No Spacing"/>
    <w:link w:val="ab"/>
    <w:uiPriority w:val="1"/>
    <w:qFormat/>
    <w:rsid w:val="00FD376B"/>
    <w:rPr>
      <w:sz w:val="22"/>
      <w:szCs w:val="22"/>
    </w:rPr>
  </w:style>
  <w:style w:type="character" w:customStyle="1" w:styleId="ab">
    <w:name w:val="无间隔 字符"/>
    <w:basedOn w:val="a0"/>
    <w:link w:val="aa"/>
    <w:uiPriority w:val="1"/>
    <w:rsid w:val="00FD376B"/>
    <w:rPr>
      <w:sz w:val="22"/>
      <w:szCs w:val="22"/>
      <w:lang w:val="en-US" w:eastAsia="zh-CN" w:bidi="ar-SA"/>
    </w:rPr>
  </w:style>
  <w:style w:type="character" w:styleId="ac">
    <w:name w:val="Placeholder Text"/>
    <w:basedOn w:val="a0"/>
    <w:uiPriority w:val="99"/>
    <w:semiHidden/>
    <w:rsid w:val="000B638B"/>
    <w:rPr>
      <w:color w:val="808080"/>
    </w:rPr>
  </w:style>
  <w:style w:type="paragraph" w:styleId="ad">
    <w:name w:val="Date"/>
    <w:basedOn w:val="a"/>
    <w:next w:val="a"/>
    <w:link w:val="ae"/>
    <w:uiPriority w:val="99"/>
    <w:semiHidden/>
    <w:unhideWhenUsed/>
    <w:rsid w:val="009D3C9F"/>
    <w:pPr>
      <w:ind w:left="100"/>
    </w:pPr>
  </w:style>
  <w:style w:type="character" w:customStyle="1" w:styleId="ae">
    <w:name w:val="日期 字符"/>
    <w:basedOn w:val="a0"/>
    <w:link w:val="ad"/>
    <w:uiPriority w:val="99"/>
    <w:semiHidden/>
    <w:rsid w:val="009D3C9F"/>
  </w:style>
  <w:style w:type="table" w:styleId="af">
    <w:name w:val="Table Grid"/>
    <w:basedOn w:val="a1"/>
    <w:uiPriority w:val="59"/>
    <w:rsid w:val="00494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 Grid_0"/>
    <w:basedOn w:val="a1"/>
    <w:uiPriority w:val="99"/>
    <w:rsid w:val="00494219"/>
    <w:tblPr>
      <w:tblCellMar>
        <w:left w:w="0" w:type="dxa"/>
        <w:right w:w="0" w:type="dxa"/>
      </w:tblCellMar>
    </w:tbl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2010-03-11T00:00:00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31E4158-9C0B-4F87-B360-12209FB0B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12</Pages>
  <Words>7897</Words>
  <Characters>8636</Characters>
  <Application>Microsoft Office Word</Application>
  <DocSecurity>0</DocSecurity>
  <Lines>698</Lines>
  <Paragraphs>513</Paragraphs>
  <ScaleCrop>false</ScaleCrop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