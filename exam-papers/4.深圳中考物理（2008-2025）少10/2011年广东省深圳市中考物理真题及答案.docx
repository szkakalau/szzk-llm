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88A8" w14:textId="77777777" w:rsidR="00BC2B37" w:rsidRDefault="00BC2B37">
      <w:pPr>
        <w:pStyle w:val="DefaultParagraph"/>
        <w:jc w:val="center"/>
      </w:pPr>
      <w:r>
        <w:rPr>
          <w:b/>
          <w:sz w:val="48"/>
          <w:szCs w:val="48"/>
        </w:rPr>
        <w:t>2011</w:t>
      </w:r>
      <w:r>
        <w:rPr>
          <w:b/>
          <w:sz w:val="48"/>
          <w:szCs w:val="48"/>
        </w:rPr>
        <w:t>年广东省深圳市中考物理试卷</w:t>
      </w:r>
    </w:p>
    <w:p w14:paraId="6ABA73E3" w14:textId="77777777" w:rsidR="00BC2B37" w:rsidRDefault="00BC2B37">
      <w:pPr>
        <w:pStyle w:val="DefaultParagraph"/>
      </w:pPr>
      <w:r>
        <w:t xml:space="preserve">　</w:t>
      </w:r>
    </w:p>
    <w:p w14:paraId="0DFCCA06" w14:textId="77777777" w:rsidR="00BC2B37" w:rsidRDefault="00BC2B37">
      <w:pPr>
        <w:pStyle w:val="DefaultParagraph"/>
      </w:pPr>
      <w:r>
        <w:rPr>
          <w:b/>
        </w:rPr>
        <w:t>一、选择题</w:t>
      </w:r>
    </w:p>
    <w:p w14:paraId="35DEF3A4" w14:textId="77777777" w:rsidR="00BC2B37" w:rsidRDefault="00BC2B37">
      <w:pPr>
        <w:pStyle w:val="DefaultParagraph"/>
      </w:pPr>
      <w:r>
        <w:t>1</w:t>
      </w:r>
      <w:r>
        <w:t>．（</w:t>
      </w:r>
      <w:r>
        <w:t>2011</w:t>
      </w:r>
      <w:r>
        <w:t>•</w:t>
      </w:r>
      <w:r>
        <w:t>深圳）将一张北极熊跳跃时的照片置于平面镜前，人在平面镜中看到照片所成的像应该是（　　）</w:t>
      </w:r>
    </w:p>
    <w:p w14:paraId="45359B8A" w14:textId="77777777" w:rsidR="00BC2B37" w:rsidRDefault="00BC2B37">
      <w:pPr>
        <w:pStyle w:val="DefaultParagraph"/>
      </w:pPr>
      <w:r>
        <w:pict w14:anchorId="257A8D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菁优网：http://www.jyeoo.com" style="width:59.25pt;height:51.75pt">
            <v:fill o:detectmouseclick="t"/>
            <v:imagedata r:id="rId7" o:title="www.jyeoo"/>
          </v:shape>
        </w:pict>
      </w:r>
    </w:p>
    <w:p w14:paraId="349CE97B" w14:textId="77777777" w:rsidR="00BC2B37" w:rsidRDefault="00BC2B37">
      <w:pPr>
        <w:pStyle w:val="DefaultParagraph"/>
      </w:pPr>
      <w:r>
        <w:tab/>
        <w:t>A</w:t>
      </w:r>
      <w:r>
        <w:t>．</w:t>
      </w:r>
      <w:r>
        <w:pict w14:anchorId="699D5831">
          <v:shape id="图片 2" o:spid="_x0000_i1026" type="#_x0000_t75" alt="菁优网：http://www.jyeoo.com" style="width:57.75pt;height:52.5pt">
            <v:fill o:detectmouseclick="t"/>
            <v:imagedata r:id="rId8" o:title="www.jyeoo"/>
          </v:shape>
        </w:pict>
      </w:r>
      <w:r>
        <w:tab/>
      </w:r>
      <w:r>
        <w:tab/>
        <w:t>B</w:t>
      </w:r>
      <w:r>
        <w:t>．</w:t>
      </w:r>
      <w:r>
        <w:pict w14:anchorId="544D2E49">
          <v:shape id="图片 3" o:spid="_x0000_i1027" type="#_x0000_t75" alt="菁优网：http://www.jyeoo.com" style="width:60pt;height:51pt">
            <v:fill o:detectmouseclick="t"/>
            <v:imagedata r:id="rId9" o:title="www.jyeoo"/>
          </v:shape>
        </w:pict>
      </w:r>
      <w:r>
        <w:tab/>
      </w:r>
      <w:r>
        <w:tab/>
        <w:t>C</w:t>
      </w:r>
      <w:r>
        <w:t>．</w:t>
      </w:r>
      <w:r>
        <w:pict w14:anchorId="2FF5823C">
          <v:shape id="图片 4" o:spid="_x0000_i1028" type="#_x0000_t75" alt="菁优网：http://www.jyeoo.com" style="width:58.5pt;height:51.75pt">
            <v:fill o:detectmouseclick="t"/>
            <v:imagedata r:id="rId10" o:title="www.jyeoo"/>
          </v:shape>
        </w:pict>
      </w:r>
      <w:r>
        <w:tab/>
      </w:r>
      <w:r>
        <w:tab/>
        <w:t>D</w:t>
      </w:r>
      <w:r>
        <w:t>．</w:t>
      </w:r>
      <w:r>
        <w:pict w14:anchorId="7891F7DC">
          <v:shape id="图片 5" o:spid="_x0000_i1029" type="#_x0000_t75" alt="菁优网：http://www.jyeoo.com" style="width:59.25pt;height:51.75pt">
            <v:fill o:detectmouseclick="t"/>
            <v:imagedata r:id="rId11" o:title="www.jyeoo"/>
          </v:shape>
        </w:pict>
      </w:r>
    </w:p>
    <w:p w14:paraId="02B5E030" w14:textId="77777777" w:rsidR="00BC2B37" w:rsidRDefault="00BC2B37">
      <w:pPr>
        <w:pStyle w:val="DefaultParagraph"/>
      </w:pPr>
    </w:p>
    <w:p w14:paraId="16665660" w14:textId="77777777" w:rsidR="00BC2B37" w:rsidRDefault="00BC2B37">
      <w:pPr>
        <w:pStyle w:val="DefaultParagraph"/>
      </w:pPr>
      <w:r>
        <w:t>2</w:t>
      </w:r>
      <w:r>
        <w:t>．（</w:t>
      </w:r>
      <w:r>
        <w:t>2011</w:t>
      </w:r>
      <w:r>
        <w:t>•</w:t>
      </w:r>
      <w:r>
        <w:t>深圳）当光从一种介质射入另一种介质时，下列说法中正确的是（　　）</w:t>
      </w:r>
    </w:p>
    <w:p w14:paraId="6F0C588C" w14:textId="77777777" w:rsidR="00BC2B37" w:rsidRDefault="00BC2B37">
      <w:pPr>
        <w:pStyle w:val="DefaultParagraph"/>
      </w:pPr>
      <w:r>
        <w:tab/>
        <w:t>A</w:t>
      </w:r>
      <w:r>
        <w:t>．折射角大于入射角</w:t>
      </w:r>
      <w:r>
        <w:tab/>
      </w:r>
      <w:r>
        <w:tab/>
        <w:t>B</w:t>
      </w:r>
      <w:r>
        <w:t>．折射角小于入射角</w:t>
      </w:r>
      <w:r>
        <w:tab/>
      </w:r>
      <w:r>
        <w:tab/>
        <w:t>C</w:t>
      </w:r>
      <w:r>
        <w:t>．折射角等于入射角</w:t>
      </w:r>
      <w:r>
        <w:tab/>
      </w:r>
      <w:r>
        <w:tab/>
        <w:t>D</w:t>
      </w:r>
      <w:r>
        <w:t>．以上情况都有可能</w:t>
      </w:r>
    </w:p>
    <w:p w14:paraId="47ADE221" w14:textId="77777777" w:rsidR="00BC2B37" w:rsidRDefault="00BC2B37">
      <w:pPr>
        <w:pStyle w:val="DefaultParagraph"/>
      </w:pPr>
    </w:p>
    <w:p w14:paraId="74C8DBC9" w14:textId="77777777" w:rsidR="00BC2B37" w:rsidRDefault="00BC2B37">
      <w:pPr>
        <w:pStyle w:val="DefaultParagraph"/>
      </w:pPr>
      <w:r>
        <w:t>3</w:t>
      </w:r>
      <w:r>
        <w:t>．（</w:t>
      </w:r>
      <w:r>
        <w:t>2011</w:t>
      </w:r>
      <w:r>
        <w:t>•</w:t>
      </w:r>
      <w:r>
        <w:t>深圳）如图是空中加油的情景，我们说加油机是静止的，是以下列哪个物体为参照物（　　）</w:t>
      </w:r>
    </w:p>
    <w:p w14:paraId="58A49904" w14:textId="77777777" w:rsidR="00BC2B37" w:rsidRDefault="00BC2B37">
      <w:pPr>
        <w:pStyle w:val="DefaultParagraph"/>
      </w:pPr>
      <w:r>
        <w:pict w14:anchorId="12DE9861">
          <v:shape id="图片 6" o:spid="_x0000_i1030" type="#_x0000_t75" alt="菁优网：http://www.jyeoo.com" style="width:133.5pt;height:51pt">
            <v:fill o:detectmouseclick="t"/>
            <v:imagedata r:id="rId12" o:title="www.jyeoo"/>
          </v:shape>
        </w:pict>
      </w:r>
    </w:p>
    <w:p w14:paraId="3D8F16FB" w14:textId="77777777" w:rsidR="00BC2B37" w:rsidRDefault="00BC2B37">
      <w:pPr>
        <w:pStyle w:val="DefaultParagraph"/>
      </w:pPr>
      <w:r>
        <w:tab/>
        <w:t>A</w:t>
      </w:r>
      <w:r>
        <w:t>．以加油机自己为参照物</w:t>
      </w:r>
      <w:r>
        <w:tab/>
      </w:r>
      <w:r>
        <w:tab/>
        <w:t>B</w:t>
      </w:r>
      <w:r>
        <w:t>．以受油机为参照物</w:t>
      </w:r>
      <w:r>
        <w:tab/>
      </w:r>
      <w:r>
        <w:tab/>
        <w:t>C</w:t>
      </w:r>
      <w:r>
        <w:t>．以地面为参照物</w:t>
      </w:r>
      <w:r>
        <w:tab/>
      </w:r>
      <w:r>
        <w:tab/>
        <w:t>D</w:t>
      </w:r>
      <w:r>
        <w:t>．三种说法都不对</w:t>
      </w:r>
    </w:p>
    <w:p w14:paraId="35715D92" w14:textId="77777777" w:rsidR="00BC2B37" w:rsidRDefault="00BC2B37">
      <w:pPr>
        <w:pStyle w:val="DefaultParagraph"/>
      </w:pPr>
    </w:p>
    <w:p w14:paraId="591F8154" w14:textId="77777777" w:rsidR="00BC2B37" w:rsidRDefault="00BC2B37">
      <w:pPr>
        <w:pStyle w:val="DefaultParagraph"/>
      </w:pPr>
      <w:r>
        <w:t>4</w:t>
      </w:r>
      <w:r>
        <w:t>．（</w:t>
      </w:r>
      <w:r>
        <w:t>2011</w:t>
      </w:r>
      <w:r>
        <w:t>•</w:t>
      </w:r>
      <w:r>
        <w:t>深圳）生活中惯性现象无处不在，下列四幅图中利用惯性的是（　　）</w:t>
      </w:r>
    </w:p>
    <w:p w14:paraId="28B164CF" w14:textId="77777777" w:rsidR="00BC2B37" w:rsidRDefault="00BC2B37">
      <w:pPr>
        <w:pStyle w:val="DefaultParagraph"/>
      </w:pPr>
      <w:r>
        <w:tab/>
        <w:t>A</w:t>
      </w:r>
      <w:r>
        <w:t>．</w:t>
      </w:r>
      <w:r>
        <w:pict w14:anchorId="0088729F">
          <v:shape id="图片 7" o:spid="_x0000_i1031" type="#_x0000_t75" alt="菁优网：http://www.jyeoo.com" style="width:86.25pt;height:75pt">
            <v:fill o:detectmouseclick="t"/>
            <v:imagedata r:id="rId13" o:title="www.jyeoo"/>
          </v:shape>
        </w:pict>
      </w:r>
    </w:p>
    <w:p w14:paraId="38752541" w14:textId="77777777" w:rsidR="00BC2B37" w:rsidRDefault="00BC2B37">
      <w:pPr>
        <w:pStyle w:val="DefaultParagraph"/>
      </w:pPr>
      <w:r>
        <w:t>开车时要系上安全带</w:t>
      </w:r>
      <w:r>
        <w:tab/>
      </w:r>
      <w:r>
        <w:tab/>
        <w:t>B</w:t>
      </w:r>
      <w:r>
        <w:t>．</w:t>
      </w:r>
      <w:r>
        <w:pict w14:anchorId="0DA1E5C7">
          <v:shape id="图片 8" o:spid="_x0000_i1032" type="#_x0000_t75" alt="菁优网：http://www.jyeoo.com" style="width:135pt;height:1in">
            <v:fill o:detectmouseclick="t"/>
            <v:imagedata r:id="rId14" o:title="www.jyeoo"/>
          </v:shape>
        </w:pict>
      </w:r>
    </w:p>
    <w:p w14:paraId="0122F01B" w14:textId="77777777" w:rsidR="00BC2B37" w:rsidRDefault="00BC2B37">
      <w:pPr>
        <w:pStyle w:val="DefaultParagraph"/>
      </w:pPr>
      <w:r>
        <w:lastRenderedPageBreak/>
        <w:t>推小船</w:t>
      </w:r>
      <w:r>
        <w:tab/>
      </w:r>
      <w:r>
        <w:tab/>
        <w:t>C</w:t>
      </w:r>
      <w:r>
        <w:t>．</w:t>
      </w:r>
      <w:r>
        <w:pict w14:anchorId="16F8B69F">
          <v:shape id="图片 9" o:spid="_x0000_i1033" type="#_x0000_t75" alt="菁优网：http://www.jyeoo.com" style="width:108pt;height:102.75pt">
            <v:fill o:detectmouseclick="t"/>
            <v:imagedata r:id="rId15" o:title="www.jyeoo"/>
          </v:shape>
        </w:pict>
      </w:r>
    </w:p>
    <w:p w14:paraId="3461E5D8" w14:textId="77777777" w:rsidR="00BC2B37" w:rsidRDefault="00BC2B37">
      <w:pPr>
        <w:pStyle w:val="DefaultParagraph"/>
      </w:pPr>
      <w:r>
        <w:t>用力把锤头敲紧</w:t>
      </w:r>
      <w:r>
        <w:tab/>
      </w:r>
      <w:r>
        <w:tab/>
        <w:t>D</w:t>
      </w:r>
      <w:r>
        <w:t>．</w:t>
      </w:r>
      <w:r>
        <w:pict w14:anchorId="5E82C0FF">
          <v:shape id="图片 10" o:spid="_x0000_i1034" type="#_x0000_t75" alt="菁优网：http://www.jyeoo.com" style="width:108.75pt;height:91.5pt">
            <v:fill o:detectmouseclick="t"/>
            <v:imagedata r:id="rId16" o:title="www.jyeoo"/>
          </v:shape>
        </w:pict>
      </w:r>
    </w:p>
    <w:p w14:paraId="2ABB657D" w14:textId="77777777" w:rsidR="00BC2B37" w:rsidRDefault="00BC2B37">
      <w:pPr>
        <w:pStyle w:val="DefaultParagraph"/>
      </w:pPr>
      <w:r>
        <w:t>抽桌布</w:t>
      </w:r>
    </w:p>
    <w:p w14:paraId="72313F77" w14:textId="77777777" w:rsidR="00BC2B37" w:rsidRDefault="00BC2B37">
      <w:pPr>
        <w:pStyle w:val="DefaultParagraph"/>
      </w:pPr>
    </w:p>
    <w:p w14:paraId="665CB2A0" w14:textId="77777777" w:rsidR="00BC2B37" w:rsidRDefault="00BC2B37">
      <w:pPr>
        <w:pStyle w:val="DefaultParagraph"/>
      </w:pPr>
      <w:r>
        <w:t>5</w:t>
      </w:r>
      <w:r>
        <w:t>．（</w:t>
      </w:r>
      <w:r>
        <w:t>2011</w:t>
      </w:r>
      <w:r>
        <w:t>•</w:t>
      </w:r>
      <w:r>
        <w:t>深圳）如图所示，闭合开关后导体</w:t>
      </w:r>
      <w:r>
        <w:t>ab</w:t>
      </w:r>
      <w:r>
        <w:t>开始运动起来，若让导体的运动方向发生改变，则可以采取的措施正确的是（　　）</w:t>
      </w:r>
    </w:p>
    <w:p w14:paraId="0D3D860F" w14:textId="77777777" w:rsidR="00BC2B37" w:rsidRDefault="00BC2B37">
      <w:pPr>
        <w:pStyle w:val="DefaultParagraph"/>
      </w:pPr>
      <w:r>
        <w:pict w14:anchorId="5932E6EA">
          <v:shape id="图片 11" o:spid="_x0000_i1035" type="#_x0000_t75" alt="菁优网：http://www.jyeoo.com" style="width:168.75pt;height:87.75pt">
            <v:fill o:detectmouseclick="t"/>
            <v:imagedata r:id="rId17" o:title="www.jyeoo"/>
          </v:shape>
        </w:pict>
      </w:r>
    </w:p>
    <w:p w14:paraId="0C4CB070" w14:textId="77777777" w:rsidR="00BC2B37" w:rsidRDefault="00BC2B37">
      <w:pPr>
        <w:pStyle w:val="DefaultParagraph"/>
      </w:pPr>
      <w:r>
        <w:tab/>
        <w:t>A</w:t>
      </w:r>
      <w:r>
        <w:t>．改变磁场方向或电流方向</w:t>
      </w:r>
      <w:r>
        <w:tab/>
      </w:r>
      <w:r>
        <w:tab/>
        <w:t>B</w:t>
      </w:r>
      <w:r>
        <w:t>．改变磁场强</w:t>
      </w:r>
      <w:r>
        <w:tab/>
      </w:r>
      <w:r>
        <w:tab/>
        <w:t>C</w:t>
      </w:r>
      <w:r>
        <w:t>．改变磁场方向和电流方向</w:t>
      </w:r>
      <w:r>
        <w:tab/>
      </w:r>
      <w:r>
        <w:tab/>
        <w:t>D</w:t>
      </w:r>
      <w:r>
        <w:t>．改变线圈的匝数</w:t>
      </w:r>
    </w:p>
    <w:p w14:paraId="75197AFF" w14:textId="77777777" w:rsidR="00BC2B37" w:rsidRDefault="00BC2B37">
      <w:pPr>
        <w:pStyle w:val="DefaultParagraph"/>
      </w:pPr>
    </w:p>
    <w:p w14:paraId="6D907F52" w14:textId="77777777" w:rsidR="00BC2B37" w:rsidRDefault="00BC2B37">
      <w:pPr>
        <w:pStyle w:val="DefaultParagraph"/>
      </w:pPr>
      <w:r>
        <w:t>6</w:t>
      </w:r>
      <w:r>
        <w:t>．（</w:t>
      </w:r>
      <w:r>
        <w:t>2011</w:t>
      </w:r>
      <w:r>
        <w:t>•</w:t>
      </w:r>
      <w:r>
        <w:t>深圳）图中，要求同时满足四个条件：</w:t>
      </w:r>
      <w:r>
        <w:t>①</w:t>
      </w:r>
      <w:r>
        <w:t>两灯泡并联，</w:t>
      </w:r>
      <w:r>
        <w:t>②</w:t>
      </w:r>
      <w:r>
        <w:t>开关同时控制两盏灯，</w:t>
      </w:r>
      <w:r>
        <w:t>③</w:t>
      </w:r>
      <w:r>
        <w:t>电压表测灯</w:t>
      </w:r>
      <w:r>
        <w:t>L</w:t>
      </w:r>
      <w:r>
        <w:rPr>
          <w:sz w:val="24"/>
          <w:szCs w:val="24"/>
          <w:vertAlign w:val="subscript"/>
        </w:rPr>
        <w:t>1</w:t>
      </w:r>
      <w:r>
        <w:t>的电压，</w:t>
      </w:r>
      <w:r>
        <w:t>④</w:t>
      </w:r>
      <w:r>
        <w:t>电流表测</w:t>
      </w:r>
      <w:r>
        <w:t>L</w:t>
      </w:r>
      <w:r>
        <w:rPr>
          <w:sz w:val="24"/>
          <w:szCs w:val="24"/>
          <w:vertAlign w:val="subscript"/>
        </w:rPr>
        <w:t>2</w:t>
      </w:r>
      <w:r>
        <w:t>的电流；正确的连图是（　　）</w:t>
      </w:r>
    </w:p>
    <w:p w14:paraId="5B716233" w14:textId="77777777" w:rsidR="00BC2B37" w:rsidRDefault="00BC2B37">
      <w:pPr>
        <w:pStyle w:val="DefaultParagraph"/>
      </w:pPr>
      <w:r>
        <w:tab/>
        <w:t>A</w:t>
      </w:r>
      <w:r>
        <w:t>．</w:t>
      </w:r>
      <w:r>
        <w:pict w14:anchorId="10D1934D">
          <v:shape id="图片 12" o:spid="_x0000_i1036" type="#_x0000_t75" alt="菁优网：http://www.jyeoo.com" style="width:90pt;height:66pt">
            <v:fill o:detectmouseclick="t"/>
            <v:imagedata r:id="rId18" o:title="www.jyeoo"/>
          </v:shape>
        </w:pict>
      </w:r>
      <w:r>
        <w:tab/>
      </w:r>
      <w:r>
        <w:tab/>
        <w:t>B</w:t>
      </w:r>
      <w:r>
        <w:t>．</w:t>
      </w:r>
      <w:r>
        <w:pict w14:anchorId="530CA0DA">
          <v:shape id="图片 13" o:spid="_x0000_i1037" type="#_x0000_t75" alt="菁优网：http://www.jyeoo.com" style="width:89.25pt;height:64.5pt">
            <v:fill o:detectmouseclick="t"/>
            <v:imagedata r:id="rId19" o:title="www.jyeoo"/>
          </v:shape>
        </w:pict>
      </w:r>
      <w:r>
        <w:tab/>
      </w:r>
      <w:r>
        <w:tab/>
        <w:t>C</w:t>
      </w:r>
      <w:r>
        <w:t>．</w:t>
      </w:r>
      <w:r>
        <w:pict w14:anchorId="2683A7A9">
          <v:shape id="图片 14" o:spid="_x0000_i1038" type="#_x0000_t75" alt="菁优网：http://www.jyeoo.com" style="width:88.5pt;height:66pt">
            <v:fill o:detectmouseclick="t"/>
            <v:imagedata r:id="rId20" o:title="www.jyeoo"/>
          </v:shape>
        </w:pict>
      </w:r>
      <w:r>
        <w:tab/>
      </w:r>
      <w:r>
        <w:tab/>
        <w:t>D</w:t>
      </w:r>
      <w:r>
        <w:t>．</w:t>
      </w:r>
      <w:r>
        <w:pict w14:anchorId="23C3B76B">
          <v:shape id="图片 15" o:spid="_x0000_i1039" type="#_x0000_t75" alt="菁优网：http://www.jyeoo.com" style="width:87.75pt;height:66.75pt">
            <v:fill o:detectmouseclick="t"/>
            <v:imagedata r:id="rId21" o:title="www.jyeoo"/>
          </v:shape>
        </w:pict>
      </w:r>
    </w:p>
    <w:p w14:paraId="27D130A5" w14:textId="77777777" w:rsidR="00BC2B37" w:rsidRDefault="00BC2B37">
      <w:pPr>
        <w:pStyle w:val="DefaultParagraph"/>
      </w:pPr>
    </w:p>
    <w:p w14:paraId="1F43F5EC" w14:textId="77777777" w:rsidR="00BC2B37" w:rsidRDefault="00BC2B37">
      <w:pPr>
        <w:pStyle w:val="DefaultParagraph"/>
      </w:pPr>
      <w:r>
        <w:t>7</w:t>
      </w:r>
      <w:r>
        <w:t>．（</w:t>
      </w:r>
      <w:r>
        <w:t>2011</w:t>
      </w:r>
      <w:r>
        <w:t>•</w:t>
      </w:r>
      <w:r>
        <w:t>深圳）冬天，人说话时，可以看到口里呼出</w:t>
      </w:r>
      <w:r>
        <w:t>“</w:t>
      </w:r>
      <w:r>
        <w:t>白气</w:t>
      </w:r>
      <w:r>
        <w:t>”</w:t>
      </w:r>
      <w:r>
        <w:t>；夏天，打开冰箱时，也可以看到从冰箱里冲出</w:t>
      </w:r>
      <w:r>
        <w:t>“</w:t>
      </w:r>
      <w:r>
        <w:t>白气</w:t>
      </w:r>
      <w:r>
        <w:t>”</w:t>
      </w:r>
      <w:r>
        <w:t>．下列对这两次</w:t>
      </w:r>
      <w:r>
        <w:t>“</w:t>
      </w:r>
      <w:r>
        <w:t>白气</w:t>
      </w:r>
      <w:r>
        <w:t>”</w:t>
      </w:r>
      <w:r>
        <w:t>产生的原因，分析正确的是（　　）</w:t>
      </w:r>
    </w:p>
    <w:p w14:paraId="0D3E1942" w14:textId="77777777" w:rsidR="00BC2B37" w:rsidRDefault="00BC2B37">
      <w:pPr>
        <w:pStyle w:val="DefaultParagraph"/>
      </w:pPr>
      <w:r>
        <w:lastRenderedPageBreak/>
        <w:tab/>
        <w:t>A</w:t>
      </w:r>
      <w:r>
        <w:t>．冰箱里冲出的</w:t>
      </w:r>
      <w:r>
        <w:t>“</w:t>
      </w:r>
      <w:r>
        <w:t>白气</w:t>
      </w:r>
      <w:r>
        <w:t>”</w:t>
      </w:r>
      <w:r>
        <w:t>是冰箱里的气体液化产生的</w:t>
      </w:r>
      <w:r>
        <w:tab/>
      </w:r>
      <w:r>
        <w:tab/>
        <w:t>B</w:t>
      </w:r>
      <w:r>
        <w:t>．冰箱里冲出的</w:t>
      </w:r>
      <w:r>
        <w:t>“</w:t>
      </w:r>
      <w:r>
        <w:t>白气</w:t>
      </w:r>
      <w:r>
        <w:t>”</w:t>
      </w:r>
      <w:r>
        <w:t>是冰箱里的气体汽化产生的</w:t>
      </w:r>
      <w:r>
        <w:tab/>
      </w:r>
      <w:r>
        <w:tab/>
        <w:t>C</w:t>
      </w:r>
      <w:r>
        <w:t>．口里呼出的</w:t>
      </w:r>
      <w:r>
        <w:t>“</w:t>
      </w:r>
      <w:r>
        <w:t>白气</w:t>
      </w:r>
      <w:r>
        <w:t>”</w:t>
      </w:r>
      <w:r>
        <w:t>是口里的气体液化产生的</w:t>
      </w:r>
      <w:r>
        <w:tab/>
      </w:r>
      <w:r>
        <w:tab/>
        <w:t>D</w:t>
      </w:r>
      <w:r>
        <w:t>．口里呼出的</w:t>
      </w:r>
      <w:r>
        <w:t>“</w:t>
      </w:r>
      <w:r>
        <w:t>白气</w:t>
      </w:r>
      <w:r>
        <w:t>”</w:t>
      </w:r>
      <w:r>
        <w:t>是口里的气体汽化产生的</w:t>
      </w:r>
    </w:p>
    <w:p w14:paraId="225BA722" w14:textId="77777777" w:rsidR="00BC2B37" w:rsidRDefault="00BC2B37">
      <w:pPr>
        <w:pStyle w:val="DefaultParagraph"/>
      </w:pPr>
    </w:p>
    <w:p w14:paraId="312798FF" w14:textId="77777777" w:rsidR="00BC2B37" w:rsidRDefault="00BC2B37">
      <w:pPr>
        <w:pStyle w:val="DefaultParagraph"/>
      </w:pPr>
      <w:r>
        <w:t>8</w:t>
      </w:r>
      <w:r>
        <w:t>．（</w:t>
      </w:r>
      <w:r>
        <w:t>2011</w:t>
      </w:r>
      <w:r>
        <w:t>•</w:t>
      </w:r>
      <w:r>
        <w:t>深圳）如图是研究滚摆运动的实验，在滚摆向上运动的过程中，若不计阻力，下列说法中正确的是（　　）</w:t>
      </w:r>
    </w:p>
    <w:p w14:paraId="572539B7" w14:textId="77777777" w:rsidR="00BC2B37" w:rsidRDefault="00BC2B37">
      <w:pPr>
        <w:pStyle w:val="DefaultParagraph"/>
      </w:pPr>
      <w:r>
        <w:pict w14:anchorId="2660401E">
          <v:shape id="图片 16" o:spid="_x0000_i1040" type="#_x0000_t75" alt="菁优网：http://www.jyeoo.com" style="width:69pt;height:115.5pt">
            <v:fill o:detectmouseclick="t"/>
            <v:imagedata r:id="rId22" o:title="www.jyeoo"/>
          </v:shape>
        </w:pict>
      </w:r>
    </w:p>
    <w:p w14:paraId="4A23FB78" w14:textId="77777777" w:rsidR="00BC2B37" w:rsidRDefault="00BC2B37">
      <w:pPr>
        <w:pStyle w:val="DefaultParagraph"/>
      </w:pPr>
      <w:r>
        <w:tab/>
        <w:t>A</w:t>
      </w:r>
      <w:r>
        <w:t>．动能转化为重力势能，机械能不变</w:t>
      </w:r>
      <w:r>
        <w:tab/>
      </w:r>
      <w:r>
        <w:tab/>
        <w:t>B</w:t>
      </w:r>
      <w:r>
        <w:t>．动能转化为重力势能，机械能增加</w:t>
      </w:r>
      <w:r>
        <w:tab/>
      </w:r>
      <w:r>
        <w:tab/>
        <w:t>C</w:t>
      </w:r>
      <w:r>
        <w:t>．重力势能转化为动能，机械能不变</w:t>
      </w:r>
      <w:r>
        <w:tab/>
      </w:r>
      <w:r>
        <w:tab/>
        <w:t>D</w:t>
      </w:r>
      <w:r>
        <w:t>．重力势能转化为动能，机械能减少</w:t>
      </w:r>
    </w:p>
    <w:p w14:paraId="61730A33" w14:textId="77777777" w:rsidR="00BC2B37" w:rsidRDefault="00BC2B37">
      <w:pPr>
        <w:pStyle w:val="DefaultParagraph"/>
      </w:pPr>
    </w:p>
    <w:p w14:paraId="155B3E0A" w14:textId="77777777" w:rsidR="00BC2B37" w:rsidRDefault="00BC2B37">
      <w:pPr>
        <w:pStyle w:val="DefaultParagraph"/>
      </w:pPr>
      <w:r>
        <w:t>9</w:t>
      </w:r>
      <w:r>
        <w:t>．（</w:t>
      </w:r>
      <w:r>
        <w:t>2011</w:t>
      </w:r>
      <w:r>
        <w:t>•</w:t>
      </w:r>
      <w:r>
        <w:t>深圳）质量为</w:t>
      </w:r>
      <w:r>
        <w:t>120g</w:t>
      </w:r>
      <w:r>
        <w:t>的匀质的长方体物体，长、宽、高分别是</w:t>
      </w:r>
      <w:r>
        <w:t>5cm</w:t>
      </w:r>
      <w:r>
        <w:t>、</w:t>
      </w:r>
      <w:r>
        <w:t>4cm</w:t>
      </w:r>
      <w:r>
        <w:t>、</w:t>
      </w:r>
      <w:r>
        <w:t>3cm</w:t>
      </w:r>
      <w:r>
        <w:t>，在</w:t>
      </w:r>
      <w:r>
        <w:t>10N</w:t>
      </w:r>
      <w:r>
        <w:t>水平拉力的作用下，物体在水平面上移动了</w:t>
      </w:r>
      <w:r>
        <w:t>1m</w:t>
      </w:r>
      <w:r>
        <w:t>（如图），下列叙述不正确的是（</w:t>
      </w:r>
      <w:r>
        <w:t>g</w:t>
      </w:r>
      <w:r>
        <w:t>取</w:t>
      </w:r>
      <w:r>
        <w:t>10N/Kg</w:t>
      </w:r>
      <w:r>
        <w:t>）（　　）</w:t>
      </w:r>
    </w:p>
    <w:p w14:paraId="6867D49B" w14:textId="77777777" w:rsidR="00BC2B37" w:rsidRDefault="00BC2B37">
      <w:pPr>
        <w:pStyle w:val="DefaultParagraph"/>
      </w:pPr>
      <w:r>
        <w:pict w14:anchorId="558873DF">
          <v:shape id="图片 17" o:spid="_x0000_i1041" type="#_x0000_t75" alt="菁优网：http://www.jyeoo.com" style="width:168pt;height:45pt">
            <v:fill o:detectmouseclick="t"/>
            <v:imagedata r:id="rId23" o:title="www.jyeoo"/>
          </v:shape>
        </w:pict>
      </w:r>
    </w:p>
    <w:p w14:paraId="72542961" w14:textId="77777777" w:rsidR="00BC2B37" w:rsidRDefault="00BC2B37">
      <w:pPr>
        <w:pStyle w:val="DefaultParagraph"/>
      </w:pPr>
      <w:r>
        <w:tab/>
        <w:t>A</w:t>
      </w:r>
      <w:r>
        <w:t>．该物体的密度大于水的密度</w:t>
      </w:r>
      <w:r>
        <w:tab/>
      </w:r>
      <w:r>
        <w:tab/>
        <w:t>B</w:t>
      </w:r>
      <w:r>
        <w:t>．将物体浸没在水中时受到的浮力小于重力</w:t>
      </w:r>
      <w:r>
        <w:tab/>
      </w:r>
      <w:r>
        <w:tab/>
        <w:t>C</w:t>
      </w:r>
      <w:r>
        <w:t>．在此过程中，拉力所做的功为</w:t>
      </w:r>
      <w:r>
        <w:t>10J</w:t>
      </w:r>
      <w:r>
        <w:tab/>
      </w:r>
      <w:r>
        <w:tab/>
        <w:t>D</w:t>
      </w:r>
      <w:r>
        <w:t>．图中物体对地面产生的最小压强</w:t>
      </w:r>
      <w:r>
        <w:t>6000Pa</w:t>
      </w:r>
    </w:p>
    <w:p w14:paraId="21C45DBC" w14:textId="77777777" w:rsidR="00BC2B37" w:rsidRDefault="00BC2B37">
      <w:pPr>
        <w:pStyle w:val="DefaultParagraph"/>
      </w:pPr>
    </w:p>
    <w:p w14:paraId="054CB391" w14:textId="77777777" w:rsidR="00BC2B37" w:rsidRDefault="00BC2B37">
      <w:pPr>
        <w:pStyle w:val="DefaultParagraph"/>
      </w:pPr>
      <w:r>
        <w:t>10</w:t>
      </w:r>
      <w:r>
        <w:t>．（</w:t>
      </w:r>
      <w:r>
        <w:t>2011</w:t>
      </w:r>
      <w:r>
        <w:t>•</w:t>
      </w:r>
      <w:r>
        <w:t>深圳）做功可以改变物体的内能，下图中物体的内能减少的是（　　）</w:t>
      </w:r>
    </w:p>
    <w:p w14:paraId="6A9172FA" w14:textId="77777777" w:rsidR="00BC2B37" w:rsidRDefault="00BC2B37">
      <w:pPr>
        <w:pStyle w:val="DefaultParagraph"/>
      </w:pPr>
      <w:r>
        <w:tab/>
        <w:t>A</w:t>
      </w:r>
      <w:r>
        <w:t>．</w:t>
      </w:r>
      <w:r>
        <w:pict w14:anchorId="6ED21BF5">
          <v:shape id="图片 18" o:spid="_x0000_i1042" type="#_x0000_t75" alt="菁优网：http://www.jyeoo.com" style="width:34.5pt;height:109.5pt">
            <v:fill o:detectmouseclick="t"/>
            <v:imagedata r:id="rId24" o:title="www.jyeoo"/>
          </v:shape>
        </w:pict>
      </w:r>
    </w:p>
    <w:p w14:paraId="68F4CE97" w14:textId="77777777" w:rsidR="00BC2B37" w:rsidRDefault="00BC2B37">
      <w:pPr>
        <w:pStyle w:val="DefaultParagraph"/>
      </w:pPr>
      <w:r>
        <w:t>压缩气体做功</w:t>
      </w:r>
      <w:r>
        <w:tab/>
      </w:r>
      <w:r>
        <w:tab/>
        <w:t>B</w:t>
      </w:r>
      <w:r>
        <w:t>．</w:t>
      </w:r>
      <w:r>
        <w:pict w14:anchorId="0D878011">
          <v:shape id="图片 19" o:spid="_x0000_i1043" type="#_x0000_t75" alt="菁优网：http://www.jyeoo.com" style="width:78pt;height:86.25pt">
            <v:fill o:detectmouseclick="t"/>
            <v:imagedata r:id="rId25" o:title="www.jyeoo"/>
          </v:shape>
        </w:pict>
      </w:r>
    </w:p>
    <w:p w14:paraId="12A654AB" w14:textId="77777777" w:rsidR="00BC2B37" w:rsidRDefault="00BC2B37">
      <w:pPr>
        <w:pStyle w:val="DefaultParagraph"/>
      </w:pPr>
      <w:r>
        <w:lastRenderedPageBreak/>
        <w:t>钻木取火</w:t>
      </w:r>
      <w:r>
        <w:tab/>
      </w:r>
      <w:r>
        <w:tab/>
        <w:t>C</w:t>
      </w:r>
      <w:r>
        <w:t>．</w:t>
      </w:r>
      <w:r>
        <w:pict w14:anchorId="2248BB9C">
          <v:shape id="图片 20" o:spid="_x0000_i1044" type="#_x0000_t75" alt="菁优网：http://www.jyeoo.com" style="width:90.75pt;height:52.5pt">
            <v:fill o:detectmouseclick="t"/>
            <v:imagedata r:id="rId26" o:title="www.jyeoo"/>
          </v:shape>
        </w:pict>
      </w:r>
    </w:p>
    <w:p w14:paraId="120AE77C" w14:textId="77777777" w:rsidR="00BC2B37" w:rsidRDefault="00BC2B37">
      <w:pPr>
        <w:pStyle w:val="DefaultParagraph"/>
      </w:pPr>
      <w:r>
        <w:t>克服摩擦做功</w:t>
      </w:r>
      <w:r>
        <w:tab/>
      </w:r>
      <w:r>
        <w:tab/>
        <w:t>D</w:t>
      </w:r>
      <w:r>
        <w:t>．</w:t>
      </w:r>
      <w:r>
        <w:pict w14:anchorId="5B520252">
          <v:shape id="图片 21" o:spid="_x0000_i1045" type="#_x0000_t75" alt="菁优网：http://www.jyeoo.com" style="width:64.5pt;height:62.25pt">
            <v:fill o:detectmouseclick="t"/>
            <v:imagedata r:id="rId27" o:title="www.jyeoo"/>
          </v:shape>
        </w:pict>
      </w:r>
    </w:p>
    <w:p w14:paraId="475F3ED6" w14:textId="77777777" w:rsidR="00BC2B37" w:rsidRDefault="00BC2B37">
      <w:pPr>
        <w:pStyle w:val="DefaultParagraph"/>
      </w:pPr>
      <w:r>
        <w:t>气体对外做功</w:t>
      </w:r>
    </w:p>
    <w:p w14:paraId="2BFA79D3" w14:textId="77777777" w:rsidR="00BC2B37" w:rsidRDefault="00BC2B37">
      <w:pPr>
        <w:pStyle w:val="DefaultParagraph"/>
      </w:pPr>
    </w:p>
    <w:p w14:paraId="43206493" w14:textId="77777777" w:rsidR="00BC2B37" w:rsidRDefault="00BC2B37">
      <w:pPr>
        <w:pStyle w:val="DefaultParagraph"/>
      </w:pPr>
      <w:r>
        <w:t>11</w:t>
      </w:r>
      <w:r>
        <w:t>．（</w:t>
      </w:r>
      <w:r>
        <w:t>2011</w:t>
      </w:r>
      <w:r>
        <w:t>•</w:t>
      </w:r>
      <w:r>
        <w:t>深圳）短路和断路是电路中常见的故障，下列四幅图有短路现象的是（　　）</w:t>
      </w:r>
    </w:p>
    <w:p w14:paraId="4CBF3BD6" w14:textId="77777777" w:rsidR="00BC2B37" w:rsidRDefault="00BC2B37">
      <w:pPr>
        <w:pStyle w:val="DefaultParagraph"/>
      </w:pPr>
      <w:r>
        <w:tab/>
        <w:t>A</w:t>
      </w:r>
      <w:r>
        <w:t>．</w:t>
      </w:r>
      <w:r>
        <w:pict w14:anchorId="742FFBE5">
          <v:shape id="图片 22" o:spid="_x0000_i1046" type="#_x0000_t75" alt="菁优网：http://www.jyeoo.com" style="width:44.25pt;height:48pt">
            <v:fill o:detectmouseclick="t"/>
            <v:imagedata r:id="rId28" o:title="www.jyeoo"/>
          </v:shape>
        </w:pict>
      </w:r>
      <w:r>
        <w:tab/>
      </w:r>
      <w:r>
        <w:tab/>
        <w:t>B</w:t>
      </w:r>
      <w:r>
        <w:t>．</w:t>
      </w:r>
      <w:r>
        <w:pict w14:anchorId="6FDF86E9">
          <v:shape id="图片 23" o:spid="_x0000_i1047" type="#_x0000_t75" alt="菁优网：http://www.jyeoo.com" style="width:42.75pt;height:48pt">
            <v:fill o:detectmouseclick="t"/>
            <v:imagedata r:id="rId29" o:title="www.jyeoo"/>
          </v:shape>
        </w:pict>
      </w:r>
      <w:r>
        <w:tab/>
      </w:r>
      <w:r>
        <w:tab/>
        <w:t>C</w:t>
      </w:r>
      <w:r>
        <w:t>．</w:t>
      </w:r>
      <w:r>
        <w:pict w14:anchorId="6D478942">
          <v:shape id="图片 24" o:spid="_x0000_i1048" type="#_x0000_t75" alt="菁优网：http://www.jyeoo.com" style="width:44.25pt;height:47.25pt">
            <v:fill o:detectmouseclick="t"/>
            <v:imagedata r:id="rId30" o:title="www.jyeoo"/>
          </v:shape>
        </w:pict>
      </w:r>
      <w:r>
        <w:tab/>
      </w:r>
      <w:r>
        <w:tab/>
        <w:t>D</w:t>
      </w:r>
      <w:r>
        <w:t>．</w:t>
      </w:r>
      <w:r>
        <w:pict w14:anchorId="6C69A97A">
          <v:shape id="图片 25" o:spid="_x0000_i1049" type="#_x0000_t75" alt="菁优网：http://www.jyeoo.com" style="width:42.75pt;height:48pt">
            <v:fill o:detectmouseclick="t"/>
            <v:imagedata r:id="rId31" o:title="www.jyeoo"/>
          </v:shape>
        </w:pict>
      </w:r>
    </w:p>
    <w:p w14:paraId="5F6751D0" w14:textId="77777777" w:rsidR="00BC2B37" w:rsidRDefault="00BC2B37">
      <w:pPr>
        <w:pStyle w:val="DefaultParagraph"/>
      </w:pPr>
    </w:p>
    <w:p w14:paraId="19BA86EF" w14:textId="77777777" w:rsidR="00BC2B37" w:rsidRDefault="00BC2B37">
      <w:pPr>
        <w:pStyle w:val="DefaultParagraph"/>
      </w:pPr>
      <w:r>
        <w:t>12</w:t>
      </w:r>
      <w:r>
        <w:t>．（</w:t>
      </w:r>
      <w:r>
        <w:t>2011</w:t>
      </w:r>
      <w:r>
        <w:t>•</w:t>
      </w:r>
      <w:r>
        <w:t>深圳）甲、乙两个灯泡的铭牌分别是</w:t>
      </w:r>
      <w:r>
        <w:t>“</w:t>
      </w:r>
      <w:r>
        <w:t>PZ220</w:t>
      </w:r>
      <w:r>
        <w:t>﹣</w:t>
      </w:r>
      <w:r>
        <w:t>25</w:t>
      </w:r>
      <w:r>
        <w:t>”</w:t>
      </w:r>
      <w:r>
        <w:t>、</w:t>
      </w:r>
      <w:r>
        <w:t>“</w:t>
      </w:r>
      <w:r>
        <w:t>PZ220</w:t>
      </w:r>
      <w:r>
        <w:t>﹣</w:t>
      </w:r>
      <w:r>
        <w:t>100</w:t>
      </w:r>
      <w:r>
        <w:t>”</w:t>
      </w:r>
      <w:r>
        <w:t>，关于这两个灯泡的描述正确的是（　　）</w:t>
      </w:r>
    </w:p>
    <w:p w14:paraId="23D747A8" w14:textId="77777777" w:rsidR="00BC2B37" w:rsidRDefault="00BC2B37">
      <w:pPr>
        <w:pStyle w:val="DefaultParagraph"/>
      </w:pPr>
      <w:r>
        <w:tab/>
        <w:t>A</w:t>
      </w:r>
      <w:r>
        <w:t>．甲灯的灯丝粗、电阻大</w:t>
      </w:r>
      <w:r>
        <w:tab/>
      </w:r>
      <w:r>
        <w:tab/>
        <w:t>B</w:t>
      </w:r>
      <w:r>
        <w:t>．乙灯的灯丝细、电阻小</w:t>
      </w:r>
      <w:r>
        <w:tab/>
      </w:r>
      <w:r>
        <w:tab/>
        <w:t>C</w:t>
      </w:r>
      <w:r>
        <w:t>．甲灯的灯丝细、电阻大</w:t>
      </w:r>
      <w:r>
        <w:tab/>
      </w:r>
      <w:r>
        <w:tab/>
        <w:t>D</w:t>
      </w:r>
      <w:r>
        <w:t>．乙灯的灯丝粗、电阻大</w:t>
      </w:r>
    </w:p>
    <w:p w14:paraId="14E4C0CA" w14:textId="77777777" w:rsidR="00BC2B37" w:rsidRDefault="00BC2B37">
      <w:pPr>
        <w:pStyle w:val="DefaultParagraph"/>
      </w:pPr>
    </w:p>
    <w:p w14:paraId="26C4C72C" w14:textId="77777777" w:rsidR="00BC2B37" w:rsidRDefault="00BC2B37">
      <w:pPr>
        <w:pStyle w:val="DefaultParagraph"/>
      </w:pPr>
      <w:r>
        <w:rPr>
          <w:b/>
        </w:rPr>
        <w:t>二、综合题</w:t>
      </w:r>
    </w:p>
    <w:p w14:paraId="6619A8E4" w14:textId="77777777" w:rsidR="00BC2B37" w:rsidRDefault="00BC2B37">
      <w:pPr>
        <w:pStyle w:val="DefaultParagraph"/>
      </w:pPr>
      <w:r>
        <w:t>13</w:t>
      </w:r>
      <w:r>
        <w:t>．（</w:t>
      </w:r>
      <w:r>
        <w:t>2011</w:t>
      </w:r>
      <w:r>
        <w:t>•</w:t>
      </w:r>
      <w:r>
        <w:t>深圳）如图是小华测量木塞体积的实验，由图可知木塞的体积是</w:t>
      </w:r>
      <w:r>
        <w:rPr>
          <w:u w:val="single"/>
        </w:rPr>
        <w:t xml:space="preserve">　</w:t>
      </w:r>
      <w:r>
        <w:rPr>
          <w:u w:val="single"/>
        </w:rPr>
        <w:t>_________</w:t>
      </w:r>
      <w:r>
        <w:rPr>
          <w:u w:val="single"/>
        </w:rPr>
        <w:t xml:space="preserve">　</w:t>
      </w:r>
      <w:r>
        <w:t>cm</w:t>
      </w:r>
      <w:r>
        <w:rPr>
          <w:sz w:val="24"/>
          <w:szCs w:val="24"/>
          <w:vertAlign w:val="superscript"/>
        </w:rPr>
        <w:t>3</w:t>
      </w:r>
      <w:r>
        <w:t>，其中四个步骤中不需要的是</w:t>
      </w:r>
      <w:r>
        <w:rPr>
          <w:u w:val="single"/>
        </w:rPr>
        <w:t xml:space="preserve">　</w:t>
      </w:r>
      <w:r>
        <w:rPr>
          <w:u w:val="single"/>
        </w:rPr>
        <w:t>_________</w:t>
      </w:r>
      <w:r>
        <w:rPr>
          <w:u w:val="single"/>
        </w:rPr>
        <w:t xml:space="preserve">　</w:t>
      </w:r>
      <w:r>
        <w:t>（填序号）．</w:t>
      </w:r>
    </w:p>
    <w:p w14:paraId="01711EBB" w14:textId="77777777" w:rsidR="00BC2B37" w:rsidRDefault="00BC2B37">
      <w:pPr>
        <w:pStyle w:val="DefaultParagraph"/>
      </w:pPr>
      <w:r>
        <w:pict w14:anchorId="2C979AF1">
          <v:shape id="图片 26" o:spid="_x0000_i1050" type="#_x0000_t75" alt="菁优网：http://www.jyeoo.com" style="width:264.4pt;height:85.5pt">
            <v:fill o:detectmouseclick="t"/>
            <v:imagedata r:id="rId32" o:title="www.jyeoo"/>
          </v:shape>
        </w:pict>
      </w:r>
    </w:p>
    <w:p w14:paraId="6BB48EA0" w14:textId="77777777" w:rsidR="00BC2B37" w:rsidRDefault="00BC2B37">
      <w:pPr>
        <w:pStyle w:val="DefaultParagraph"/>
      </w:pPr>
    </w:p>
    <w:p w14:paraId="08D06DCA" w14:textId="77777777" w:rsidR="00BC2B37" w:rsidRDefault="00BC2B37">
      <w:pPr>
        <w:pStyle w:val="DefaultParagraph"/>
      </w:pPr>
      <w:r>
        <w:t>14</w:t>
      </w:r>
      <w:r>
        <w:t>．（</w:t>
      </w:r>
      <w:r>
        <w:t>2011</w:t>
      </w:r>
      <w:r>
        <w:t>•</w:t>
      </w:r>
      <w:r>
        <w:t>深圳）如图是某城市的地铁设计方案，进站和出站的轨道都与站台构成一个缓坡．为了充分利用能量，上坡前就关闭发动机，利用惯性冲上缓坡．已知火车进站、停站、出站的时间分别为</w:t>
      </w:r>
      <w:r>
        <w:t>30s</w:t>
      </w:r>
      <w:r>
        <w:t>、</w:t>
      </w:r>
      <w:r>
        <w:t>60s</w:t>
      </w:r>
      <w:r>
        <w:t>、</w:t>
      </w:r>
      <w:r>
        <w:t>30s</w:t>
      </w:r>
      <w:r>
        <w:t>，火车的功率为</w:t>
      </w:r>
      <w:r>
        <w:t>4800KW</w:t>
      </w:r>
      <w:r>
        <w:t>（并保持不变），火车车身长</w:t>
      </w:r>
      <w:r>
        <w:t>300m</w:t>
      </w:r>
      <w:r>
        <w:t>．</w:t>
      </w:r>
    </w:p>
    <w:p w14:paraId="3F109F59" w14:textId="77777777" w:rsidR="00BC2B37" w:rsidRDefault="00BC2B37">
      <w:pPr>
        <w:pStyle w:val="DefaultParagraph"/>
      </w:pPr>
      <w:r>
        <w:pict w14:anchorId="4F1FDF80">
          <v:shape id="图片 27" o:spid="_x0000_i1051" type="#_x0000_t75" alt="菁优网：http://www.jyeoo.com" style="width:365.25pt;height:61.5pt">
            <v:fill o:detectmouseclick="t"/>
            <v:imagedata r:id="rId33" o:title="www.jyeoo"/>
          </v:shape>
        </w:pict>
      </w:r>
    </w:p>
    <w:p w14:paraId="7BBDDF50" w14:textId="77777777" w:rsidR="00BC2B37" w:rsidRDefault="00BC2B37">
      <w:pPr>
        <w:pStyle w:val="DefaultParagraph"/>
      </w:pPr>
      <w:r>
        <w:t>求：（</w:t>
      </w:r>
      <w:r>
        <w:t>1</w:t>
      </w:r>
      <w:r>
        <w:t>）火车在进站、停站、出站的过程中平均速度的大小</w:t>
      </w:r>
    </w:p>
    <w:p w14:paraId="3E2CF2EE" w14:textId="77777777" w:rsidR="00BC2B37" w:rsidRDefault="00BC2B37">
      <w:pPr>
        <w:pStyle w:val="DefaultParagraph"/>
      </w:pPr>
      <w:r>
        <w:t>（</w:t>
      </w:r>
      <w:r>
        <w:t>2</w:t>
      </w:r>
      <w:r>
        <w:t>）火车出站后以</w:t>
      </w:r>
      <w:r>
        <w:t>l08km/h</w:t>
      </w:r>
      <w:r>
        <w:t>速度水平匀速直线行驶时，其牵引力的大小</w:t>
      </w:r>
    </w:p>
    <w:p w14:paraId="5D705978" w14:textId="77777777" w:rsidR="00BC2B37" w:rsidRDefault="00BC2B37">
      <w:pPr>
        <w:pStyle w:val="DefaultParagraph"/>
      </w:pPr>
      <w:r>
        <w:t>（</w:t>
      </w:r>
      <w:r>
        <w:t>3</w:t>
      </w:r>
      <w:r>
        <w:t>）火车在水平匀速直线行驶时受到阻力的大小．</w:t>
      </w:r>
    </w:p>
    <w:p w14:paraId="3A253599" w14:textId="77777777" w:rsidR="00BC2B37" w:rsidRDefault="00BC2B37">
      <w:pPr>
        <w:pStyle w:val="DefaultParagraph"/>
      </w:pPr>
    </w:p>
    <w:p w14:paraId="408602BA" w14:textId="77777777" w:rsidR="00BC2B37" w:rsidRDefault="00BC2B37">
      <w:pPr>
        <w:pStyle w:val="DefaultParagraph"/>
      </w:pPr>
      <w:r>
        <w:lastRenderedPageBreak/>
        <w:t>15</w:t>
      </w:r>
      <w:r>
        <w:t>．（</w:t>
      </w:r>
      <w:r>
        <w:t>2011</w:t>
      </w:r>
      <w:r>
        <w:t>•</w:t>
      </w:r>
      <w:r>
        <w:t>深圳）电学里有两个重要的实验：伏安法测电阻和测量小灯泡的电功率．如图所示</w:t>
      </w:r>
    </w:p>
    <w:p w14:paraId="702372BB" w14:textId="77777777" w:rsidR="00BC2B37" w:rsidRDefault="00BC2B37">
      <w:pPr>
        <w:pStyle w:val="DefaultParagraph"/>
      </w:pPr>
      <w:r>
        <w:pict w14:anchorId="14CE0413">
          <v:shape id="图片 28" o:spid="_x0000_i1052" type="#_x0000_t75" alt="菁优网：http://www.jyeoo.com" style="width:408.75pt;height:120pt">
            <v:fill o:detectmouseclick="t"/>
            <v:imagedata r:id="rId34" o:title="www.jyeoo"/>
          </v:shape>
        </w:pict>
      </w:r>
    </w:p>
    <w:p w14:paraId="1AF575FC" w14:textId="77777777" w:rsidR="00BC2B37" w:rsidRDefault="00BC2B37">
      <w:pPr>
        <w:pStyle w:val="DefaultParagraph"/>
      </w:pPr>
      <w:r>
        <w:t>[</w:t>
      </w:r>
      <w:r>
        <w:t>来由上图实验得出的数据如表，请回答下列问题：</w:t>
      </w:r>
    </w:p>
    <w:p w14:paraId="55BBF660" w14:textId="77777777" w:rsidR="00BC2B37" w:rsidRDefault="00BC2B37">
      <w:pPr>
        <w:pStyle w:val="DefaultParagraph"/>
      </w:pPr>
      <w:r>
        <w:t>（</w:t>
      </w:r>
      <w:r>
        <w:t>1</w:t>
      </w:r>
      <w:r>
        <w:t>）在乙电路图中，画出电流表和电压表</w:t>
      </w:r>
    </w:p>
    <w:p w14:paraId="26E792B3" w14:textId="77777777" w:rsidR="00BC2B37" w:rsidRDefault="00BC2B37">
      <w:pPr>
        <w:pStyle w:val="DefaultParagraph"/>
      </w:pPr>
      <w:r>
        <w:t>（</w:t>
      </w:r>
      <w:r>
        <w:t>2</w:t>
      </w:r>
      <w:r>
        <w:t>）读出丙图的电流表示数，并将数据填入表格中的</w:t>
      </w:r>
      <w:r>
        <w:rPr>
          <w:u w:val="single"/>
        </w:rPr>
        <w:t xml:space="preserve">　</w:t>
      </w:r>
      <w:r>
        <w:rPr>
          <w:u w:val="single"/>
        </w:rPr>
        <w:t>_________</w:t>
      </w:r>
      <w:r>
        <w:rPr>
          <w:u w:val="single"/>
        </w:rPr>
        <w:t xml:space="preserve">　</w:t>
      </w:r>
      <w:r>
        <w:t>处</w:t>
      </w:r>
    </w:p>
    <w:p w14:paraId="1CF39DFE" w14:textId="77777777" w:rsidR="00BC2B37" w:rsidRDefault="00BC2B37">
      <w:pPr>
        <w:pStyle w:val="DefaultParagraph"/>
      </w:pPr>
      <w:r>
        <w:t>（</w:t>
      </w:r>
      <w:r>
        <w:t>3</w:t>
      </w:r>
      <w:r>
        <w:t>）根据前</w:t>
      </w:r>
      <w:r>
        <w:t>3</w:t>
      </w:r>
      <w:r>
        <w:t>次的实验数据，求小灯泡的电阻</w:t>
      </w:r>
    </w:p>
    <w:p w14:paraId="4900DF42" w14:textId="77777777" w:rsidR="00BC2B37" w:rsidRDefault="00BC2B37">
      <w:pPr>
        <w:pStyle w:val="DefaultParagraph"/>
      </w:pPr>
      <w:r>
        <w:t>（</w:t>
      </w:r>
      <w:r>
        <w:t>4</w:t>
      </w:r>
      <w:r>
        <w:t>）根据表格中的数据求小灯泡最亮时的电功率</w:t>
      </w:r>
    </w:p>
    <w:tbl>
      <w:tblPr>
        <w:tblW w:w="50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3"/>
        <w:gridCol w:w="893"/>
        <w:gridCol w:w="689"/>
        <w:gridCol w:w="788"/>
        <w:gridCol w:w="1371"/>
      </w:tblGrid>
      <w:tr w:rsidR="00000000" w14:paraId="14086D26" w14:textId="77777777">
        <w:tc>
          <w:tcPr>
            <w:tcW w:w="1313" w:type="dxa"/>
          </w:tcPr>
          <w:p w14:paraId="4181B37B" w14:textId="77777777" w:rsidR="00BC2B37" w:rsidRDefault="00BC2B37">
            <w:pPr>
              <w:pStyle w:val="DefaultParagraph"/>
            </w:pPr>
            <w:r>
              <w:t>实验次数</w:t>
            </w:r>
          </w:p>
        </w:tc>
        <w:tc>
          <w:tcPr>
            <w:tcW w:w="893" w:type="dxa"/>
          </w:tcPr>
          <w:p w14:paraId="27CF3A9F" w14:textId="77777777" w:rsidR="00BC2B37" w:rsidRDefault="00BC2B37">
            <w:pPr>
              <w:pStyle w:val="DefaultParagraph"/>
            </w:pPr>
            <w:r>
              <w:t xml:space="preserve">  1</w:t>
            </w:r>
          </w:p>
        </w:tc>
        <w:tc>
          <w:tcPr>
            <w:tcW w:w="689" w:type="dxa"/>
          </w:tcPr>
          <w:p w14:paraId="54089D6F" w14:textId="77777777" w:rsidR="00BC2B37" w:rsidRDefault="00BC2B37">
            <w:pPr>
              <w:pStyle w:val="DefaultParagraph"/>
            </w:pPr>
            <w:r>
              <w:t xml:space="preserve">   2</w:t>
            </w:r>
          </w:p>
        </w:tc>
        <w:tc>
          <w:tcPr>
            <w:tcW w:w="788" w:type="dxa"/>
          </w:tcPr>
          <w:p w14:paraId="698C8396" w14:textId="77777777" w:rsidR="00BC2B37" w:rsidRDefault="00BC2B37">
            <w:pPr>
              <w:pStyle w:val="DefaultParagraph"/>
            </w:pPr>
            <w:r>
              <w:t xml:space="preserve">  3</w:t>
            </w:r>
          </w:p>
        </w:tc>
        <w:tc>
          <w:tcPr>
            <w:tcW w:w="1371" w:type="dxa"/>
          </w:tcPr>
          <w:p w14:paraId="4EA110A5" w14:textId="77777777" w:rsidR="00BC2B37" w:rsidRDefault="00BC2B37">
            <w:pPr>
              <w:pStyle w:val="DefaultParagraph"/>
            </w:pPr>
            <w:r>
              <w:t xml:space="preserve">   4</w:t>
            </w:r>
          </w:p>
        </w:tc>
      </w:tr>
      <w:tr w:rsidR="00000000" w14:paraId="30079AFB" w14:textId="77777777">
        <w:tc>
          <w:tcPr>
            <w:tcW w:w="1313" w:type="dxa"/>
          </w:tcPr>
          <w:p w14:paraId="2250112A" w14:textId="77777777" w:rsidR="00BC2B37" w:rsidRDefault="00BC2B37">
            <w:pPr>
              <w:pStyle w:val="DefaultParagraph"/>
            </w:pPr>
            <w:r>
              <w:t xml:space="preserve"> </w:t>
            </w:r>
            <w:r>
              <w:t>电压（</w:t>
            </w:r>
            <w:r>
              <w:t>V</w:t>
            </w:r>
            <w:r>
              <w:t>）</w:t>
            </w:r>
          </w:p>
        </w:tc>
        <w:tc>
          <w:tcPr>
            <w:tcW w:w="893" w:type="dxa"/>
          </w:tcPr>
          <w:p w14:paraId="74AF413C" w14:textId="77777777" w:rsidR="00BC2B37" w:rsidRDefault="00BC2B37">
            <w:pPr>
              <w:pStyle w:val="DefaultParagraph"/>
            </w:pPr>
            <w:r>
              <w:t xml:space="preserve">  2</w:t>
            </w:r>
            <w:r>
              <w:t>．</w:t>
            </w:r>
            <w:r>
              <w:t>O</w:t>
            </w:r>
          </w:p>
        </w:tc>
        <w:tc>
          <w:tcPr>
            <w:tcW w:w="689" w:type="dxa"/>
          </w:tcPr>
          <w:p w14:paraId="026697DB" w14:textId="77777777" w:rsidR="00BC2B37" w:rsidRDefault="00BC2B37">
            <w:pPr>
              <w:pStyle w:val="DefaultParagraph"/>
            </w:pPr>
            <w:r>
              <w:t xml:space="preserve">  2.5</w:t>
            </w:r>
          </w:p>
        </w:tc>
        <w:tc>
          <w:tcPr>
            <w:tcW w:w="788" w:type="dxa"/>
          </w:tcPr>
          <w:p w14:paraId="34DC662E" w14:textId="77777777" w:rsidR="00BC2B37" w:rsidRDefault="00BC2B37">
            <w:pPr>
              <w:pStyle w:val="DefaultParagraph"/>
            </w:pPr>
            <w:r>
              <w:t xml:space="preserve"> 3</w:t>
            </w:r>
            <w:r>
              <w:t>．</w:t>
            </w:r>
            <w:r>
              <w:t>O</w:t>
            </w:r>
          </w:p>
        </w:tc>
        <w:tc>
          <w:tcPr>
            <w:tcW w:w="1371" w:type="dxa"/>
          </w:tcPr>
          <w:p w14:paraId="0648C058" w14:textId="77777777" w:rsidR="00BC2B37" w:rsidRDefault="00BC2B37">
            <w:pPr>
              <w:pStyle w:val="DefaultParagraph"/>
            </w:pPr>
            <w:r>
              <w:t xml:space="preserve"> 3.5</w:t>
            </w:r>
          </w:p>
        </w:tc>
      </w:tr>
      <w:tr w:rsidR="00000000" w14:paraId="7F6FCCEC" w14:textId="77777777">
        <w:tc>
          <w:tcPr>
            <w:tcW w:w="1313" w:type="dxa"/>
          </w:tcPr>
          <w:p w14:paraId="2ED14CB3" w14:textId="77777777" w:rsidR="00BC2B37" w:rsidRDefault="00BC2B37">
            <w:pPr>
              <w:pStyle w:val="DefaultParagraph"/>
            </w:pPr>
            <w:r>
              <w:t xml:space="preserve"> </w:t>
            </w:r>
            <w:r>
              <w:t>电流（</w:t>
            </w:r>
            <w:r>
              <w:t>A</w:t>
            </w:r>
            <w:r>
              <w:t>）</w:t>
            </w:r>
          </w:p>
        </w:tc>
        <w:tc>
          <w:tcPr>
            <w:tcW w:w="893" w:type="dxa"/>
          </w:tcPr>
          <w:p w14:paraId="2E784DBD" w14:textId="77777777" w:rsidR="00BC2B37" w:rsidRDefault="00BC2B37">
            <w:pPr>
              <w:pStyle w:val="DefaultParagraph"/>
            </w:pPr>
            <w:r>
              <w:t xml:space="preserve"> 0.26</w:t>
            </w:r>
          </w:p>
        </w:tc>
        <w:tc>
          <w:tcPr>
            <w:tcW w:w="689" w:type="dxa"/>
          </w:tcPr>
          <w:p w14:paraId="584B15EA" w14:textId="77777777" w:rsidR="00BC2B37" w:rsidRDefault="00BC2B37">
            <w:pPr>
              <w:pStyle w:val="DefaultParagraph"/>
            </w:pPr>
            <w:r>
              <w:t xml:space="preserve"> 0.30</w:t>
            </w:r>
          </w:p>
        </w:tc>
        <w:tc>
          <w:tcPr>
            <w:tcW w:w="788" w:type="dxa"/>
          </w:tcPr>
          <w:p w14:paraId="53948C12" w14:textId="77777777" w:rsidR="00BC2B37" w:rsidRDefault="00BC2B37">
            <w:pPr>
              <w:pStyle w:val="DefaultParagraph"/>
            </w:pPr>
            <w:r>
              <w:t xml:space="preserve"> 0.34</w:t>
            </w:r>
          </w:p>
        </w:tc>
        <w:tc>
          <w:tcPr>
            <w:tcW w:w="1371" w:type="dxa"/>
          </w:tcPr>
          <w:p w14:paraId="04CE751F" w14:textId="77777777" w:rsidR="00BC2B37" w:rsidRDefault="00BC2B37">
            <w:pPr>
              <w:pStyle w:val="DefaultParagraph"/>
            </w:pPr>
            <w:r>
              <w:rPr>
                <w:u w:val="single"/>
              </w:rPr>
              <w:t xml:space="preserve">　</w:t>
            </w:r>
            <w:r>
              <w:rPr>
                <w:u w:val="single"/>
              </w:rPr>
              <w:t>_________</w:t>
            </w:r>
            <w:r>
              <w:rPr>
                <w:u w:val="single"/>
              </w:rPr>
              <w:t xml:space="preserve">　</w:t>
            </w:r>
          </w:p>
        </w:tc>
      </w:tr>
      <w:tr w:rsidR="00000000" w14:paraId="7B3112E6" w14:textId="77777777">
        <w:tc>
          <w:tcPr>
            <w:tcW w:w="1313" w:type="dxa"/>
          </w:tcPr>
          <w:p w14:paraId="7F156F71" w14:textId="77777777" w:rsidR="00BC2B37" w:rsidRDefault="00BC2B37">
            <w:pPr>
              <w:pStyle w:val="DefaultParagraph"/>
            </w:pPr>
            <w:r>
              <w:t xml:space="preserve"> </w:t>
            </w:r>
            <w:r>
              <w:t>电阻（</w:t>
            </w:r>
            <w:r>
              <w:t>Ω</w:t>
            </w:r>
            <w:r>
              <w:t>）</w:t>
            </w:r>
          </w:p>
        </w:tc>
        <w:tc>
          <w:tcPr>
            <w:tcW w:w="893" w:type="dxa"/>
          </w:tcPr>
          <w:p w14:paraId="74615009" w14:textId="77777777" w:rsidR="00BC2B37" w:rsidRDefault="00BC2B37">
            <w:pPr>
              <w:pStyle w:val="DefaultParagraph"/>
            </w:pPr>
            <w:r>
              <w:t>7.69</w:t>
            </w:r>
          </w:p>
        </w:tc>
        <w:tc>
          <w:tcPr>
            <w:tcW w:w="689" w:type="dxa"/>
          </w:tcPr>
          <w:p w14:paraId="54487190" w14:textId="77777777" w:rsidR="00BC2B37" w:rsidRDefault="00BC2B37">
            <w:pPr>
              <w:pStyle w:val="DefaultParagraph"/>
            </w:pPr>
            <w:r>
              <w:t>8.33</w:t>
            </w:r>
          </w:p>
        </w:tc>
        <w:tc>
          <w:tcPr>
            <w:tcW w:w="788" w:type="dxa"/>
          </w:tcPr>
          <w:p w14:paraId="7A398ABC" w14:textId="77777777" w:rsidR="00BC2B37" w:rsidRDefault="00BC2B37">
            <w:pPr>
              <w:pStyle w:val="DefaultParagraph"/>
            </w:pPr>
            <w:r>
              <w:t xml:space="preserve"> 8.82</w:t>
            </w:r>
          </w:p>
        </w:tc>
        <w:tc>
          <w:tcPr>
            <w:tcW w:w="1371" w:type="dxa"/>
          </w:tcPr>
          <w:p w14:paraId="0C8C3DF2" w14:textId="77777777" w:rsidR="00BC2B37" w:rsidRDefault="00BC2B37">
            <w:pPr>
              <w:pStyle w:val="DefaultParagraph"/>
            </w:pPr>
          </w:p>
        </w:tc>
      </w:tr>
    </w:tbl>
    <w:p w14:paraId="24AF0548" w14:textId="77777777" w:rsidR="00BC2B37" w:rsidRDefault="00BC2B37">
      <w:pPr>
        <w:pStyle w:val="DefaultParagraph"/>
      </w:pPr>
    </w:p>
    <w:p w14:paraId="696A5B38" w14:textId="77777777" w:rsidR="00BC2B37" w:rsidRDefault="00BC2B37">
      <w:pPr>
        <w:pStyle w:val="DefaultParagraph"/>
      </w:pPr>
    </w:p>
    <w:p w14:paraId="303A58CC" w14:textId="77777777" w:rsidR="00BC2B37" w:rsidRDefault="00BC2B37">
      <w:pPr>
        <w:pStyle w:val="DefaultParagraph"/>
      </w:pPr>
      <w:r>
        <w:br w:type="page"/>
      </w:r>
    </w:p>
    <w:p w14:paraId="496D61B3" w14:textId="77777777" w:rsidR="00BC2B37" w:rsidRDefault="00BC2B37">
      <w:pPr>
        <w:pStyle w:val="DefaultParagraph"/>
        <w:jc w:val="center"/>
      </w:pPr>
      <w:r>
        <w:rPr>
          <w:b/>
          <w:sz w:val="48"/>
          <w:szCs w:val="48"/>
        </w:rPr>
        <w:t>2011</w:t>
      </w:r>
      <w:r>
        <w:rPr>
          <w:b/>
          <w:sz w:val="48"/>
          <w:szCs w:val="48"/>
        </w:rPr>
        <w:t>年广东省深圳市中考物理试卷</w:t>
      </w:r>
    </w:p>
    <w:p w14:paraId="0449F6D5" w14:textId="77777777" w:rsidR="00BC2B37" w:rsidRDefault="00BC2B37">
      <w:pPr>
        <w:pStyle w:val="DefaultParagraph"/>
        <w:jc w:val="center"/>
      </w:pPr>
      <w:r>
        <w:rPr>
          <w:b/>
          <w:sz w:val="28"/>
          <w:szCs w:val="28"/>
        </w:rPr>
        <w:t>参考答案与试题解析</w:t>
      </w:r>
    </w:p>
    <w:p w14:paraId="248F04F3" w14:textId="77777777" w:rsidR="00BC2B37" w:rsidRDefault="00BC2B37">
      <w:pPr>
        <w:pStyle w:val="DefaultParagraph"/>
      </w:pPr>
      <w:r>
        <w:t xml:space="preserve">　</w:t>
      </w:r>
    </w:p>
    <w:p w14:paraId="1DBDA144" w14:textId="77777777" w:rsidR="00BC2B37" w:rsidRDefault="00BC2B37">
      <w:pPr>
        <w:pStyle w:val="DefaultParagraph"/>
      </w:pPr>
      <w:r>
        <w:rPr>
          <w:b/>
        </w:rPr>
        <w:t>一、选择题</w:t>
      </w:r>
    </w:p>
    <w:p w14:paraId="0EE07005" w14:textId="77777777" w:rsidR="00BC2B37" w:rsidRDefault="00BC2B37">
      <w:pPr>
        <w:pStyle w:val="DefaultParagraph"/>
      </w:pPr>
      <w:r>
        <w:t>1</w:t>
      </w:r>
      <w:r>
        <w:t>．（</w:t>
      </w:r>
      <w:r>
        <w:t>2011</w:t>
      </w:r>
      <w:r>
        <w:t>•</w:t>
      </w:r>
      <w:r>
        <w:t>深圳）将一张北极熊跳跃时的照片置于平面镜前，人在平面镜中看到照片所成的像应该是（　　）</w:t>
      </w:r>
    </w:p>
    <w:p w14:paraId="533619C7" w14:textId="77777777" w:rsidR="00BC2B37" w:rsidRDefault="00BC2B37">
      <w:pPr>
        <w:pStyle w:val="DefaultParagraph"/>
      </w:pPr>
      <w:r>
        <w:pict w14:anchorId="3E7F06D3">
          <v:shape id="图片 29" o:spid="_x0000_i1053" type="#_x0000_t75" alt="菁优网：http://www.jyeoo.com" style="width:59.25pt;height:51.75pt">
            <v:fill o:detectmouseclick="t"/>
            <v:imagedata r:id="rId35" o:title="www.jyeoo"/>
          </v:shape>
        </w:pict>
      </w:r>
    </w:p>
    <w:p w14:paraId="5D87B657" w14:textId="77777777" w:rsidR="00BC2B37" w:rsidRDefault="00BC2B37">
      <w:pPr>
        <w:pStyle w:val="DefaultParagraph"/>
      </w:pPr>
      <w:r>
        <w:tab/>
        <w:t>A</w:t>
      </w:r>
      <w:r>
        <w:t>．</w:t>
      </w:r>
      <w:r>
        <w:pict w14:anchorId="2A358FCA">
          <v:shape id="图片 30" o:spid="_x0000_i1054" type="#_x0000_t75" alt="菁优网：http://www.jyeoo.com" style="width:57.75pt;height:52.5pt">
            <v:fill o:detectmouseclick="t"/>
            <v:imagedata r:id="rId36" o:title="www.jyeoo"/>
          </v:shape>
        </w:pict>
      </w:r>
      <w:r>
        <w:tab/>
      </w:r>
      <w:r>
        <w:tab/>
        <w:t>B</w:t>
      </w:r>
      <w:r>
        <w:t>．</w:t>
      </w:r>
      <w:r>
        <w:pict w14:anchorId="63DA08A1">
          <v:shape id="图片 31" o:spid="_x0000_i1055" type="#_x0000_t75" alt="菁优网：http://www.jyeoo.com" style="width:60pt;height:51pt">
            <v:fill o:detectmouseclick="t"/>
            <v:imagedata r:id="rId37" o:title="www.jyeoo"/>
          </v:shape>
        </w:pict>
      </w:r>
      <w:r>
        <w:tab/>
      </w:r>
      <w:r>
        <w:tab/>
        <w:t>C</w:t>
      </w:r>
      <w:r>
        <w:t>．</w:t>
      </w:r>
      <w:r>
        <w:pict w14:anchorId="3E89F6EF">
          <v:shape id="图片 32" o:spid="_x0000_i1056" type="#_x0000_t75" alt="菁优网：http://www.jyeoo.com" style="width:58.5pt;height:51.75pt">
            <v:fill o:detectmouseclick="t"/>
            <v:imagedata r:id="rId38" o:title="www.jyeoo"/>
          </v:shape>
        </w:pict>
      </w:r>
      <w:r>
        <w:tab/>
      </w:r>
      <w:r>
        <w:tab/>
        <w:t>D</w:t>
      </w:r>
      <w:r>
        <w:t>．</w:t>
      </w:r>
      <w:r>
        <w:pict w14:anchorId="4DD2FE9F">
          <v:shape id="图片 33" o:spid="_x0000_i1057" type="#_x0000_t75" alt="菁优网：http://www.jyeoo.com" style="width:59.25pt;height:51.75pt">
            <v:fill o:detectmouseclick="t"/>
            <v:imagedata r:id="rId39" o:title="www.jyeoo"/>
          </v:shape>
        </w:pict>
      </w:r>
    </w:p>
    <w:p w14:paraId="3A6B19A6" w14:textId="77777777" w:rsidR="00BC2B37" w:rsidRDefault="00BC2B37">
      <w:pPr>
        <w:pStyle w:val="DefaultParagraph"/>
      </w:pPr>
      <w:r>
        <w:rPr>
          <w:color w:val="0000FF"/>
        </w:rPr>
        <w:t>考点</w:t>
      </w:r>
      <w:r>
        <w:t>：平面镜成像的特点、原理、现象及其实验方案。</w:t>
      </w:r>
    </w:p>
    <w:p w14:paraId="39C3BA50" w14:textId="77777777" w:rsidR="00BC2B37" w:rsidRDefault="00BC2B37">
      <w:pPr>
        <w:pStyle w:val="DefaultParagraph"/>
      </w:pPr>
      <w:r>
        <w:rPr>
          <w:color w:val="0000FF"/>
        </w:rPr>
        <w:t>专题</w:t>
      </w:r>
      <w:r>
        <w:t>：图析法。</w:t>
      </w:r>
    </w:p>
    <w:p w14:paraId="24CF7411" w14:textId="77777777" w:rsidR="00BC2B37" w:rsidRDefault="00BC2B37">
      <w:pPr>
        <w:pStyle w:val="DefaultParagraph"/>
      </w:pPr>
      <w:r>
        <w:rPr>
          <w:color w:val="0000FF"/>
        </w:rPr>
        <w:t>分析：</w:t>
      </w:r>
      <w:r>
        <w:t>根据平面镜成像特点来判断像的形状：平面镜成的像，像与物大小相同，对应点连线与镜面垂直．</w:t>
      </w:r>
    </w:p>
    <w:p w14:paraId="45A48452" w14:textId="77777777" w:rsidR="00BC2B37" w:rsidRDefault="00BC2B37">
      <w:pPr>
        <w:pStyle w:val="DefaultParagraph"/>
      </w:pPr>
      <w:r>
        <w:rPr>
          <w:color w:val="0000FF"/>
        </w:rPr>
        <w:t>解答：</w:t>
      </w:r>
      <w:r>
        <w:t>解：根据平面镜成像特点分析，当镜面竖直放置时，所成的像是正立的、等大的、左右相反的；符合该条件的只有</w:t>
      </w:r>
      <w:r>
        <w:t>B</w:t>
      </w:r>
      <w:r>
        <w:t>图．</w:t>
      </w:r>
    </w:p>
    <w:p w14:paraId="537516F4" w14:textId="77777777" w:rsidR="00BC2B37" w:rsidRDefault="00BC2B37">
      <w:pPr>
        <w:pStyle w:val="DefaultParagraph"/>
      </w:pPr>
      <w:r>
        <w:t>故选</w:t>
      </w:r>
      <w:r>
        <w:t>B</w:t>
      </w:r>
      <w:r>
        <w:t>．</w:t>
      </w:r>
    </w:p>
    <w:p w14:paraId="4DFE6E53" w14:textId="77777777" w:rsidR="00BC2B37" w:rsidRDefault="00BC2B37">
      <w:pPr>
        <w:pStyle w:val="DefaultParagraph"/>
      </w:pPr>
      <w:r>
        <w:rPr>
          <w:color w:val="0000FF"/>
        </w:rPr>
        <w:t>点评：</w:t>
      </w:r>
      <w:r>
        <w:t>（</w:t>
      </w:r>
      <w:r>
        <w:t>1</w:t>
      </w:r>
      <w:r>
        <w:t>）平面镜成像的特点：像与物大小相同，像与物到镜面距离相等，像与物对应点连线与镜面垂直，虚像；</w:t>
      </w:r>
    </w:p>
    <w:p w14:paraId="34DB3E45" w14:textId="77777777" w:rsidR="00BC2B37" w:rsidRDefault="00BC2B37">
      <w:pPr>
        <w:pStyle w:val="DefaultParagraph"/>
      </w:pPr>
      <w:r>
        <w:t>（</w:t>
      </w:r>
      <w:r>
        <w:t>2</w:t>
      </w:r>
      <w:r>
        <w:t>）当镜面竖直放置时，所成的像是左右相反的，当镜面水平放置时，所成的像是上下相反的．</w:t>
      </w:r>
    </w:p>
    <w:p w14:paraId="59F0A7EB" w14:textId="77777777" w:rsidR="00BC2B37" w:rsidRDefault="00BC2B37">
      <w:pPr>
        <w:pStyle w:val="DefaultParagraph"/>
      </w:pPr>
    </w:p>
    <w:p w14:paraId="0066CDD3" w14:textId="77777777" w:rsidR="00BC2B37" w:rsidRDefault="00BC2B37">
      <w:pPr>
        <w:pStyle w:val="DefaultParagraph"/>
      </w:pPr>
      <w:r>
        <w:t>2</w:t>
      </w:r>
      <w:r>
        <w:t>．（</w:t>
      </w:r>
      <w:r>
        <w:t>2011</w:t>
      </w:r>
      <w:r>
        <w:t>•</w:t>
      </w:r>
      <w:r>
        <w:t>深圳）当光从一种介质射入另一种介质时，下列说法中正确的是（　　）</w:t>
      </w:r>
    </w:p>
    <w:p w14:paraId="02F2B6E7" w14:textId="77777777" w:rsidR="00BC2B37" w:rsidRDefault="00BC2B37">
      <w:pPr>
        <w:pStyle w:val="DefaultParagraph"/>
      </w:pPr>
      <w:r>
        <w:tab/>
        <w:t>A</w:t>
      </w:r>
      <w:r>
        <w:t>．折射角大于入射角</w:t>
      </w:r>
      <w:r>
        <w:tab/>
      </w:r>
      <w:r>
        <w:tab/>
        <w:t>B</w:t>
      </w:r>
      <w:r>
        <w:t>．折射角小于入射角</w:t>
      </w:r>
      <w:r>
        <w:tab/>
      </w:r>
      <w:r>
        <w:tab/>
        <w:t>C</w:t>
      </w:r>
      <w:r>
        <w:t>．折射角等于入射角</w:t>
      </w:r>
      <w:r>
        <w:tab/>
      </w:r>
      <w:r>
        <w:tab/>
        <w:t>D</w:t>
      </w:r>
      <w:r>
        <w:t>．以上情况都有可能</w:t>
      </w:r>
    </w:p>
    <w:p w14:paraId="345F6595" w14:textId="77777777" w:rsidR="00BC2B37" w:rsidRDefault="00BC2B37">
      <w:pPr>
        <w:pStyle w:val="DefaultParagraph"/>
      </w:pPr>
      <w:r>
        <w:rPr>
          <w:color w:val="0000FF"/>
        </w:rPr>
        <w:t>考点</w:t>
      </w:r>
      <w:r>
        <w:t>：光的折射规律。</w:t>
      </w:r>
    </w:p>
    <w:p w14:paraId="4AC8C6AE" w14:textId="77777777" w:rsidR="00BC2B37" w:rsidRDefault="00BC2B37">
      <w:pPr>
        <w:pStyle w:val="DefaultParagraph"/>
      </w:pPr>
      <w:r>
        <w:rPr>
          <w:color w:val="0000FF"/>
        </w:rPr>
        <w:t>专题</w:t>
      </w:r>
      <w:r>
        <w:t>：应用题。</w:t>
      </w:r>
    </w:p>
    <w:p w14:paraId="137AD8B1" w14:textId="77777777" w:rsidR="00BC2B37" w:rsidRDefault="00BC2B37">
      <w:pPr>
        <w:pStyle w:val="DefaultParagraph"/>
      </w:pPr>
      <w:r>
        <w:rPr>
          <w:color w:val="0000FF"/>
        </w:rPr>
        <w:t>分析：</w:t>
      </w:r>
      <w:r>
        <w:t>（</w:t>
      </w:r>
      <w:r>
        <w:t>1</w:t>
      </w:r>
      <w:r>
        <w:t>）光从一种介质斜射入另一种介质时，传播方向一般会发生变化，这是光的折射现象，注意</w:t>
      </w:r>
      <w:r>
        <w:t>“</w:t>
      </w:r>
      <w:r>
        <w:t>斜射入</w:t>
      </w:r>
      <w:r>
        <w:t>”</w:t>
      </w:r>
      <w:r>
        <w:t>和</w:t>
      </w:r>
      <w:r>
        <w:t>“</w:t>
      </w:r>
      <w:r>
        <w:t>一般</w:t>
      </w:r>
      <w:r>
        <w:t>”</w:t>
      </w:r>
      <w:r>
        <w:t>；</w:t>
      </w:r>
    </w:p>
    <w:p w14:paraId="6AD7C76E" w14:textId="77777777" w:rsidR="00BC2B37" w:rsidRDefault="00BC2B37">
      <w:pPr>
        <w:pStyle w:val="DefaultParagraph"/>
      </w:pPr>
      <w:r>
        <w:t>（</w:t>
      </w:r>
      <w:r>
        <w:t>2</w:t>
      </w:r>
      <w:r>
        <w:t>）折射规律告诉我们：光从空气斜射入其他介质，折射角小于入射角；光从其他介质斜射入空气，折射角大于入射角．</w:t>
      </w:r>
    </w:p>
    <w:p w14:paraId="730AAB96" w14:textId="77777777" w:rsidR="00BC2B37" w:rsidRDefault="00BC2B37">
      <w:pPr>
        <w:pStyle w:val="DefaultParagraph"/>
      </w:pPr>
      <w:r>
        <w:t>（</w:t>
      </w:r>
      <w:r>
        <w:t>3</w:t>
      </w:r>
      <w:r>
        <w:t>）当光从一种介质进入另一种介质时，如果是垂直入射时，折射角等于入射角，</w:t>
      </w:r>
    </w:p>
    <w:p w14:paraId="7B659798" w14:textId="77777777" w:rsidR="00BC2B37" w:rsidRDefault="00BC2B37">
      <w:pPr>
        <w:pStyle w:val="DefaultParagraph"/>
      </w:pPr>
      <w:r>
        <w:rPr>
          <w:color w:val="0000FF"/>
        </w:rPr>
        <w:t>解答：</w:t>
      </w:r>
      <w:r>
        <w:t>解：因题目没有说明当光从一种介质射入另一种介质时，是斜射还是垂直射入，所以由分析可知：当光从一种介质射入另一种介质时，有可能是折射角小于入射角．也有可能是折射角大于入射角．也有可能是折射角等于入射角，所以三种情况都有可能．</w:t>
      </w:r>
    </w:p>
    <w:p w14:paraId="03759709" w14:textId="77777777" w:rsidR="00BC2B37" w:rsidRDefault="00BC2B37">
      <w:pPr>
        <w:pStyle w:val="DefaultParagraph"/>
      </w:pPr>
      <w:r>
        <w:t>故选</w:t>
      </w:r>
      <w:r>
        <w:t>D</w:t>
      </w:r>
      <w:r>
        <w:t>．</w:t>
      </w:r>
    </w:p>
    <w:p w14:paraId="512FEEA3" w14:textId="77777777" w:rsidR="00BC2B37" w:rsidRDefault="00BC2B37">
      <w:pPr>
        <w:pStyle w:val="DefaultParagraph"/>
      </w:pPr>
      <w:r>
        <w:rPr>
          <w:color w:val="0000FF"/>
        </w:rPr>
        <w:lastRenderedPageBreak/>
        <w:t>点评：</w:t>
      </w:r>
      <w:r>
        <w:t>本题考查了光的折射现象的一般情况和特殊情况．当光从一种透明介质中垂直射入另一种透明介质时，传播方向不会改变，此时折射角等于入射角．</w:t>
      </w:r>
    </w:p>
    <w:p w14:paraId="36E2D029" w14:textId="77777777" w:rsidR="00BC2B37" w:rsidRDefault="00BC2B37">
      <w:pPr>
        <w:pStyle w:val="DefaultParagraph"/>
      </w:pPr>
    </w:p>
    <w:p w14:paraId="365892C8" w14:textId="77777777" w:rsidR="00BC2B37" w:rsidRDefault="00BC2B37">
      <w:pPr>
        <w:pStyle w:val="DefaultParagraph"/>
      </w:pPr>
      <w:r>
        <w:t>3</w:t>
      </w:r>
      <w:r>
        <w:t>．（</w:t>
      </w:r>
      <w:r>
        <w:t>2011</w:t>
      </w:r>
      <w:r>
        <w:t>•</w:t>
      </w:r>
      <w:r>
        <w:t>深圳）如图是空中加油的情景，我们说加油机是静止的，是以下列哪个物体为参照物（　　）</w:t>
      </w:r>
    </w:p>
    <w:p w14:paraId="7F03CCFB" w14:textId="77777777" w:rsidR="00BC2B37" w:rsidRDefault="00BC2B37">
      <w:pPr>
        <w:pStyle w:val="DefaultParagraph"/>
      </w:pPr>
      <w:r>
        <w:pict w14:anchorId="327F04C3">
          <v:shape id="图片 34" o:spid="_x0000_i1058" type="#_x0000_t75" alt="菁优网：http://www.jyeoo.com" style="width:133.5pt;height:51pt">
            <v:fill o:detectmouseclick="t"/>
            <v:imagedata r:id="rId40" o:title="www.jyeoo"/>
          </v:shape>
        </w:pict>
      </w:r>
    </w:p>
    <w:p w14:paraId="4FDBC094" w14:textId="77777777" w:rsidR="00BC2B37" w:rsidRDefault="00BC2B37">
      <w:pPr>
        <w:pStyle w:val="DefaultParagraph"/>
      </w:pPr>
      <w:r>
        <w:tab/>
        <w:t>A</w:t>
      </w:r>
      <w:r>
        <w:t>．以加油机自己为参照物</w:t>
      </w:r>
      <w:r>
        <w:tab/>
      </w:r>
      <w:r>
        <w:tab/>
        <w:t>B</w:t>
      </w:r>
      <w:r>
        <w:t>．以受油机为参照物</w:t>
      </w:r>
      <w:r>
        <w:tab/>
      </w:r>
      <w:r>
        <w:tab/>
        <w:t>C</w:t>
      </w:r>
      <w:r>
        <w:t>．以地面为参照物</w:t>
      </w:r>
      <w:r>
        <w:tab/>
      </w:r>
      <w:r>
        <w:tab/>
        <w:t>D</w:t>
      </w:r>
      <w:r>
        <w:t>．三种说法都不对</w:t>
      </w:r>
    </w:p>
    <w:p w14:paraId="3C77D04C" w14:textId="77777777" w:rsidR="00BC2B37" w:rsidRDefault="00BC2B37">
      <w:pPr>
        <w:pStyle w:val="DefaultParagraph"/>
      </w:pPr>
      <w:r>
        <w:rPr>
          <w:color w:val="0000FF"/>
        </w:rPr>
        <w:t>考点</w:t>
      </w:r>
      <w:r>
        <w:t>：运动和静止的相对性。</w:t>
      </w:r>
    </w:p>
    <w:p w14:paraId="5B7EC7FA" w14:textId="77777777" w:rsidR="00BC2B37" w:rsidRDefault="00BC2B37">
      <w:pPr>
        <w:pStyle w:val="DefaultParagraph"/>
      </w:pPr>
      <w:r>
        <w:rPr>
          <w:color w:val="0000FF"/>
        </w:rPr>
        <w:t>专题</w:t>
      </w:r>
      <w:r>
        <w:t>：应用题。</w:t>
      </w:r>
    </w:p>
    <w:p w14:paraId="29CAAFE4" w14:textId="77777777" w:rsidR="00BC2B37" w:rsidRDefault="00BC2B37">
      <w:pPr>
        <w:pStyle w:val="DefaultParagraph"/>
      </w:pPr>
      <w:r>
        <w:rPr>
          <w:color w:val="0000FF"/>
        </w:rPr>
        <w:t>分析：</w:t>
      </w:r>
      <w:r>
        <w:t>研究物体的运动情况时，首先要选取一个物体作为标准，这个被选作标准的物体叫做参照物．</w:t>
      </w:r>
    </w:p>
    <w:p w14:paraId="5FCA9126" w14:textId="77777777" w:rsidR="00BC2B37" w:rsidRDefault="00BC2B37">
      <w:pPr>
        <w:pStyle w:val="DefaultParagraph"/>
      </w:pPr>
      <w:r>
        <w:t>本题研究的是加油机的运动情况是怎样的，就看它与所选参照物的位置是否变化，据此对各个选项逐一进行分析即可做出选择．</w:t>
      </w:r>
    </w:p>
    <w:p w14:paraId="792F380B" w14:textId="77777777" w:rsidR="00BC2B37" w:rsidRDefault="00BC2B37">
      <w:pPr>
        <w:pStyle w:val="DefaultParagraph"/>
      </w:pPr>
      <w:r>
        <w:rPr>
          <w:color w:val="0000FF"/>
        </w:rPr>
        <w:t>解答：</w:t>
      </w:r>
      <w:r>
        <w:t>解：</w:t>
      </w:r>
    </w:p>
    <w:p w14:paraId="2385E4A6" w14:textId="77777777" w:rsidR="00BC2B37" w:rsidRDefault="00BC2B37">
      <w:pPr>
        <w:pStyle w:val="DefaultParagraph"/>
      </w:pPr>
      <w:r>
        <w:t>A</w:t>
      </w:r>
      <w:r>
        <w:t>、在选择参照物时，不能选择自己为参照物，故说法错误，不符合题意．</w:t>
      </w:r>
    </w:p>
    <w:p w14:paraId="62A18873" w14:textId="77777777" w:rsidR="00BC2B37" w:rsidRDefault="00BC2B37">
      <w:pPr>
        <w:pStyle w:val="DefaultParagraph"/>
      </w:pPr>
      <w:r>
        <w:t>B</w:t>
      </w:r>
      <w:r>
        <w:t>、受油机与加油机的位置没有变化，所以受油机相对于加油机是静止的，故说法错误，符合题意．</w:t>
      </w:r>
    </w:p>
    <w:p w14:paraId="69FC7CF1" w14:textId="77777777" w:rsidR="00BC2B37" w:rsidRDefault="00BC2B37">
      <w:pPr>
        <w:pStyle w:val="DefaultParagraph"/>
      </w:pPr>
      <w:r>
        <w:t>C</w:t>
      </w:r>
      <w:r>
        <w:t>、以地面为参照物，加油机的位置不断变化，所以加油机是运动的，故说法错误，不符合题意．</w:t>
      </w:r>
    </w:p>
    <w:p w14:paraId="1652093D" w14:textId="77777777" w:rsidR="00BC2B37" w:rsidRDefault="00BC2B37">
      <w:pPr>
        <w:pStyle w:val="DefaultParagraph"/>
      </w:pPr>
      <w:r>
        <w:t>D</w:t>
      </w:r>
      <w:r>
        <w:t>、说法错误，不符合题意．</w:t>
      </w:r>
    </w:p>
    <w:p w14:paraId="64391AE9" w14:textId="77777777" w:rsidR="00BC2B37" w:rsidRDefault="00BC2B37">
      <w:pPr>
        <w:pStyle w:val="DefaultParagraph"/>
      </w:pPr>
      <w:r>
        <w:t>故选</w:t>
      </w:r>
      <w:r>
        <w:t>B</w:t>
      </w:r>
      <w:r>
        <w:t>．</w:t>
      </w:r>
    </w:p>
    <w:p w14:paraId="7DCA4DDC" w14:textId="77777777" w:rsidR="00BC2B37" w:rsidRDefault="00BC2B37">
      <w:pPr>
        <w:pStyle w:val="DefaultParagraph"/>
      </w:pPr>
      <w:r>
        <w:rPr>
          <w:color w:val="0000FF"/>
        </w:rPr>
        <w:t>点评：</w:t>
      </w:r>
      <w:r>
        <w:t>此题与我国高科技相结合，在解答此题的同时可以使学生很好的接受科技教育，激发学生的爱国主义精神，增强民族自豪感，符合新课程理念，是一道较为典型的好题．同时需要注意的是，在选择参照物时，不能选择自己为参照物．</w:t>
      </w:r>
    </w:p>
    <w:p w14:paraId="5519DC5E" w14:textId="77777777" w:rsidR="00BC2B37" w:rsidRDefault="00BC2B37">
      <w:pPr>
        <w:pStyle w:val="DefaultParagraph"/>
      </w:pPr>
    </w:p>
    <w:p w14:paraId="5C27EE45" w14:textId="77777777" w:rsidR="00BC2B37" w:rsidRDefault="00BC2B37">
      <w:pPr>
        <w:pStyle w:val="DefaultParagraph"/>
      </w:pPr>
      <w:r>
        <w:t>4</w:t>
      </w:r>
      <w:r>
        <w:t>．（</w:t>
      </w:r>
      <w:r>
        <w:t>2011</w:t>
      </w:r>
      <w:r>
        <w:t>•</w:t>
      </w:r>
      <w:r>
        <w:t>深圳）生活中惯性现象无处不在，下列四幅图中利用惯性的是（　　）</w:t>
      </w:r>
    </w:p>
    <w:p w14:paraId="02ECAB08" w14:textId="77777777" w:rsidR="00BC2B37" w:rsidRDefault="00BC2B37">
      <w:pPr>
        <w:pStyle w:val="DefaultParagraph"/>
      </w:pPr>
      <w:r>
        <w:tab/>
        <w:t>A</w:t>
      </w:r>
      <w:r>
        <w:t>．</w:t>
      </w:r>
      <w:r>
        <w:pict w14:anchorId="4DE66F00">
          <v:shape id="图片 35" o:spid="_x0000_i1059" type="#_x0000_t75" alt="菁优网：http://www.jyeoo.com" style="width:86.25pt;height:75pt">
            <v:fill o:detectmouseclick="t"/>
            <v:imagedata r:id="rId41" o:title="www.jyeoo"/>
          </v:shape>
        </w:pict>
      </w:r>
    </w:p>
    <w:p w14:paraId="4C69FCD7" w14:textId="77777777" w:rsidR="00BC2B37" w:rsidRDefault="00BC2B37">
      <w:pPr>
        <w:pStyle w:val="DefaultParagraph"/>
      </w:pPr>
      <w:r>
        <w:t>开车时要系上安全带</w:t>
      </w:r>
      <w:r>
        <w:tab/>
      </w:r>
      <w:r>
        <w:tab/>
        <w:t>B</w:t>
      </w:r>
      <w:r>
        <w:t>．</w:t>
      </w:r>
      <w:r>
        <w:pict w14:anchorId="1C3D3BC1">
          <v:shape id="图片 36" o:spid="_x0000_i1060" type="#_x0000_t75" alt="菁优网：http://www.jyeoo.com" style="width:135pt;height:1in">
            <v:fill o:detectmouseclick="t"/>
            <v:imagedata r:id="rId42" o:title="www.jyeoo"/>
          </v:shape>
        </w:pict>
      </w:r>
    </w:p>
    <w:p w14:paraId="1915A106" w14:textId="77777777" w:rsidR="00BC2B37" w:rsidRDefault="00BC2B37">
      <w:pPr>
        <w:pStyle w:val="DefaultParagraph"/>
      </w:pPr>
      <w:r>
        <w:lastRenderedPageBreak/>
        <w:t>推小船</w:t>
      </w:r>
      <w:r>
        <w:tab/>
      </w:r>
      <w:r>
        <w:tab/>
        <w:t>C</w:t>
      </w:r>
      <w:r>
        <w:t>．</w:t>
      </w:r>
      <w:r>
        <w:pict w14:anchorId="742A0C0A">
          <v:shape id="图片 37" o:spid="_x0000_i1061" type="#_x0000_t75" alt="菁优网：http://www.jyeoo.com" style="width:108pt;height:102.75pt">
            <v:fill o:detectmouseclick="t"/>
            <v:imagedata r:id="rId43" o:title="www.jyeoo"/>
          </v:shape>
        </w:pict>
      </w:r>
    </w:p>
    <w:p w14:paraId="6DCF1049" w14:textId="77777777" w:rsidR="00BC2B37" w:rsidRDefault="00BC2B37">
      <w:pPr>
        <w:pStyle w:val="DefaultParagraph"/>
      </w:pPr>
      <w:r>
        <w:t>用力把锤头敲紧</w:t>
      </w:r>
      <w:r>
        <w:tab/>
      </w:r>
      <w:r>
        <w:tab/>
        <w:t>D</w:t>
      </w:r>
      <w:r>
        <w:t>．</w:t>
      </w:r>
      <w:r>
        <w:pict w14:anchorId="0C1CCCEE">
          <v:shape id="图片 38" o:spid="_x0000_i1062" type="#_x0000_t75" alt="菁优网：http://www.jyeoo.com" style="width:108.75pt;height:91.5pt">
            <v:fill o:detectmouseclick="t"/>
            <v:imagedata r:id="rId44" o:title="www.jyeoo"/>
          </v:shape>
        </w:pict>
      </w:r>
    </w:p>
    <w:p w14:paraId="3BB0A7B2" w14:textId="77777777" w:rsidR="00BC2B37" w:rsidRDefault="00BC2B37">
      <w:pPr>
        <w:pStyle w:val="DefaultParagraph"/>
      </w:pPr>
      <w:r>
        <w:t>抽桌布</w:t>
      </w:r>
    </w:p>
    <w:p w14:paraId="031E3627" w14:textId="77777777" w:rsidR="00BC2B37" w:rsidRDefault="00BC2B37">
      <w:pPr>
        <w:pStyle w:val="DefaultParagraph"/>
      </w:pPr>
      <w:r>
        <w:rPr>
          <w:color w:val="0000FF"/>
        </w:rPr>
        <w:t>考点</w:t>
      </w:r>
      <w:r>
        <w:t>：惯性。</w:t>
      </w:r>
    </w:p>
    <w:p w14:paraId="39102B85" w14:textId="77777777" w:rsidR="00BC2B37" w:rsidRDefault="00BC2B37">
      <w:pPr>
        <w:pStyle w:val="DefaultParagraph"/>
      </w:pPr>
      <w:r>
        <w:rPr>
          <w:color w:val="0000FF"/>
        </w:rPr>
        <w:t>专题</w:t>
      </w:r>
      <w:r>
        <w:t>：应用题。</w:t>
      </w:r>
    </w:p>
    <w:p w14:paraId="3C624D62" w14:textId="77777777" w:rsidR="00BC2B37" w:rsidRDefault="00BC2B37">
      <w:pPr>
        <w:pStyle w:val="DefaultParagraph"/>
      </w:pPr>
      <w:r>
        <w:rPr>
          <w:color w:val="0000FF"/>
        </w:rPr>
        <w:t>分析：</w:t>
      </w:r>
      <w:r>
        <w:t>解答此题要掌握以下知识点：</w:t>
      </w:r>
    </w:p>
    <w:p w14:paraId="223F7EB2" w14:textId="77777777" w:rsidR="00BC2B37" w:rsidRDefault="00BC2B37">
      <w:pPr>
        <w:pStyle w:val="DefaultParagraph"/>
      </w:pPr>
      <w:r>
        <w:t>①</w:t>
      </w:r>
      <w:r>
        <w:t>一切物体都有保持原有运动状态不变的性质，这就是惯性；物体原来是静止的，它的惯性就是保持静止状态不变；物体原来是运动的，它的惯性就是保持它的运动状态不变，我们在生活中可以利用惯性，但也要注意防止惯性带来的危害．</w:t>
      </w:r>
    </w:p>
    <w:p w14:paraId="78EC4130" w14:textId="77777777" w:rsidR="00BC2B37" w:rsidRDefault="00BC2B37">
      <w:pPr>
        <w:pStyle w:val="DefaultParagraph"/>
      </w:pPr>
      <w:r>
        <w:t>②</w:t>
      </w:r>
      <w:r>
        <w:t>物体间力的作用是相互的．</w:t>
      </w:r>
    </w:p>
    <w:p w14:paraId="1A8DB611" w14:textId="77777777" w:rsidR="00BC2B37" w:rsidRDefault="00BC2B37">
      <w:pPr>
        <w:pStyle w:val="DefaultParagraph"/>
      </w:pPr>
      <w:r>
        <w:rPr>
          <w:color w:val="0000FF"/>
        </w:rPr>
        <w:t>解答：</w:t>
      </w:r>
      <w:r>
        <w:t>解：</w:t>
      </w:r>
      <w:r>
        <w:t>A</w:t>
      </w:r>
      <w:r>
        <w:t>、系安全带是防止突然减速或突然刹车时，人由于惯性向前倾倒，导致受伤，是防止惯性带来危害，故本选项不符合题意；</w:t>
      </w:r>
    </w:p>
    <w:p w14:paraId="498E65BE" w14:textId="77777777" w:rsidR="00BC2B37" w:rsidRDefault="00BC2B37">
      <w:pPr>
        <w:pStyle w:val="DefaultParagraph"/>
      </w:pPr>
      <w:r>
        <w:t>B</w:t>
      </w:r>
      <w:r>
        <w:t>、推小船时，因为物体间力的作用是相互的，人给小船一个力，小船也给人一个力，所以此人离开小船，故本选项不符合题意；</w:t>
      </w:r>
    </w:p>
    <w:p w14:paraId="76E2135F" w14:textId="77777777" w:rsidR="00BC2B37" w:rsidRDefault="00BC2B37">
      <w:pPr>
        <w:pStyle w:val="DefaultParagraph"/>
      </w:pPr>
      <w:r>
        <w:t>C</w:t>
      </w:r>
      <w:r>
        <w:t>、因为锤与柄原来都向下运动，柄撞在地上受到阻力作用，改变了它的运动状态，就停止了运动，锤头没受阻力仍保持原来运动状态，继续向下运动，这样锤头就紧套在锤柄上了．故本选项符合题意；</w:t>
      </w:r>
    </w:p>
    <w:p w14:paraId="5A0E0C2F" w14:textId="77777777" w:rsidR="00BC2B37" w:rsidRDefault="00BC2B37">
      <w:pPr>
        <w:pStyle w:val="DefaultParagraph"/>
      </w:pPr>
      <w:r>
        <w:t>D</w:t>
      </w:r>
      <w:r>
        <w:t>、当快速将桌布沿水平向拉走时，由于杯子具有惯性，还要保持原来的静止状态，所以杯子不会随之运动，因此此现象不是利用惯性，故本选项不符合题意．</w:t>
      </w:r>
    </w:p>
    <w:p w14:paraId="67F65DD5" w14:textId="77777777" w:rsidR="00BC2B37" w:rsidRDefault="00BC2B37">
      <w:pPr>
        <w:pStyle w:val="DefaultParagraph"/>
      </w:pPr>
      <w:r>
        <w:t>故选</w:t>
      </w:r>
      <w:r>
        <w:t>C</w:t>
      </w:r>
      <w:r>
        <w:t>．</w:t>
      </w:r>
    </w:p>
    <w:p w14:paraId="717AB0C2" w14:textId="77777777" w:rsidR="00BC2B37" w:rsidRDefault="00BC2B37">
      <w:pPr>
        <w:pStyle w:val="DefaultParagraph"/>
      </w:pPr>
      <w:r>
        <w:rPr>
          <w:color w:val="0000FF"/>
        </w:rPr>
        <w:t>点评：</w:t>
      </w:r>
      <w:r>
        <w:t>知道任何物体都具有惯性，会分析利用惯性的现象和防止惯性的危害的现象．解决此类题目首先要掌握惯性的知识，并要分析在具体事例中的作用．</w:t>
      </w:r>
    </w:p>
    <w:p w14:paraId="0ADBF066" w14:textId="77777777" w:rsidR="00BC2B37" w:rsidRDefault="00BC2B37">
      <w:pPr>
        <w:pStyle w:val="DefaultParagraph"/>
      </w:pPr>
    </w:p>
    <w:p w14:paraId="32A23E84" w14:textId="77777777" w:rsidR="00BC2B37" w:rsidRDefault="00BC2B37">
      <w:pPr>
        <w:pStyle w:val="DefaultParagraph"/>
      </w:pPr>
      <w:r>
        <w:t>5</w:t>
      </w:r>
      <w:r>
        <w:t>．（</w:t>
      </w:r>
      <w:r>
        <w:t>2011</w:t>
      </w:r>
      <w:r>
        <w:t>•</w:t>
      </w:r>
      <w:r>
        <w:t>深圳）如图所示，闭合开关后导体</w:t>
      </w:r>
      <w:r>
        <w:t>ab</w:t>
      </w:r>
      <w:r>
        <w:t>开始运动起来，若让导体的运动方向发生改变，则可以采取的措施正确的是（　　）</w:t>
      </w:r>
    </w:p>
    <w:p w14:paraId="1545100B" w14:textId="77777777" w:rsidR="00BC2B37" w:rsidRDefault="00BC2B37">
      <w:pPr>
        <w:pStyle w:val="DefaultParagraph"/>
      </w:pPr>
      <w:r>
        <w:pict w14:anchorId="47EE6C26">
          <v:shape id="图片 39" o:spid="_x0000_i1063" type="#_x0000_t75" alt="菁优网：http://www.jyeoo.com" style="width:168.75pt;height:87.75pt">
            <v:fill o:detectmouseclick="t"/>
            <v:imagedata r:id="rId45" o:title="www.jyeoo"/>
          </v:shape>
        </w:pict>
      </w:r>
    </w:p>
    <w:p w14:paraId="1585316B" w14:textId="77777777" w:rsidR="00BC2B37" w:rsidRDefault="00BC2B37">
      <w:pPr>
        <w:pStyle w:val="DefaultParagraph"/>
      </w:pPr>
      <w:r>
        <w:lastRenderedPageBreak/>
        <w:tab/>
        <w:t>A</w:t>
      </w:r>
      <w:r>
        <w:t>．改变磁场方向或电流方向</w:t>
      </w:r>
      <w:r>
        <w:tab/>
      </w:r>
      <w:r>
        <w:tab/>
        <w:t>B</w:t>
      </w:r>
      <w:r>
        <w:t>．改变磁场强</w:t>
      </w:r>
      <w:r>
        <w:tab/>
      </w:r>
      <w:r>
        <w:tab/>
        <w:t>C</w:t>
      </w:r>
      <w:r>
        <w:t>．改变磁场方向和电流方向</w:t>
      </w:r>
      <w:r>
        <w:tab/>
      </w:r>
      <w:r>
        <w:tab/>
        <w:t>D</w:t>
      </w:r>
      <w:r>
        <w:t>．改变线圈的匝数</w:t>
      </w:r>
    </w:p>
    <w:p w14:paraId="31C58AEC" w14:textId="77777777" w:rsidR="00BC2B37" w:rsidRDefault="00BC2B37">
      <w:pPr>
        <w:pStyle w:val="DefaultParagraph"/>
      </w:pPr>
      <w:r>
        <w:rPr>
          <w:color w:val="0000FF"/>
        </w:rPr>
        <w:t>考点</w:t>
      </w:r>
      <w:r>
        <w:t>：磁场对电流的作用力；左手定则。</w:t>
      </w:r>
    </w:p>
    <w:p w14:paraId="026F4A4B" w14:textId="77777777" w:rsidR="00BC2B37" w:rsidRDefault="00BC2B37">
      <w:pPr>
        <w:pStyle w:val="DefaultParagraph"/>
      </w:pPr>
      <w:r>
        <w:rPr>
          <w:color w:val="0000FF"/>
        </w:rPr>
        <w:t>专题</w:t>
      </w:r>
      <w:r>
        <w:t>：实验探究题。</w:t>
      </w:r>
    </w:p>
    <w:p w14:paraId="0281C876" w14:textId="77777777" w:rsidR="00BC2B37" w:rsidRDefault="00BC2B37">
      <w:pPr>
        <w:pStyle w:val="DefaultParagraph"/>
      </w:pPr>
      <w:r>
        <w:rPr>
          <w:color w:val="0000FF"/>
        </w:rPr>
        <w:t>分析：</w:t>
      </w:r>
      <w:r>
        <w:t>通电导体在磁场中的受力方向与磁场方向和电流方向有关，可根据左手定则判断力的方向．</w:t>
      </w:r>
    </w:p>
    <w:p w14:paraId="47F40699" w14:textId="77777777" w:rsidR="00BC2B37" w:rsidRDefault="00BC2B37">
      <w:pPr>
        <w:pStyle w:val="DefaultParagraph"/>
      </w:pPr>
      <w:r>
        <w:rPr>
          <w:color w:val="0000FF"/>
        </w:rPr>
        <w:t>解答：</w:t>
      </w:r>
      <w:r>
        <w:t>解；由左手定则可知，磁场力的方向与磁场及电流的方向决定，所以：</w:t>
      </w:r>
    </w:p>
    <w:p w14:paraId="77AE011A" w14:textId="77777777" w:rsidR="00BC2B37" w:rsidRDefault="00BC2B37">
      <w:pPr>
        <w:pStyle w:val="DefaultParagraph"/>
      </w:pPr>
      <w:r>
        <w:t>A</w:t>
      </w:r>
      <w:r>
        <w:t>、只将电流方向改变时，则大拇指的方向也要反向，即磁场力的方向反向；</w:t>
      </w:r>
    </w:p>
    <w:p w14:paraId="696D3FB9" w14:textId="77777777" w:rsidR="00BC2B37" w:rsidRDefault="00BC2B37">
      <w:pPr>
        <w:pStyle w:val="DefaultParagraph"/>
      </w:pPr>
      <w:r>
        <w:t>只将磁场方向改变，则大拇指所指的方向反向，即磁场力的方向反向，故</w:t>
      </w:r>
      <w:r>
        <w:t>A</w:t>
      </w:r>
      <w:r>
        <w:t>正确．</w:t>
      </w:r>
    </w:p>
    <w:p w14:paraId="1F329106" w14:textId="77777777" w:rsidR="00BC2B37" w:rsidRDefault="00BC2B37">
      <w:pPr>
        <w:pStyle w:val="DefaultParagraph"/>
      </w:pPr>
      <w:r>
        <w:t>B</w:t>
      </w:r>
      <w:r>
        <w:t>、改变磁场的强弱，不会改变磁场力的方向，故</w:t>
      </w:r>
      <w:r>
        <w:t>B</w:t>
      </w:r>
      <w:r>
        <w:t>错误．</w:t>
      </w:r>
    </w:p>
    <w:p w14:paraId="71F24D79" w14:textId="77777777" w:rsidR="00BC2B37" w:rsidRDefault="00BC2B37">
      <w:pPr>
        <w:pStyle w:val="DefaultParagraph"/>
      </w:pPr>
      <w:r>
        <w:t>C</w:t>
      </w:r>
      <w:r>
        <w:t>、同时改变电流方向和磁场方向，大拇指的指向不变，即磁场力的方向不变，故</w:t>
      </w:r>
      <w:r>
        <w:t>C</w:t>
      </w:r>
      <w:r>
        <w:t>错误．</w:t>
      </w:r>
    </w:p>
    <w:p w14:paraId="779300EE" w14:textId="77777777" w:rsidR="00BC2B37" w:rsidRDefault="00BC2B37">
      <w:pPr>
        <w:pStyle w:val="DefaultParagraph"/>
      </w:pPr>
      <w:r>
        <w:t>D</w:t>
      </w:r>
      <w:r>
        <w:t>、改变线圈的匝数，不会改变磁场力的方向，故</w:t>
      </w:r>
      <w:r>
        <w:t>D</w:t>
      </w:r>
      <w:r>
        <w:t>错误．</w:t>
      </w:r>
    </w:p>
    <w:p w14:paraId="5D97B2E7" w14:textId="77777777" w:rsidR="00BC2B37" w:rsidRDefault="00BC2B37">
      <w:pPr>
        <w:pStyle w:val="DefaultParagraph"/>
      </w:pPr>
      <w:r>
        <w:t>故选</w:t>
      </w:r>
      <w:r>
        <w:t>A</w:t>
      </w:r>
      <w:r>
        <w:t>．</w:t>
      </w:r>
    </w:p>
    <w:p w14:paraId="1FB73F48" w14:textId="77777777" w:rsidR="00BC2B37" w:rsidRDefault="00BC2B37">
      <w:pPr>
        <w:pStyle w:val="DefaultParagraph"/>
      </w:pPr>
      <w:r>
        <w:rPr>
          <w:color w:val="0000FF"/>
        </w:rPr>
        <w:t>点评：</w:t>
      </w:r>
      <w:r>
        <w:t>掌握左手定则内容，左手定则的内容：伸开左手，四指与大拇指相互垂直，让磁场穿过掌心，四指指向电流方向，则大拇指所指的方向为磁场力的方向．</w:t>
      </w:r>
    </w:p>
    <w:p w14:paraId="54036E31" w14:textId="77777777" w:rsidR="00BC2B37" w:rsidRDefault="00BC2B37">
      <w:pPr>
        <w:pStyle w:val="DefaultParagraph"/>
      </w:pPr>
    </w:p>
    <w:p w14:paraId="22A7411E" w14:textId="77777777" w:rsidR="00BC2B37" w:rsidRDefault="00BC2B37">
      <w:pPr>
        <w:pStyle w:val="DefaultParagraph"/>
      </w:pPr>
      <w:r>
        <w:t>6</w:t>
      </w:r>
      <w:r>
        <w:t>．（</w:t>
      </w:r>
      <w:r>
        <w:t>2011</w:t>
      </w:r>
      <w:r>
        <w:t>•</w:t>
      </w:r>
      <w:r>
        <w:t>深圳）图中，要求同时满足四个条件：</w:t>
      </w:r>
      <w:r>
        <w:t>①</w:t>
      </w:r>
      <w:r>
        <w:t>两灯泡并联，</w:t>
      </w:r>
      <w:r>
        <w:t>②</w:t>
      </w:r>
      <w:r>
        <w:t>开关同时控制两盏灯，</w:t>
      </w:r>
      <w:r>
        <w:t>③</w:t>
      </w:r>
      <w:r>
        <w:t>电压表测灯</w:t>
      </w:r>
      <w:r>
        <w:t>L</w:t>
      </w:r>
      <w:r>
        <w:rPr>
          <w:sz w:val="24"/>
          <w:szCs w:val="24"/>
          <w:vertAlign w:val="subscript"/>
        </w:rPr>
        <w:t>1</w:t>
      </w:r>
      <w:r>
        <w:t>的电压，</w:t>
      </w:r>
      <w:r>
        <w:t>④</w:t>
      </w:r>
      <w:r>
        <w:t>电流表测</w:t>
      </w:r>
      <w:r>
        <w:t>L</w:t>
      </w:r>
      <w:r>
        <w:rPr>
          <w:sz w:val="24"/>
          <w:szCs w:val="24"/>
          <w:vertAlign w:val="subscript"/>
        </w:rPr>
        <w:t>2</w:t>
      </w:r>
      <w:r>
        <w:t>的电流；正确的连图是（　　）</w:t>
      </w:r>
    </w:p>
    <w:p w14:paraId="0579E448" w14:textId="77777777" w:rsidR="00BC2B37" w:rsidRDefault="00BC2B37">
      <w:pPr>
        <w:pStyle w:val="DefaultParagraph"/>
      </w:pPr>
      <w:r>
        <w:tab/>
        <w:t>A</w:t>
      </w:r>
      <w:r>
        <w:t>．</w:t>
      </w:r>
      <w:r>
        <w:pict w14:anchorId="20B7D5A8">
          <v:shape id="图片 40" o:spid="_x0000_i1064" type="#_x0000_t75" alt="菁优网：http://www.jyeoo.com" style="width:90pt;height:66pt">
            <v:fill o:detectmouseclick="t"/>
            <v:imagedata r:id="rId46" o:title="www.jyeoo"/>
          </v:shape>
        </w:pict>
      </w:r>
      <w:r>
        <w:tab/>
      </w:r>
      <w:r>
        <w:tab/>
        <w:t>B</w:t>
      </w:r>
      <w:r>
        <w:t>．</w:t>
      </w:r>
      <w:r>
        <w:pict w14:anchorId="478C5E6E">
          <v:shape id="图片 41" o:spid="_x0000_i1065" type="#_x0000_t75" alt="菁优网：http://www.jyeoo.com" style="width:89.25pt;height:64.5pt">
            <v:fill o:detectmouseclick="t"/>
            <v:imagedata r:id="rId47" o:title="www.jyeoo"/>
          </v:shape>
        </w:pict>
      </w:r>
      <w:r>
        <w:tab/>
      </w:r>
      <w:r>
        <w:tab/>
        <w:t>C</w:t>
      </w:r>
      <w:r>
        <w:t>．</w:t>
      </w:r>
      <w:r>
        <w:pict w14:anchorId="6F0F77FA">
          <v:shape id="图片 42" o:spid="_x0000_i1066" type="#_x0000_t75" alt="菁优网：http://www.jyeoo.com" style="width:88.5pt;height:66pt">
            <v:fill o:detectmouseclick="t"/>
            <v:imagedata r:id="rId48" o:title="www.jyeoo"/>
          </v:shape>
        </w:pict>
      </w:r>
      <w:r>
        <w:tab/>
      </w:r>
      <w:r>
        <w:tab/>
        <w:t>D</w:t>
      </w:r>
      <w:r>
        <w:t>．</w:t>
      </w:r>
      <w:r>
        <w:pict w14:anchorId="3F7A9FBE">
          <v:shape id="图片 43" o:spid="_x0000_i1067" type="#_x0000_t75" alt="菁优网：http://www.jyeoo.com" style="width:87.75pt;height:66.75pt">
            <v:fill o:detectmouseclick="t"/>
            <v:imagedata r:id="rId49" o:title="www.jyeoo"/>
          </v:shape>
        </w:pict>
      </w:r>
    </w:p>
    <w:p w14:paraId="30376377" w14:textId="77777777" w:rsidR="00BC2B37" w:rsidRDefault="00BC2B37">
      <w:pPr>
        <w:pStyle w:val="DefaultParagraph"/>
      </w:pPr>
      <w:r>
        <w:rPr>
          <w:color w:val="0000FF"/>
        </w:rPr>
        <w:t>考点</w:t>
      </w:r>
      <w:r>
        <w:t>：电压表的使用；实物的电路连接；串、并联电路的设计。</w:t>
      </w:r>
    </w:p>
    <w:p w14:paraId="57EFA6BE" w14:textId="77777777" w:rsidR="00BC2B37" w:rsidRDefault="00BC2B37">
      <w:pPr>
        <w:pStyle w:val="DefaultParagraph"/>
      </w:pPr>
      <w:r>
        <w:rPr>
          <w:color w:val="0000FF"/>
        </w:rPr>
        <w:t>专题</w:t>
      </w:r>
      <w:r>
        <w:t>：错解分析题；设计与制作题。</w:t>
      </w:r>
    </w:p>
    <w:p w14:paraId="1FDCB10D" w14:textId="77777777" w:rsidR="00BC2B37" w:rsidRDefault="00BC2B37">
      <w:pPr>
        <w:pStyle w:val="DefaultParagraph"/>
      </w:pPr>
      <w:r>
        <w:rPr>
          <w:color w:val="0000FF"/>
        </w:rPr>
        <w:t>分析：</w:t>
      </w:r>
      <w:r>
        <w:t>两灯泡并联，开关同时控制两盏灯，则开关控制干路，连在并联电路的干路上，电压表测灯</w:t>
      </w:r>
      <w:r>
        <w:t>L</w:t>
      </w:r>
      <w:r>
        <w:rPr>
          <w:sz w:val="24"/>
          <w:szCs w:val="24"/>
          <w:vertAlign w:val="subscript"/>
        </w:rPr>
        <w:t>1</w:t>
      </w:r>
      <w:r>
        <w:t>的电压，也就是电压表与灯</w:t>
      </w:r>
      <w:r>
        <w:t>L</w:t>
      </w:r>
      <w:r>
        <w:rPr>
          <w:sz w:val="24"/>
          <w:szCs w:val="24"/>
          <w:vertAlign w:val="subscript"/>
        </w:rPr>
        <w:t>1</w:t>
      </w:r>
      <w:r>
        <w:t>并联；电流表测</w:t>
      </w:r>
      <w:r>
        <w:t>L</w:t>
      </w:r>
      <w:r>
        <w:rPr>
          <w:sz w:val="24"/>
          <w:szCs w:val="24"/>
          <w:vertAlign w:val="subscript"/>
        </w:rPr>
        <w:t>2</w:t>
      </w:r>
      <w:r>
        <w:t>的电流，也就是电流表与灯泡</w:t>
      </w:r>
      <w:r>
        <w:t>L</w:t>
      </w:r>
      <w:r>
        <w:rPr>
          <w:sz w:val="24"/>
          <w:szCs w:val="24"/>
          <w:vertAlign w:val="subscript"/>
        </w:rPr>
        <w:t>2</w:t>
      </w:r>
      <w:r>
        <w:t>串联．</w:t>
      </w:r>
    </w:p>
    <w:p w14:paraId="7080F405" w14:textId="77777777" w:rsidR="00BC2B37" w:rsidRDefault="00BC2B37">
      <w:pPr>
        <w:pStyle w:val="DefaultParagraph"/>
      </w:pPr>
      <w:r>
        <w:rPr>
          <w:color w:val="0000FF"/>
        </w:rPr>
        <w:t>解答：</w:t>
      </w:r>
      <w:r>
        <w:t>解：</w:t>
      </w:r>
      <w:r>
        <w:t>A</w:t>
      </w:r>
      <w:r>
        <w:t>、两灯泡并联，开关在并联电路的干路上，电压表与灯</w:t>
      </w:r>
      <w:r>
        <w:t>L</w:t>
      </w:r>
      <w:r>
        <w:rPr>
          <w:sz w:val="24"/>
          <w:szCs w:val="24"/>
          <w:vertAlign w:val="subscript"/>
        </w:rPr>
        <w:t>1</w:t>
      </w:r>
      <w:r>
        <w:t>并联；电流表与灯泡</w:t>
      </w:r>
      <w:r>
        <w:t>L</w:t>
      </w:r>
      <w:r>
        <w:rPr>
          <w:sz w:val="24"/>
          <w:szCs w:val="24"/>
          <w:vertAlign w:val="subscript"/>
        </w:rPr>
        <w:t>2</w:t>
      </w:r>
      <w:r>
        <w:t>串联，开关控制干路．符合题意．</w:t>
      </w:r>
    </w:p>
    <w:p w14:paraId="1E1E5BC7" w14:textId="77777777" w:rsidR="00BC2B37" w:rsidRDefault="00BC2B37">
      <w:pPr>
        <w:pStyle w:val="DefaultParagraph"/>
      </w:pPr>
      <w:r>
        <w:t>B</w:t>
      </w:r>
      <w:r>
        <w:t>、两灯泡并联，电压表与灯</w:t>
      </w:r>
      <w:r>
        <w:t>L</w:t>
      </w:r>
      <w:r>
        <w:rPr>
          <w:sz w:val="24"/>
          <w:szCs w:val="24"/>
          <w:vertAlign w:val="subscript"/>
        </w:rPr>
        <w:t>1</w:t>
      </w:r>
      <w:r>
        <w:t>串联．不符合题意．</w:t>
      </w:r>
    </w:p>
    <w:p w14:paraId="0DB3B3CB" w14:textId="77777777" w:rsidR="00BC2B37" w:rsidRDefault="00BC2B37">
      <w:pPr>
        <w:pStyle w:val="DefaultParagraph"/>
      </w:pPr>
      <w:r>
        <w:t>C</w:t>
      </w:r>
      <w:r>
        <w:t>、两灯泡并联，电压表与灯</w:t>
      </w:r>
      <w:r>
        <w:t>L</w:t>
      </w:r>
      <w:r>
        <w:rPr>
          <w:sz w:val="24"/>
          <w:szCs w:val="24"/>
          <w:vertAlign w:val="subscript"/>
        </w:rPr>
        <w:t>1</w:t>
      </w:r>
      <w:r>
        <w:t>并联；但电压表的正负接线柱接反了．不符合题意．</w:t>
      </w:r>
    </w:p>
    <w:p w14:paraId="420525B3" w14:textId="77777777" w:rsidR="00BC2B37" w:rsidRDefault="00BC2B37">
      <w:pPr>
        <w:pStyle w:val="DefaultParagraph"/>
      </w:pPr>
      <w:r>
        <w:t>D</w:t>
      </w:r>
      <w:r>
        <w:t>、两灯泡并联，开关与两灯泡并联，闭合后会造成对电源的短路，电路连接错误．不符合题意．</w:t>
      </w:r>
    </w:p>
    <w:p w14:paraId="5A840B48" w14:textId="77777777" w:rsidR="00BC2B37" w:rsidRDefault="00BC2B37">
      <w:pPr>
        <w:pStyle w:val="DefaultParagraph"/>
      </w:pPr>
      <w:r>
        <w:t>故选</w:t>
      </w:r>
      <w:r>
        <w:t>A</w:t>
      </w:r>
      <w:r>
        <w:t>．</w:t>
      </w:r>
    </w:p>
    <w:p w14:paraId="16B1BF65" w14:textId="77777777" w:rsidR="00BC2B37" w:rsidRDefault="00BC2B37">
      <w:pPr>
        <w:pStyle w:val="DefaultParagraph"/>
      </w:pPr>
      <w:r>
        <w:rPr>
          <w:color w:val="0000FF"/>
        </w:rPr>
        <w:t>点评：</w:t>
      </w:r>
      <w:r>
        <w:t>本题主要考查电压表的正确使用：电压表并联在电路中，不要超过电压表的量程，电流从正接线柱流入从负极线柱流出．</w:t>
      </w:r>
    </w:p>
    <w:p w14:paraId="3C08514B" w14:textId="77777777" w:rsidR="00BC2B37" w:rsidRDefault="00BC2B37">
      <w:pPr>
        <w:pStyle w:val="DefaultParagraph"/>
      </w:pPr>
    </w:p>
    <w:p w14:paraId="26238EA7" w14:textId="77777777" w:rsidR="00BC2B37" w:rsidRDefault="00BC2B37">
      <w:pPr>
        <w:pStyle w:val="DefaultParagraph"/>
      </w:pPr>
      <w:r>
        <w:lastRenderedPageBreak/>
        <w:t>7</w:t>
      </w:r>
      <w:r>
        <w:t>．（</w:t>
      </w:r>
      <w:r>
        <w:t>2011</w:t>
      </w:r>
      <w:r>
        <w:t>•</w:t>
      </w:r>
      <w:r>
        <w:t>深圳）冬天，人说话时，可以看到口里呼出</w:t>
      </w:r>
      <w:r>
        <w:t>“</w:t>
      </w:r>
      <w:r>
        <w:t>白气</w:t>
      </w:r>
      <w:r>
        <w:t>”</w:t>
      </w:r>
      <w:r>
        <w:t>；夏天，打开冰箱时，也可以看到从冰箱里冲出</w:t>
      </w:r>
      <w:r>
        <w:t>“</w:t>
      </w:r>
      <w:r>
        <w:t>白气</w:t>
      </w:r>
      <w:r>
        <w:t>”</w:t>
      </w:r>
      <w:r>
        <w:t>．下列对这两次</w:t>
      </w:r>
      <w:r>
        <w:t>“</w:t>
      </w:r>
      <w:r>
        <w:t>白气</w:t>
      </w:r>
      <w:r>
        <w:t>”</w:t>
      </w:r>
      <w:r>
        <w:t>产生的原因，分析正确的是（　　）</w:t>
      </w:r>
    </w:p>
    <w:p w14:paraId="3D245F6E" w14:textId="77777777" w:rsidR="00BC2B37" w:rsidRDefault="00BC2B37">
      <w:pPr>
        <w:pStyle w:val="DefaultParagraph"/>
      </w:pPr>
      <w:r>
        <w:tab/>
        <w:t>A</w:t>
      </w:r>
      <w:r>
        <w:t>．冰箱里冲出的</w:t>
      </w:r>
      <w:r>
        <w:t>“</w:t>
      </w:r>
      <w:r>
        <w:t>白气</w:t>
      </w:r>
      <w:r>
        <w:t>”</w:t>
      </w:r>
      <w:r>
        <w:t>是冰箱里的气体液化产生的</w:t>
      </w:r>
      <w:r>
        <w:tab/>
      </w:r>
      <w:r>
        <w:tab/>
        <w:t>B</w:t>
      </w:r>
      <w:r>
        <w:t>．冰箱里冲出的</w:t>
      </w:r>
      <w:r>
        <w:t>“</w:t>
      </w:r>
      <w:r>
        <w:t>白气</w:t>
      </w:r>
      <w:r>
        <w:t>”</w:t>
      </w:r>
      <w:r>
        <w:t>是冰箱里的气体汽化产生的</w:t>
      </w:r>
      <w:r>
        <w:tab/>
      </w:r>
      <w:r>
        <w:tab/>
        <w:t>C</w:t>
      </w:r>
      <w:r>
        <w:t>．口里呼出的</w:t>
      </w:r>
      <w:r>
        <w:t>“</w:t>
      </w:r>
      <w:r>
        <w:t>白气</w:t>
      </w:r>
      <w:r>
        <w:t>”</w:t>
      </w:r>
      <w:r>
        <w:t>是口里的气体液化产生的</w:t>
      </w:r>
      <w:r>
        <w:tab/>
      </w:r>
      <w:r>
        <w:tab/>
        <w:t>D</w:t>
      </w:r>
      <w:r>
        <w:t>．口里呼出的</w:t>
      </w:r>
      <w:r>
        <w:t>“</w:t>
      </w:r>
      <w:r>
        <w:t>白气</w:t>
      </w:r>
      <w:r>
        <w:t>”</w:t>
      </w:r>
      <w:r>
        <w:t>是口里的气体汽化产生的</w:t>
      </w:r>
    </w:p>
    <w:p w14:paraId="376DD2BB" w14:textId="77777777" w:rsidR="00BC2B37" w:rsidRDefault="00BC2B37">
      <w:pPr>
        <w:pStyle w:val="DefaultParagraph"/>
      </w:pPr>
      <w:r>
        <w:rPr>
          <w:color w:val="0000FF"/>
        </w:rPr>
        <w:t>考点</w:t>
      </w:r>
      <w:r>
        <w:t>：液化及液化现象。</w:t>
      </w:r>
    </w:p>
    <w:p w14:paraId="0B3A2CA0" w14:textId="77777777" w:rsidR="00BC2B37" w:rsidRDefault="00BC2B37">
      <w:pPr>
        <w:pStyle w:val="DefaultParagraph"/>
      </w:pPr>
      <w:r>
        <w:rPr>
          <w:color w:val="0000FF"/>
        </w:rPr>
        <w:t>专题</w:t>
      </w:r>
      <w:r>
        <w:t>：应用题。</w:t>
      </w:r>
    </w:p>
    <w:p w14:paraId="51CE9DB0" w14:textId="77777777" w:rsidR="00BC2B37" w:rsidRDefault="00BC2B37">
      <w:pPr>
        <w:pStyle w:val="DefaultParagraph"/>
      </w:pPr>
      <w:r>
        <w:rPr>
          <w:color w:val="0000FF"/>
        </w:rPr>
        <w:t>分析：</w:t>
      </w:r>
      <w:r>
        <w:t>物质由气态变为液态是液化现象．水蒸气遇冷变为小水珠形成白气．</w:t>
      </w:r>
    </w:p>
    <w:p w14:paraId="7E843F2D" w14:textId="77777777" w:rsidR="00BC2B37" w:rsidRDefault="00BC2B37">
      <w:pPr>
        <w:pStyle w:val="DefaultParagraph"/>
      </w:pPr>
      <w:r>
        <w:rPr>
          <w:color w:val="0000FF"/>
        </w:rPr>
        <w:t>解答：</w:t>
      </w:r>
      <w:r>
        <w:t>解：冰箱里冲出的白气和是空气中的水蒸气遇冷液化形成的，口里呼出的</w:t>
      </w:r>
      <w:r>
        <w:t>“</w:t>
      </w:r>
      <w:r>
        <w:t>白气</w:t>
      </w:r>
      <w:r>
        <w:t>”</w:t>
      </w:r>
      <w:r>
        <w:t>是口里的水蒸气遇冷液化形成的．</w:t>
      </w:r>
    </w:p>
    <w:p w14:paraId="3278A42C" w14:textId="77777777" w:rsidR="00BC2B37" w:rsidRDefault="00BC2B37">
      <w:pPr>
        <w:pStyle w:val="DefaultParagraph"/>
      </w:pPr>
      <w:r>
        <w:t>故选</w:t>
      </w:r>
      <w:r>
        <w:t>C</w:t>
      </w:r>
      <w:r>
        <w:t>．</w:t>
      </w:r>
    </w:p>
    <w:p w14:paraId="593F0B84" w14:textId="77777777" w:rsidR="00BC2B37" w:rsidRDefault="00BC2B37">
      <w:pPr>
        <w:pStyle w:val="DefaultParagraph"/>
      </w:pPr>
      <w:r>
        <w:rPr>
          <w:color w:val="0000FF"/>
        </w:rPr>
        <w:t>点评：</w:t>
      </w:r>
      <w:r>
        <w:t>此题考查了生活中的液化现象，要记住白气不是气体，而是水蒸气液化成的小水珠．</w:t>
      </w:r>
    </w:p>
    <w:p w14:paraId="62A9B77E" w14:textId="77777777" w:rsidR="00BC2B37" w:rsidRDefault="00BC2B37">
      <w:pPr>
        <w:pStyle w:val="DefaultParagraph"/>
      </w:pPr>
    </w:p>
    <w:p w14:paraId="23F1563C" w14:textId="77777777" w:rsidR="00BC2B37" w:rsidRDefault="00BC2B37">
      <w:pPr>
        <w:pStyle w:val="DefaultParagraph"/>
      </w:pPr>
      <w:r>
        <w:t>8</w:t>
      </w:r>
      <w:r>
        <w:t>．（</w:t>
      </w:r>
      <w:r>
        <w:t>2011</w:t>
      </w:r>
      <w:r>
        <w:t>•</w:t>
      </w:r>
      <w:r>
        <w:t>深圳）如图是研究滚摆运动的实验，在滚摆向上运动的过程中，若不计阻力，下列说法中正确的是（　　）</w:t>
      </w:r>
    </w:p>
    <w:p w14:paraId="7C860021" w14:textId="77777777" w:rsidR="00BC2B37" w:rsidRDefault="00BC2B37">
      <w:pPr>
        <w:pStyle w:val="DefaultParagraph"/>
      </w:pPr>
      <w:r>
        <w:pict w14:anchorId="5E4F017B">
          <v:shape id="图片 44" o:spid="_x0000_i1068" type="#_x0000_t75" alt="菁优网：http://www.jyeoo.com" style="width:69pt;height:115.5pt">
            <v:fill o:detectmouseclick="t"/>
            <v:imagedata r:id="rId50" o:title="www.jyeoo"/>
          </v:shape>
        </w:pict>
      </w:r>
    </w:p>
    <w:p w14:paraId="3BBFE501" w14:textId="77777777" w:rsidR="00BC2B37" w:rsidRDefault="00BC2B37">
      <w:pPr>
        <w:pStyle w:val="DefaultParagraph"/>
      </w:pPr>
      <w:r>
        <w:tab/>
        <w:t>A</w:t>
      </w:r>
      <w:r>
        <w:t>．动能转化为重力势能，机械能不变</w:t>
      </w:r>
      <w:r>
        <w:tab/>
      </w:r>
      <w:r>
        <w:tab/>
        <w:t>B</w:t>
      </w:r>
      <w:r>
        <w:t>．动能转化为重力势能，机械能增加</w:t>
      </w:r>
      <w:r>
        <w:tab/>
      </w:r>
      <w:r>
        <w:tab/>
        <w:t>C</w:t>
      </w:r>
      <w:r>
        <w:t>．重力势能转化为动能，机械能不变</w:t>
      </w:r>
      <w:r>
        <w:tab/>
      </w:r>
      <w:r>
        <w:tab/>
        <w:t>D</w:t>
      </w:r>
      <w:r>
        <w:t>．重力势能转化为动能，机械能减少</w:t>
      </w:r>
    </w:p>
    <w:p w14:paraId="4BC12A4F" w14:textId="77777777" w:rsidR="00BC2B37" w:rsidRDefault="00BC2B37">
      <w:pPr>
        <w:pStyle w:val="DefaultParagraph"/>
      </w:pPr>
      <w:r>
        <w:rPr>
          <w:color w:val="0000FF"/>
        </w:rPr>
        <w:t>考点</w:t>
      </w:r>
      <w:r>
        <w:t>：能量转化的现象；机械能。</w:t>
      </w:r>
    </w:p>
    <w:p w14:paraId="4C80F576" w14:textId="77777777" w:rsidR="00BC2B37" w:rsidRDefault="00BC2B37">
      <w:pPr>
        <w:pStyle w:val="DefaultParagraph"/>
      </w:pPr>
      <w:r>
        <w:rPr>
          <w:color w:val="0000FF"/>
        </w:rPr>
        <w:t>分析：</w:t>
      </w:r>
      <w:r>
        <w:t>分析滚摆的向上运动时的速度及高度的变化，则可知动能及重力势能的变化；根据机械能的定义可知机械能的变化．</w:t>
      </w:r>
    </w:p>
    <w:p w14:paraId="0A5584C4" w14:textId="77777777" w:rsidR="00BC2B37" w:rsidRDefault="00BC2B37">
      <w:pPr>
        <w:pStyle w:val="DefaultParagraph"/>
      </w:pPr>
      <w:r>
        <w:rPr>
          <w:color w:val="0000FF"/>
        </w:rPr>
        <w:t>解答：</w:t>
      </w:r>
      <w:r>
        <w:t>解：滚摆向上运动的过程中，由于高度升高，则重力势能增加，同时速度减小，则动能减小；即动能转化为了重力势能；</w:t>
      </w:r>
    </w:p>
    <w:p w14:paraId="0DD2FEF7" w14:textId="77777777" w:rsidR="00BC2B37" w:rsidRDefault="00BC2B37">
      <w:pPr>
        <w:pStyle w:val="DefaultParagraph"/>
      </w:pPr>
      <w:r>
        <w:t>因重力势能和动能统称为机械能；且不计阻力则没有其他能量产生；故机械能应保持不变；</w:t>
      </w:r>
    </w:p>
    <w:p w14:paraId="728C0033" w14:textId="77777777" w:rsidR="00BC2B37" w:rsidRDefault="00BC2B37">
      <w:pPr>
        <w:pStyle w:val="DefaultParagraph"/>
      </w:pPr>
      <w:r>
        <w:t>故选</w:t>
      </w:r>
      <w:r>
        <w:t xml:space="preserve"> A</w:t>
      </w:r>
      <w:r>
        <w:t>．</w:t>
      </w:r>
    </w:p>
    <w:p w14:paraId="7FF0A6C0" w14:textId="77777777" w:rsidR="00BC2B37" w:rsidRDefault="00BC2B37">
      <w:pPr>
        <w:pStyle w:val="DefaultParagraph"/>
      </w:pPr>
      <w:r>
        <w:rPr>
          <w:color w:val="0000FF"/>
        </w:rPr>
        <w:t>点评：</w:t>
      </w:r>
      <w:r>
        <w:t>本题考查了机械能的定义及动能和重力势能的相互转化，注意在只有重力做功的情况下，重力势能和动能可以相互转化，但总量是保持不变的．</w:t>
      </w:r>
    </w:p>
    <w:p w14:paraId="4E3A0843" w14:textId="77777777" w:rsidR="00BC2B37" w:rsidRDefault="00BC2B37">
      <w:pPr>
        <w:pStyle w:val="DefaultParagraph"/>
      </w:pPr>
    </w:p>
    <w:p w14:paraId="235BDD90" w14:textId="77777777" w:rsidR="00BC2B37" w:rsidRDefault="00BC2B37">
      <w:pPr>
        <w:pStyle w:val="DefaultParagraph"/>
      </w:pPr>
      <w:r>
        <w:t>9</w:t>
      </w:r>
      <w:r>
        <w:t>．（</w:t>
      </w:r>
      <w:r>
        <w:t>2011</w:t>
      </w:r>
      <w:r>
        <w:t>•</w:t>
      </w:r>
      <w:r>
        <w:t>深圳）质量为</w:t>
      </w:r>
      <w:r>
        <w:t>120g</w:t>
      </w:r>
      <w:r>
        <w:t>的匀质的长方体物体，长、宽、高分别是</w:t>
      </w:r>
      <w:r>
        <w:t>5cm</w:t>
      </w:r>
      <w:r>
        <w:t>、</w:t>
      </w:r>
      <w:r>
        <w:t>4cm</w:t>
      </w:r>
      <w:r>
        <w:t>、</w:t>
      </w:r>
      <w:r>
        <w:t>3cm</w:t>
      </w:r>
      <w:r>
        <w:t>，在</w:t>
      </w:r>
      <w:r>
        <w:t>10N</w:t>
      </w:r>
      <w:r>
        <w:t>水平拉力的作用下，物体在水平面上移动了</w:t>
      </w:r>
      <w:r>
        <w:t>1m</w:t>
      </w:r>
      <w:r>
        <w:t>（如图），下列叙述不正确的是（</w:t>
      </w:r>
      <w:r>
        <w:t>g</w:t>
      </w:r>
      <w:r>
        <w:t>取</w:t>
      </w:r>
      <w:r>
        <w:t>10N/Kg</w:t>
      </w:r>
      <w:r>
        <w:t>）（　　）</w:t>
      </w:r>
    </w:p>
    <w:p w14:paraId="164FB462" w14:textId="77777777" w:rsidR="00BC2B37" w:rsidRDefault="00BC2B37">
      <w:pPr>
        <w:pStyle w:val="DefaultParagraph"/>
      </w:pPr>
      <w:r>
        <w:pict w14:anchorId="17F8B423">
          <v:shape id="图片 45" o:spid="_x0000_i1069" type="#_x0000_t75" alt="菁优网：http://www.jyeoo.com" style="width:168pt;height:45pt">
            <v:fill o:detectmouseclick="t"/>
            <v:imagedata r:id="rId51" o:title="www.jyeoo"/>
          </v:shape>
        </w:pict>
      </w:r>
    </w:p>
    <w:p w14:paraId="0AC7C9A1" w14:textId="77777777" w:rsidR="00BC2B37" w:rsidRDefault="00BC2B37">
      <w:pPr>
        <w:pStyle w:val="DefaultParagraph"/>
      </w:pPr>
      <w:r>
        <w:lastRenderedPageBreak/>
        <w:tab/>
        <w:t>A</w:t>
      </w:r>
      <w:r>
        <w:t>．该物体的密度大于水的密度</w:t>
      </w:r>
      <w:r>
        <w:tab/>
      </w:r>
      <w:r>
        <w:tab/>
        <w:t>B</w:t>
      </w:r>
      <w:r>
        <w:t>．将物体浸没在水中时受到的浮力小于重力</w:t>
      </w:r>
      <w:r>
        <w:tab/>
      </w:r>
      <w:r>
        <w:tab/>
        <w:t>C</w:t>
      </w:r>
      <w:r>
        <w:t>．在此过程中，拉力所做的功为</w:t>
      </w:r>
      <w:r>
        <w:t>10J</w:t>
      </w:r>
      <w:r>
        <w:tab/>
      </w:r>
      <w:r>
        <w:tab/>
        <w:t>D</w:t>
      </w:r>
      <w:r>
        <w:t>．图中物体对地面产生的最小压强</w:t>
      </w:r>
      <w:r>
        <w:t>6000Pa</w:t>
      </w:r>
    </w:p>
    <w:p w14:paraId="2D8ED78B" w14:textId="77777777" w:rsidR="00BC2B37" w:rsidRDefault="00BC2B37">
      <w:pPr>
        <w:pStyle w:val="DefaultParagraph"/>
      </w:pPr>
      <w:r>
        <w:rPr>
          <w:color w:val="0000FF"/>
        </w:rPr>
        <w:t>考点</w:t>
      </w:r>
      <w:r>
        <w:t>：减小压强的方法及其应用；物体的浮沉条件及其应用；功的计算。</w:t>
      </w:r>
    </w:p>
    <w:p w14:paraId="5BEFAFDC" w14:textId="77777777" w:rsidR="00BC2B37" w:rsidRDefault="00BC2B37">
      <w:pPr>
        <w:pStyle w:val="DefaultParagraph"/>
      </w:pPr>
      <w:r>
        <w:rPr>
          <w:color w:val="0000FF"/>
        </w:rPr>
        <w:t>专题</w:t>
      </w:r>
      <w:r>
        <w:t>：计算题。</w:t>
      </w:r>
    </w:p>
    <w:p w14:paraId="153A65E3" w14:textId="77777777" w:rsidR="00BC2B37" w:rsidRDefault="00BC2B37">
      <w:pPr>
        <w:pStyle w:val="DefaultParagraph"/>
      </w:pPr>
      <w:r>
        <w:rPr>
          <w:color w:val="0000FF"/>
        </w:rPr>
        <w:t>分析：</w:t>
      </w:r>
      <w:r>
        <w:t>A</w:t>
      </w:r>
      <w:r>
        <w:t>、根据质量为</w:t>
      </w:r>
      <w:r>
        <w:t>120g</w:t>
      </w:r>
      <w:r>
        <w:t>，利用长、宽、高计算出其体积，然后利用密度公式求出其密度与水的密度比较即可；</w:t>
      </w:r>
    </w:p>
    <w:p w14:paraId="7C637C92" w14:textId="77777777" w:rsidR="00BC2B37" w:rsidRDefault="00BC2B37">
      <w:pPr>
        <w:pStyle w:val="DefaultParagraph"/>
      </w:pPr>
      <w:r>
        <w:t>B</w:t>
      </w:r>
      <w:r>
        <w:t>、根据求出的密度，利用物体的浮沉条件可判断出其浮力与重力的关系；</w:t>
      </w:r>
    </w:p>
    <w:p w14:paraId="0FAED558" w14:textId="77777777" w:rsidR="00BC2B37" w:rsidRDefault="00BC2B37">
      <w:pPr>
        <w:pStyle w:val="DefaultParagraph"/>
      </w:pPr>
      <w:r>
        <w:t>C</w:t>
      </w:r>
      <w:r>
        <w:t>、利用</w:t>
      </w:r>
      <w:r>
        <w:t>W=FS</w:t>
      </w:r>
      <w:r>
        <w:t>可求出在此过程中，拉力所做的功；</w:t>
      </w:r>
    </w:p>
    <w:p w14:paraId="413B3E73" w14:textId="77777777" w:rsidR="00BC2B37" w:rsidRDefault="00BC2B37">
      <w:pPr>
        <w:pStyle w:val="DefaultParagraph"/>
      </w:pPr>
      <w:r>
        <w:t>D</w:t>
      </w:r>
      <w:r>
        <w:t>、根据物体的质量，利用</w:t>
      </w:r>
      <w:r>
        <w:t>G=mg</w:t>
      </w:r>
      <w:r>
        <w:t>求出其重力，此时重力即为压力，再根据</w:t>
      </w:r>
      <w:r>
        <w:t>P=</w:t>
      </w:r>
      <w:r>
        <w:rPr>
          <w:position w:val="-22"/>
        </w:rPr>
        <w:pict w14:anchorId="3B235E22">
          <v:shape id="图片 46" o:spid="_x0000_i1070" type="#_x0000_t75" alt="菁优网-jyeoo" style="width:7.5pt;height:26.25pt">
            <v:fill o:detectmouseclick="t"/>
            <v:imagedata r:id="rId52" o:title="菁优网-jyeoo"/>
          </v:shape>
        </w:pict>
      </w:r>
      <w:r>
        <w:t>求出面积最大时的压强即可．</w:t>
      </w:r>
    </w:p>
    <w:p w14:paraId="18D7A56F" w14:textId="77777777" w:rsidR="00BC2B37" w:rsidRDefault="00BC2B37">
      <w:pPr>
        <w:pStyle w:val="DefaultParagraph"/>
      </w:pPr>
      <w:r>
        <w:rPr>
          <w:color w:val="0000FF"/>
        </w:rPr>
        <w:t>解答：</w:t>
      </w:r>
      <w:r>
        <w:t>解：</w:t>
      </w:r>
      <w:r>
        <w:t>A</w:t>
      </w:r>
      <w:r>
        <w:t>、</w:t>
      </w:r>
      <w:r>
        <w:t>m=120g</w:t>
      </w:r>
      <w:r>
        <w:t>，</w:t>
      </w:r>
      <w:r>
        <w:t>V=5cm</w:t>
      </w:r>
      <w:r>
        <w:t>×</w:t>
      </w:r>
      <w:r>
        <w:t>4cm</w:t>
      </w:r>
      <w:r>
        <w:t>×</w:t>
      </w:r>
      <w:r>
        <w:t>3cm=60cm</w:t>
      </w:r>
      <w:r>
        <w:rPr>
          <w:sz w:val="24"/>
          <w:szCs w:val="24"/>
          <w:vertAlign w:val="superscript"/>
        </w:rPr>
        <w:t>3</w:t>
      </w:r>
      <w:r>
        <w:t>，则</w:t>
      </w:r>
      <w:r>
        <w:t>ρ</w:t>
      </w:r>
      <w:r>
        <w:t>=</w:t>
      </w:r>
      <w:r>
        <w:rPr>
          <w:position w:val="-22"/>
        </w:rPr>
        <w:pict w14:anchorId="56DF19C3">
          <v:shape id="图片 47" o:spid="_x0000_i1071" type="#_x0000_t75" alt="菁优网-jyeoo" style="width:7.5pt;height:26.25pt">
            <v:fill o:detectmouseclick="t"/>
            <v:imagedata r:id="rId53" o:title="菁优网-jyeoo"/>
          </v:shape>
        </w:pict>
      </w:r>
      <w:r>
        <w:t>=</w:t>
      </w:r>
      <w:r>
        <w:rPr>
          <w:position w:val="-30"/>
        </w:rPr>
        <w:pict w14:anchorId="47EC3EC2">
          <v:shape id="图片 48" o:spid="_x0000_i1072" type="#_x0000_t75" alt="菁优网-jyeoo" style="width:33.75pt;height:31.5pt">
            <v:fill o:detectmouseclick="t"/>
            <v:imagedata r:id="rId54" o:title="菁优网-jyeoo"/>
          </v:shape>
        </w:pict>
      </w:r>
      <w:r>
        <w:t>=2g/cm</w:t>
      </w:r>
      <w:r>
        <w:rPr>
          <w:sz w:val="24"/>
          <w:szCs w:val="24"/>
          <w:vertAlign w:val="superscript"/>
        </w:rPr>
        <w:t>3</w:t>
      </w:r>
      <w:r>
        <w:t>＞</w:t>
      </w:r>
      <w:r>
        <w:t>ρ</w:t>
      </w:r>
      <w:r>
        <w:rPr>
          <w:sz w:val="24"/>
          <w:szCs w:val="24"/>
          <w:vertAlign w:val="subscript"/>
        </w:rPr>
        <w:t>水</w:t>
      </w:r>
      <w:r>
        <w:t>，故本选项正确，但不符合题意；</w:t>
      </w:r>
    </w:p>
    <w:p w14:paraId="23F25D21" w14:textId="77777777" w:rsidR="00BC2B37" w:rsidRDefault="00BC2B37">
      <w:pPr>
        <w:pStyle w:val="DefaultParagraph"/>
      </w:pPr>
      <w:r>
        <w:t>B</w:t>
      </w:r>
      <w:r>
        <w:t>、因为该物体的密度大于水的密度，所以将物体浸没在水中时．该物体将下沉，其受到的浮力小于重力，故本选项正确，但不符合题意；</w:t>
      </w:r>
    </w:p>
    <w:p w14:paraId="23EB919C" w14:textId="77777777" w:rsidR="00BC2B37" w:rsidRDefault="00BC2B37">
      <w:pPr>
        <w:pStyle w:val="DefaultParagraph"/>
      </w:pPr>
      <w:r>
        <w:t>C</w:t>
      </w:r>
      <w:r>
        <w:t>、在此过程中，拉力所做的功为</w:t>
      </w:r>
      <w:r>
        <w:t>W=FS=10N</w:t>
      </w:r>
      <w:r>
        <w:t>×</w:t>
      </w:r>
      <w:r>
        <w:t>1m=10J</w:t>
      </w:r>
      <w:r>
        <w:t>，故本选项正确，但不符合题意；</w:t>
      </w:r>
    </w:p>
    <w:p w14:paraId="1F3DC040" w14:textId="77777777" w:rsidR="00BC2B37" w:rsidRDefault="00BC2B37">
      <w:pPr>
        <w:pStyle w:val="DefaultParagraph"/>
      </w:pPr>
      <w:r>
        <w:t>D</w:t>
      </w:r>
      <w:r>
        <w:t>、物体重力</w:t>
      </w:r>
      <w:r>
        <w:t>G=mg=0.12kg</w:t>
      </w:r>
      <w:r>
        <w:t>×</w:t>
      </w:r>
      <w:r>
        <w:t>10N/kg=1.2N</w:t>
      </w:r>
      <w:r>
        <w:t>，最大面积</w:t>
      </w:r>
      <w:r>
        <w:t>S=5cm</w:t>
      </w:r>
      <w:r>
        <w:t>×</w:t>
      </w:r>
      <w:r>
        <w:t>4cm=20cm</w:t>
      </w:r>
      <w:r>
        <w:rPr>
          <w:sz w:val="24"/>
          <w:szCs w:val="24"/>
          <w:vertAlign w:val="superscript"/>
        </w:rPr>
        <w:t>2</w:t>
      </w:r>
      <w:r>
        <w:t>=2</w:t>
      </w:r>
      <w:r>
        <w:t>×</w:t>
      </w:r>
      <w:r>
        <w:t>10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t>m</w:t>
      </w:r>
      <w:r>
        <w:rPr>
          <w:sz w:val="24"/>
          <w:szCs w:val="24"/>
          <w:vertAlign w:val="superscript"/>
        </w:rPr>
        <w:t>2</w:t>
      </w:r>
      <w:r>
        <w:t>，</w:t>
      </w:r>
    </w:p>
    <w:p w14:paraId="1F052208" w14:textId="77777777" w:rsidR="00BC2B37" w:rsidRDefault="00BC2B37">
      <w:pPr>
        <w:pStyle w:val="DefaultParagraph"/>
      </w:pPr>
      <w:r>
        <w:t>P=</w:t>
      </w:r>
      <w:r>
        <w:rPr>
          <w:position w:val="-22"/>
        </w:rPr>
        <w:pict w14:anchorId="4D30680D">
          <v:shape id="图片 49" o:spid="_x0000_i1073" type="#_x0000_t75" alt="菁优网-jyeoo" style="width:7.5pt;height:26.25pt">
            <v:fill o:detectmouseclick="t"/>
            <v:imagedata r:id="rId55" o:title="菁优网-jyeoo"/>
          </v:shape>
        </w:pict>
      </w:r>
      <w:r>
        <w:t>=</w:t>
      </w:r>
      <w:r>
        <w:rPr>
          <w:position w:val="-30"/>
        </w:rPr>
        <w:pict w14:anchorId="551490D0">
          <v:shape id="图片 50" o:spid="_x0000_i1074" type="#_x0000_t75" alt="菁优网-jyeoo" style="width:63pt;height:30.75pt">
            <v:fill o:detectmouseclick="t"/>
            <v:imagedata r:id="rId56" o:title="菁优网-jyeoo"/>
          </v:shape>
        </w:pict>
      </w:r>
      <w:r>
        <w:t>=600Pa</w:t>
      </w:r>
      <w:r>
        <w:t>．故本选项错误，但符合题意．</w:t>
      </w:r>
    </w:p>
    <w:p w14:paraId="22F74B06" w14:textId="77777777" w:rsidR="00BC2B37" w:rsidRDefault="00BC2B37">
      <w:pPr>
        <w:pStyle w:val="DefaultParagraph"/>
      </w:pPr>
      <w:r>
        <w:t>故选</w:t>
      </w:r>
      <w:r>
        <w:t>D</w:t>
      </w:r>
      <w:r>
        <w:t>．</w:t>
      </w:r>
    </w:p>
    <w:p w14:paraId="0405EEEA" w14:textId="77777777" w:rsidR="00BC2B37" w:rsidRDefault="00BC2B37">
      <w:pPr>
        <w:pStyle w:val="DefaultParagraph"/>
      </w:pPr>
      <w:r>
        <w:rPr>
          <w:color w:val="0000FF"/>
        </w:rPr>
        <w:t>点评：</w:t>
      </w:r>
      <w:r>
        <w:t>此题涉及到的知识点较多，综合性较强，注意计算时要注意统一使用国际制单位，记住做功的两个必要条件是解题的关键，特别是移动的距离必须是在拉力的作用下移动的．</w:t>
      </w:r>
    </w:p>
    <w:p w14:paraId="72AB304A" w14:textId="77777777" w:rsidR="00BC2B37" w:rsidRDefault="00BC2B37">
      <w:pPr>
        <w:pStyle w:val="DefaultParagraph"/>
      </w:pPr>
    </w:p>
    <w:p w14:paraId="2C688A4F" w14:textId="77777777" w:rsidR="00BC2B37" w:rsidRDefault="00BC2B37">
      <w:pPr>
        <w:pStyle w:val="DefaultParagraph"/>
      </w:pPr>
      <w:r>
        <w:t>10</w:t>
      </w:r>
      <w:r>
        <w:t>．（</w:t>
      </w:r>
      <w:r>
        <w:t>2011</w:t>
      </w:r>
      <w:r>
        <w:t>•</w:t>
      </w:r>
      <w:r>
        <w:t>深圳）做功可以改变物体的内能，下图中物体的内能减少的是（　　）</w:t>
      </w:r>
    </w:p>
    <w:p w14:paraId="418EC341" w14:textId="77777777" w:rsidR="00BC2B37" w:rsidRDefault="00BC2B37">
      <w:pPr>
        <w:pStyle w:val="DefaultParagraph"/>
      </w:pPr>
      <w:r>
        <w:tab/>
        <w:t>A</w:t>
      </w:r>
      <w:r>
        <w:t>．</w:t>
      </w:r>
      <w:r>
        <w:pict w14:anchorId="11047074">
          <v:shape id="图片 51" o:spid="_x0000_i1075" type="#_x0000_t75" alt="菁优网：http://www.jyeoo.com" style="width:34.5pt;height:109.5pt">
            <v:fill o:detectmouseclick="t"/>
            <v:imagedata r:id="rId57" o:title="www.jyeoo"/>
          </v:shape>
        </w:pict>
      </w:r>
    </w:p>
    <w:p w14:paraId="1CE56431" w14:textId="77777777" w:rsidR="00BC2B37" w:rsidRDefault="00BC2B37">
      <w:pPr>
        <w:pStyle w:val="DefaultParagraph"/>
      </w:pPr>
      <w:r>
        <w:t>压缩气体做功</w:t>
      </w:r>
      <w:r>
        <w:tab/>
      </w:r>
      <w:r>
        <w:tab/>
        <w:t>B</w:t>
      </w:r>
      <w:r>
        <w:t>．</w:t>
      </w:r>
      <w:r>
        <w:pict w14:anchorId="725AD367">
          <v:shape id="图片 52" o:spid="_x0000_i1076" type="#_x0000_t75" alt="菁优网：http://www.jyeoo.com" style="width:78pt;height:86.25pt">
            <v:fill o:detectmouseclick="t"/>
            <v:imagedata r:id="rId58" o:title="www.jyeoo"/>
          </v:shape>
        </w:pict>
      </w:r>
    </w:p>
    <w:p w14:paraId="27415B88" w14:textId="77777777" w:rsidR="00BC2B37" w:rsidRDefault="00BC2B37">
      <w:pPr>
        <w:pStyle w:val="DefaultParagraph"/>
      </w:pPr>
      <w:r>
        <w:lastRenderedPageBreak/>
        <w:t>钻木取火</w:t>
      </w:r>
      <w:r>
        <w:tab/>
      </w:r>
      <w:r>
        <w:tab/>
        <w:t>C</w:t>
      </w:r>
      <w:r>
        <w:t>．</w:t>
      </w:r>
      <w:r>
        <w:pict w14:anchorId="216CF847">
          <v:shape id="图片 53" o:spid="_x0000_i1077" type="#_x0000_t75" alt="菁优网：http://www.jyeoo.com" style="width:90.75pt;height:52.5pt">
            <v:fill o:detectmouseclick="t"/>
            <v:imagedata r:id="rId59" o:title="www.jyeoo"/>
          </v:shape>
        </w:pict>
      </w:r>
    </w:p>
    <w:p w14:paraId="11613EEF" w14:textId="77777777" w:rsidR="00BC2B37" w:rsidRDefault="00BC2B37">
      <w:pPr>
        <w:pStyle w:val="DefaultParagraph"/>
      </w:pPr>
      <w:r>
        <w:t>克服摩擦做功</w:t>
      </w:r>
      <w:r>
        <w:tab/>
      </w:r>
      <w:r>
        <w:tab/>
        <w:t>D</w:t>
      </w:r>
      <w:r>
        <w:t>．</w:t>
      </w:r>
      <w:r>
        <w:pict w14:anchorId="6C7D77F5">
          <v:shape id="图片 54" o:spid="_x0000_i1078" type="#_x0000_t75" alt="菁优网：http://www.jyeoo.com" style="width:64.5pt;height:62.25pt">
            <v:fill o:detectmouseclick="t"/>
            <v:imagedata r:id="rId60" o:title="www.jyeoo"/>
          </v:shape>
        </w:pict>
      </w:r>
    </w:p>
    <w:p w14:paraId="5AB81816" w14:textId="77777777" w:rsidR="00BC2B37" w:rsidRDefault="00BC2B37">
      <w:pPr>
        <w:pStyle w:val="DefaultParagraph"/>
      </w:pPr>
      <w:r>
        <w:t>气体对外做功</w:t>
      </w:r>
    </w:p>
    <w:p w14:paraId="6380E5D9" w14:textId="77777777" w:rsidR="00BC2B37" w:rsidRDefault="00BC2B37">
      <w:pPr>
        <w:pStyle w:val="DefaultParagraph"/>
      </w:pPr>
      <w:r>
        <w:rPr>
          <w:color w:val="0000FF"/>
        </w:rPr>
        <w:t>考点</w:t>
      </w:r>
      <w:r>
        <w:t>：做功改变物体内能。</w:t>
      </w:r>
    </w:p>
    <w:p w14:paraId="62FE9836" w14:textId="77777777" w:rsidR="00BC2B37" w:rsidRDefault="00BC2B37">
      <w:pPr>
        <w:pStyle w:val="DefaultParagraph"/>
      </w:pPr>
      <w:r>
        <w:rPr>
          <w:color w:val="0000FF"/>
        </w:rPr>
        <w:t>专题</w:t>
      </w:r>
      <w:r>
        <w:t>：应用题。</w:t>
      </w:r>
    </w:p>
    <w:p w14:paraId="5C223C69" w14:textId="77777777" w:rsidR="00BC2B37" w:rsidRDefault="00BC2B37">
      <w:pPr>
        <w:pStyle w:val="DefaultParagraph"/>
      </w:pPr>
      <w:r>
        <w:rPr>
          <w:color w:val="0000FF"/>
        </w:rPr>
        <w:t>分析：</w:t>
      </w:r>
      <w:r>
        <w:t>解决此类问题要知道改变物体内能的方式有两种：做功和热传递；若对物体做功，物体的内能会增加；若物体对外做功，物体的内能会减小．</w:t>
      </w:r>
    </w:p>
    <w:p w14:paraId="28747E75" w14:textId="77777777" w:rsidR="00BC2B37" w:rsidRDefault="00BC2B37">
      <w:pPr>
        <w:pStyle w:val="DefaultParagraph"/>
      </w:pPr>
      <w:r>
        <w:rPr>
          <w:color w:val="0000FF"/>
        </w:rPr>
        <w:t>解答：</w:t>
      </w:r>
      <w:r>
        <w:t>解：</w:t>
      </w:r>
      <w:r>
        <w:t>A</w:t>
      </w:r>
      <w:r>
        <w:t>、压缩气体做功，即活塞对筒内的空气做功，使得空气的内能增加，温度升高，故该选项不符合题意；</w:t>
      </w:r>
    </w:p>
    <w:p w14:paraId="18242114" w14:textId="77777777" w:rsidR="00BC2B37" w:rsidRDefault="00BC2B37">
      <w:pPr>
        <w:pStyle w:val="DefaultParagraph"/>
      </w:pPr>
      <w:r>
        <w:t>B</w:t>
      </w:r>
      <w:r>
        <w:t>、钻木取火，即钻与木头间的摩擦力对木头做功，使得其内能增加，温度升高，当达到木头的燃烧点，即木头就会燃烧，故该选项不符合题意；</w:t>
      </w:r>
    </w:p>
    <w:p w14:paraId="3D15B630" w14:textId="77777777" w:rsidR="00BC2B37" w:rsidRDefault="00BC2B37">
      <w:pPr>
        <w:pStyle w:val="DefaultParagraph"/>
      </w:pPr>
      <w:r>
        <w:t>C</w:t>
      </w:r>
      <w:r>
        <w:t>、用绳与金属筒反复摩擦的过程，即是克服摩擦做功的过程，在这一过程中，物体增大，温度升高，最终使里面的酒精沸腾，故不符合题意；</w:t>
      </w:r>
    </w:p>
    <w:p w14:paraId="04FB1294" w14:textId="77777777" w:rsidR="00BC2B37" w:rsidRDefault="00BC2B37">
      <w:pPr>
        <w:pStyle w:val="DefaultParagraph"/>
      </w:pPr>
      <w:r>
        <w:t>D</w:t>
      </w:r>
      <w:r>
        <w:t>、瓶内的空气推开塞子时，是空气对外做功，其内能减小，温度降低，故符合题意．</w:t>
      </w:r>
    </w:p>
    <w:p w14:paraId="2F0461A7" w14:textId="77777777" w:rsidR="00BC2B37" w:rsidRDefault="00BC2B37">
      <w:pPr>
        <w:pStyle w:val="DefaultParagraph"/>
      </w:pPr>
      <w:r>
        <w:t>故选</w:t>
      </w:r>
      <w:r>
        <w:t>D</w:t>
      </w:r>
      <w:r>
        <w:t>．</w:t>
      </w:r>
    </w:p>
    <w:p w14:paraId="56230BBF" w14:textId="77777777" w:rsidR="00BC2B37" w:rsidRDefault="00BC2B37">
      <w:pPr>
        <w:pStyle w:val="DefaultParagraph"/>
      </w:pPr>
      <w:r>
        <w:rPr>
          <w:color w:val="0000FF"/>
        </w:rPr>
        <w:t>点评：</w:t>
      </w:r>
      <w:r>
        <w:t>知道做功可以改变物体的内能，并能准确的判断</w:t>
      </w:r>
      <w:r>
        <w:t>“</w:t>
      </w:r>
      <w:r>
        <w:t>谁对谁</w:t>
      </w:r>
      <w:r>
        <w:t>”</w:t>
      </w:r>
      <w:r>
        <w:t>做功是解决该题的关键．</w:t>
      </w:r>
    </w:p>
    <w:p w14:paraId="1986948D" w14:textId="77777777" w:rsidR="00BC2B37" w:rsidRDefault="00BC2B37">
      <w:pPr>
        <w:pStyle w:val="DefaultParagraph"/>
      </w:pPr>
    </w:p>
    <w:p w14:paraId="5AFDA9DB" w14:textId="77777777" w:rsidR="00BC2B37" w:rsidRDefault="00BC2B37">
      <w:pPr>
        <w:pStyle w:val="DefaultParagraph"/>
      </w:pPr>
      <w:r>
        <w:t>11</w:t>
      </w:r>
      <w:r>
        <w:t>．（</w:t>
      </w:r>
      <w:r>
        <w:t>2011</w:t>
      </w:r>
      <w:r>
        <w:t>•</w:t>
      </w:r>
      <w:r>
        <w:t>深圳）短路和断路是电路中常见的故障，下列四幅图有短路现象的是（　　）</w:t>
      </w:r>
    </w:p>
    <w:p w14:paraId="506A1F15" w14:textId="77777777" w:rsidR="00BC2B37" w:rsidRDefault="00BC2B37">
      <w:pPr>
        <w:pStyle w:val="DefaultParagraph"/>
      </w:pPr>
      <w:r>
        <w:tab/>
        <w:t>A</w:t>
      </w:r>
      <w:r>
        <w:t>．</w:t>
      </w:r>
      <w:r>
        <w:pict w14:anchorId="246FECBD">
          <v:shape id="图片 55" o:spid="_x0000_i1079" type="#_x0000_t75" alt="菁优网：http://www.jyeoo.com" style="width:44.25pt;height:48pt">
            <v:fill o:detectmouseclick="t"/>
            <v:imagedata r:id="rId61" o:title="www.jyeoo"/>
          </v:shape>
        </w:pict>
      </w:r>
      <w:r>
        <w:tab/>
      </w:r>
      <w:r>
        <w:tab/>
        <w:t>B</w:t>
      </w:r>
      <w:r>
        <w:t>．</w:t>
      </w:r>
      <w:r>
        <w:pict w14:anchorId="74D9D683">
          <v:shape id="图片 56" o:spid="_x0000_i1080" type="#_x0000_t75" alt="菁优网：http://www.jyeoo.com" style="width:42.75pt;height:48pt">
            <v:fill o:detectmouseclick="t"/>
            <v:imagedata r:id="rId62" o:title="www.jyeoo"/>
          </v:shape>
        </w:pict>
      </w:r>
      <w:r>
        <w:tab/>
      </w:r>
      <w:r>
        <w:tab/>
        <w:t>C</w:t>
      </w:r>
      <w:r>
        <w:t>．</w:t>
      </w:r>
      <w:r>
        <w:pict w14:anchorId="64076735">
          <v:shape id="图片 57" o:spid="_x0000_i1081" type="#_x0000_t75" alt="菁优网：http://www.jyeoo.com" style="width:44.25pt;height:47.25pt">
            <v:fill o:detectmouseclick="t"/>
            <v:imagedata r:id="rId63" o:title="www.jyeoo"/>
          </v:shape>
        </w:pict>
      </w:r>
      <w:r>
        <w:tab/>
      </w:r>
      <w:r>
        <w:tab/>
        <w:t>D</w:t>
      </w:r>
      <w:r>
        <w:t>．</w:t>
      </w:r>
      <w:r>
        <w:pict w14:anchorId="0B0F53C5">
          <v:shape id="图片 58" o:spid="_x0000_i1082" type="#_x0000_t75" alt="菁优网：http://www.jyeoo.com" style="width:42.75pt;height:48pt">
            <v:fill o:detectmouseclick="t"/>
            <v:imagedata r:id="rId64" o:title="www.jyeoo"/>
          </v:shape>
        </w:pict>
      </w:r>
    </w:p>
    <w:p w14:paraId="12375162" w14:textId="77777777" w:rsidR="00BC2B37" w:rsidRDefault="00BC2B37">
      <w:pPr>
        <w:pStyle w:val="DefaultParagraph"/>
      </w:pPr>
      <w:r>
        <w:rPr>
          <w:color w:val="0000FF"/>
        </w:rPr>
        <w:t>考点</w:t>
      </w:r>
      <w:r>
        <w:t>：电路的三种状态。</w:t>
      </w:r>
    </w:p>
    <w:p w14:paraId="6F39CD87" w14:textId="77777777" w:rsidR="00BC2B37" w:rsidRDefault="00BC2B37">
      <w:pPr>
        <w:pStyle w:val="DefaultParagraph"/>
      </w:pPr>
      <w:r>
        <w:rPr>
          <w:color w:val="0000FF"/>
        </w:rPr>
        <w:t>专题</w:t>
      </w:r>
      <w:r>
        <w:t>：应用题；图析法。</w:t>
      </w:r>
    </w:p>
    <w:p w14:paraId="178EA556" w14:textId="77777777" w:rsidR="00BC2B37" w:rsidRDefault="00BC2B37">
      <w:pPr>
        <w:pStyle w:val="DefaultParagraph"/>
      </w:pPr>
      <w:r>
        <w:rPr>
          <w:color w:val="0000FF"/>
        </w:rPr>
        <w:t>分析：</w:t>
      </w:r>
      <w:r>
        <w:t>（</w:t>
      </w:r>
      <w:r>
        <w:t>1</w:t>
      </w:r>
      <w:r>
        <w:t>）短路有两种形式：电源短路和用电器短路，</w:t>
      </w:r>
    </w:p>
    <w:p w14:paraId="5669A04B" w14:textId="77777777" w:rsidR="00BC2B37" w:rsidRDefault="00BC2B37">
      <w:pPr>
        <w:pStyle w:val="DefaultParagraph"/>
      </w:pPr>
      <w:r>
        <w:t>①</w:t>
      </w:r>
      <w:r>
        <w:t>电源短路是电源两极不经过用电器直接连接在一起了，电路中电流过大，会烧坏电源；</w:t>
      </w:r>
    </w:p>
    <w:p w14:paraId="2D374519" w14:textId="77777777" w:rsidR="00BC2B37" w:rsidRDefault="00BC2B37">
      <w:pPr>
        <w:pStyle w:val="DefaultParagraph"/>
      </w:pPr>
      <w:r>
        <w:t>②</w:t>
      </w:r>
      <w:r>
        <w:t>用电器短路是用电器的两端直接用导线连接在了一起，电器中没有电流通过，不会损坏用电器．</w:t>
      </w:r>
    </w:p>
    <w:p w14:paraId="3C62A07B" w14:textId="77777777" w:rsidR="00BC2B37" w:rsidRDefault="00BC2B37">
      <w:pPr>
        <w:pStyle w:val="DefaultParagraph"/>
      </w:pPr>
      <w:r>
        <w:t>（</w:t>
      </w:r>
      <w:r>
        <w:t>2</w:t>
      </w:r>
      <w:r>
        <w:t>）断路指的是电路中有某处接触不良或者断开，导致电流不能从正极流向负极，此时电路中电流为零，用电器不能工作．</w:t>
      </w:r>
    </w:p>
    <w:p w14:paraId="2EB364B4" w14:textId="77777777" w:rsidR="00BC2B37" w:rsidRDefault="00BC2B37">
      <w:pPr>
        <w:pStyle w:val="DefaultParagraph"/>
      </w:pPr>
      <w:r>
        <w:rPr>
          <w:color w:val="0000FF"/>
        </w:rPr>
        <w:t>解答：</w:t>
      </w:r>
      <w:r>
        <w:t>解：</w:t>
      </w:r>
      <w:r>
        <w:t>A</w:t>
      </w:r>
      <w:r>
        <w:t>、图中开关闭合后，电流有两条路径，组成并联电路，没有短路现象，故该选项不符合题意；</w:t>
      </w:r>
    </w:p>
    <w:p w14:paraId="332B14F3" w14:textId="77777777" w:rsidR="00BC2B37" w:rsidRDefault="00BC2B37">
      <w:pPr>
        <w:pStyle w:val="DefaultParagraph"/>
      </w:pPr>
      <w:r>
        <w:t>B</w:t>
      </w:r>
      <w:r>
        <w:t>、图中开关闭合后，右面的那个灯两端用导线直接连接在了一起，导致该灯中没有电流通过，发生短路，故该选项符合题意；</w:t>
      </w:r>
    </w:p>
    <w:p w14:paraId="16CF73AA" w14:textId="77777777" w:rsidR="00BC2B37" w:rsidRDefault="00BC2B37">
      <w:pPr>
        <w:pStyle w:val="DefaultParagraph"/>
      </w:pPr>
      <w:r>
        <w:t>C</w:t>
      </w:r>
      <w:r>
        <w:t>、图中开关闭合后，电流有一条路径，电路为串联，没有短路现象，故该选项不符合题意；</w:t>
      </w:r>
    </w:p>
    <w:p w14:paraId="2F94FBE1" w14:textId="77777777" w:rsidR="00BC2B37" w:rsidRDefault="00BC2B37">
      <w:pPr>
        <w:pStyle w:val="DefaultParagraph"/>
      </w:pPr>
      <w:r>
        <w:t>D</w:t>
      </w:r>
      <w:r>
        <w:t>、图中开关闭合后，电流有两条路径，组成并联电路，没有短路现象，故该选项不符合题意．</w:t>
      </w:r>
    </w:p>
    <w:p w14:paraId="018FA648" w14:textId="77777777" w:rsidR="00BC2B37" w:rsidRDefault="00BC2B37">
      <w:pPr>
        <w:pStyle w:val="DefaultParagraph"/>
      </w:pPr>
      <w:r>
        <w:lastRenderedPageBreak/>
        <w:t>故选</w:t>
      </w:r>
      <w:r>
        <w:t>B</w:t>
      </w:r>
      <w:r>
        <w:t>．</w:t>
      </w:r>
    </w:p>
    <w:p w14:paraId="7EEACCD4" w14:textId="77777777" w:rsidR="00BC2B37" w:rsidRDefault="00BC2B37">
      <w:pPr>
        <w:pStyle w:val="DefaultParagraph"/>
      </w:pPr>
      <w:r>
        <w:rPr>
          <w:color w:val="0000FF"/>
        </w:rPr>
        <w:t>点评：</w:t>
      </w:r>
      <w:r>
        <w:t>判断电路中是否有短路或者断路，要严格从概念上进行分析，此题考查了学生的分析电路的能力．</w:t>
      </w:r>
    </w:p>
    <w:p w14:paraId="10C0D575" w14:textId="77777777" w:rsidR="00BC2B37" w:rsidRDefault="00BC2B37">
      <w:pPr>
        <w:pStyle w:val="DefaultParagraph"/>
      </w:pPr>
    </w:p>
    <w:p w14:paraId="50C9B2DC" w14:textId="77777777" w:rsidR="00BC2B37" w:rsidRDefault="00BC2B37">
      <w:pPr>
        <w:pStyle w:val="DefaultParagraph"/>
      </w:pPr>
      <w:r>
        <w:t>12</w:t>
      </w:r>
      <w:r>
        <w:t>．（</w:t>
      </w:r>
      <w:r>
        <w:t>2011</w:t>
      </w:r>
      <w:r>
        <w:t>•</w:t>
      </w:r>
      <w:r>
        <w:t>深圳）甲、乙两个灯泡的铭牌分别是</w:t>
      </w:r>
      <w:r>
        <w:t>“</w:t>
      </w:r>
      <w:r>
        <w:t>PZ220</w:t>
      </w:r>
      <w:r>
        <w:t>﹣</w:t>
      </w:r>
      <w:r>
        <w:t>25</w:t>
      </w:r>
      <w:r>
        <w:t>”</w:t>
      </w:r>
      <w:r>
        <w:t>、</w:t>
      </w:r>
      <w:r>
        <w:t>“</w:t>
      </w:r>
      <w:r>
        <w:t>PZ220</w:t>
      </w:r>
      <w:r>
        <w:t>﹣</w:t>
      </w:r>
      <w:r>
        <w:t>100</w:t>
      </w:r>
      <w:r>
        <w:t>”</w:t>
      </w:r>
      <w:r>
        <w:t>，关于这两个灯泡的描述正确的是（　　）</w:t>
      </w:r>
    </w:p>
    <w:p w14:paraId="64DF7517" w14:textId="77777777" w:rsidR="00BC2B37" w:rsidRDefault="00BC2B37">
      <w:pPr>
        <w:pStyle w:val="DefaultParagraph"/>
      </w:pPr>
      <w:r>
        <w:tab/>
        <w:t>A</w:t>
      </w:r>
      <w:r>
        <w:t>．甲灯的灯丝粗、电阻大</w:t>
      </w:r>
      <w:r>
        <w:tab/>
      </w:r>
      <w:r>
        <w:tab/>
        <w:t>B</w:t>
      </w:r>
      <w:r>
        <w:t>．乙灯的灯丝细、电阻小</w:t>
      </w:r>
      <w:r>
        <w:tab/>
      </w:r>
      <w:r>
        <w:tab/>
        <w:t>C</w:t>
      </w:r>
      <w:r>
        <w:t>．甲灯的灯丝细、电阻大</w:t>
      </w:r>
      <w:r>
        <w:tab/>
      </w:r>
      <w:r>
        <w:tab/>
        <w:t>D</w:t>
      </w:r>
      <w:r>
        <w:t>．乙灯的灯丝粗、电阻大</w:t>
      </w:r>
    </w:p>
    <w:p w14:paraId="6B9BE505" w14:textId="77777777" w:rsidR="00BC2B37" w:rsidRDefault="00BC2B37">
      <w:pPr>
        <w:pStyle w:val="DefaultParagraph"/>
      </w:pPr>
      <w:r>
        <w:rPr>
          <w:color w:val="0000FF"/>
        </w:rPr>
        <w:t>考点</w:t>
      </w:r>
      <w:r>
        <w:t>：电功率的计算；影响电阻大小的因素。</w:t>
      </w:r>
    </w:p>
    <w:p w14:paraId="56ADDFB6" w14:textId="77777777" w:rsidR="00BC2B37" w:rsidRDefault="00BC2B37">
      <w:pPr>
        <w:pStyle w:val="DefaultParagraph"/>
      </w:pPr>
      <w:r>
        <w:rPr>
          <w:color w:val="0000FF"/>
        </w:rPr>
        <w:t>分析：</w:t>
      </w:r>
      <w:r>
        <w:t>已知灯泡的额定电压和额定功率．根据公式</w:t>
      </w:r>
      <w:r>
        <w:t>R=</w:t>
      </w:r>
      <w:r>
        <w:rPr>
          <w:position w:val="-23"/>
        </w:rPr>
        <w:pict w14:anchorId="660D552D">
          <v:shape id="图片 59" o:spid="_x0000_i1083" type="#_x0000_t75" alt="菁优网-jyeoo" style="width:14.25pt;height:30.75pt">
            <v:fill o:detectmouseclick="t"/>
            <v:imagedata r:id="rId65" o:title="菁优网-jyeoo"/>
          </v:shape>
        </w:pict>
      </w:r>
      <w:r>
        <w:t>可知两灯泡的电阻大小关系；再根据影响电阻大小的因素，即材料、长度、横截面积分析两灯丝的粗细关系．</w:t>
      </w:r>
    </w:p>
    <w:p w14:paraId="676C1C5C" w14:textId="77777777" w:rsidR="00BC2B37" w:rsidRDefault="00BC2B37">
      <w:pPr>
        <w:pStyle w:val="DefaultParagraph"/>
      </w:pPr>
      <w:r>
        <w:rPr>
          <w:color w:val="0000FF"/>
        </w:rPr>
        <w:t>解答：</w:t>
      </w:r>
      <w:r>
        <w:t>解：根据</w:t>
      </w:r>
      <w:r>
        <w:t>R=</w:t>
      </w:r>
      <w:r>
        <w:rPr>
          <w:position w:val="-23"/>
        </w:rPr>
        <w:pict w14:anchorId="28898A6C">
          <v:shape id="图片 60" o:spid="_x0000_i1084" type="#_x0000_t75" alt="菁优网-jyeoo" style="width:14.25pt;height:30.75pt">
            <v:fill o:detectmouseclick="t"/>
            <v:imagedata r:id="rId65" o:title="菁优网-jyeoo"/>
          </v:shape>
        </w:pict>
      </w:r>
      <w:r>
        <w:t>可知，电压相同时，乙灯泡的额定功率大，电阻就小；</w:t>
      </w:r>
    </w:p>
    <w:p w14:paraId="3988EE0F" w14:textId="77777777" w:rsidR="00BC2B37" w:rsidRDefault="00BC2B37">
      <w:pPr>
        <w:pStyle w:val="DefaultParagraph"/>
      </w:pPr>
      <w:r>
        <w:t>根据影响电阻大小的因素材料、长度、横截面积，且材料、长度相同时横截面积越大、电阻越小可知，乙灯泡比甲灯泡粗．</w:t>
      </w:r>
    </w:p>
    <w:p w14:paraId="552179DC" w14:textId="77777777" w:rsidR="00BC2B37" w:rsidRDefault="00BC2B37">
      <w:pPr>
        <w:pStyle w:val="DefaultParagraph"/>
      </w:pPr>
      <w:r>
        <w:t>故选</w:t>
      </w:r>
      <w:r>
        <w:t>C</w:t>
      </w:r>
      <w:r>
        <w:t>．</w:t>
      </w:r>
    </w:p>
    <w:p w14:paraId="004CC08C" w14:textId="77777777" w:rsidR="00BC2B37" w:rsidRDefault="00BC2B37">
      <w:pPr>
        <w:pStyle w:val="DefaultParagraph"/>
      </w:pPr>
      <w:r>
        <w:rPr>
          <w:color w:val="0000FF"/>
        </w:rPr>
        <w:t>点评：</w:t>
      </w:r>
      <w:r>
        <w:t>本题考查了电阻的计算和影响电阻大小因素的应用，关键是电功率公式的灵活运用．</w:t>
      </w:r>
    </w:p>
    <w:p w14:paraId="1B836340" w14:textId="77777777" w:rsidR="00BC2B37" w:rsidRDefault="00BC2B37">
      <w:pPr>
        <w:pStyle w:val="DefaultParagraph"/>
      </w:pPr>
    </w:p>
    <w:p w14:paraId="1A833E0F" w14:textId="77777777" w:rsidR="00BC2B37" w:rsidRDefault="00BC2B37">
      <w:pPr>
        <w:pStyle w:val="DefaultParagraph"/>
      </w:pPr>
      <w:r>
        <w:rPr>
          <w:b/>
        </w:rPr>
        <w:t>二、综合题</w:t>
      </w:r>
    </w:p>
    <w:p w14:paraId="37F082F7" w14:textId="77777777" w:rsidR="00BC2B37" w:rsidRDefault="00BC2B37">
      <w:pPr>
        <w:pStyle w:val="DefaultParagraph"/>
      </w:pPr>
      <w:r>
        <w:t>13</w:t>
      </w:r>
      <w:r>
        <w:t>．（</w:t>
      </w:r>
      <w:r>
        <w:t>2011</w:t>
      </w:r>
      <w:r>
        <w:t>•</w:t>
      </w:r>
      <w:r>
        <w:t>深圳）如图是小华测量木塞体积的实验，由图可知木塞的体积是</w:t>
      </w:r>
      <w:r>
        <w:rPr>
          <w:u w:val="single"/>
        </w:rPr>
        <w:t xml:space="preserve">　</w:t>
      </w:r>
      <w:r>
        <w:rPr>
          <w:u w:val="single"/>
        </w:rPr>
        <w:t>6</w:t>
      </w:r>
      <w:r>
        <w:rPr>
          <w:u w:val="single"/>
        </w:rPr>
        <w:t xml:space="preserve">　</w:t>
      </w:r>
      <w:r>
        <w:t>cm</w:t>
      </w:r>
      <w:r>
        <w:rPr>
          <w:sz w:val="24"/>
          <w:szCs w:val="24"/>
          <w:vertAlign w:val="superscript"/>
        </w:rPr>
        <w:t>3</w:t>
      </w:r>
      <w:r>
        <w:t>，其中四个步骤中不需要的是</w:t>
      </w:r>
      <w:r>
        <w:rPr>
          <w:u w:val="single"/>
        </w:rPr>
        <w:t xml:space="preserve">　</w:t>
      </w:r>
      <w:r>
        <w:rPr>
          <w:u w:val="single"/>
        </w:rPr>
        <w:t>①</w:t>
      </w:r>
      <w:r>
        <w:rPr>
          <w:u w:val="single"/>
        </w:rPr>
        <w:t>和</w:t>
      </w:r>
      <w:r>
        <w:rPr>
          <w:u w:val="single"/>
        </w:rPr>
        <w:t>③</w:t>
      </w:r>
      <w:r>
        <w:rPr>
          <w:u w:val="single"/>
        </w:rPr>
        <w:t xml:space="preserve">　</w:t>
      </w:r>
      <w:r>
        <w:t>（填序号）．</w:t>
      </w:r>
    </w:p>
    <w:p w14:paraId="20DD1C71" w14:textId="77777777" w:rsidR="00BC2B37" w:rsidRDefault="00BC2B37">
      <w:pPr>
        <w:pStyle w:val="DefaultParagraph"/>
      </w:pPr>
      <w:r>
        <w:pict w14:anchorId="3F901A5D">
          <v:shape id="图片 61" o:spid="_x0000_i1085" type="#_x0000_t75" alt="菁优网：http://www.jyeoo.com" style="width:264.4pt;height:85.5pt">
            <v:fill o:detectmouseclick="t"/>
            <v:imagedata r:id="rId66" o:title="www.jyeoo"/>
          </v:shape>
        </w:pict>
      </w:r>
    </w:p>
    <w:p w14:paraId="5D98E54E" w14:textId="77777777" w:rsidR="00BC2B37" w:rsidRDefault="00BC2B37">
      <w:pPr>
        <w:pStyle w:val="DefaultParagraph"/>
      </w:pPr>
      <w:r>
        <w:rPr>
          <w:color w:val="0000FF"/>
        </w:rPr>
        <w:t>考点</w:t>
      </w:r>
      <w:r>
        <w:t>：固体的密度测量实验；量筒的使用。</w:t>
      </w:r>
    </w:p>
    <w:p w14:paraId="4DA1BB66" w14:textId="77777777" w:rsidR="00BC2B37" w:rsidRDefault="00BC2B37">
      <w:pPr>
        <w:pStyle w:val="DefaultParagraph"/>
      </w:pPr>
      <w:r>
        <w:rPr>
          <w:color w:val="0000FF"/>
        </w:rPr>
        <w:t>专题</w:t>
      </w:r>
      <w:r>
        <w:t>：实验题。</w:t>
      </w:r>
    </w:p>
    <w:p w14:paraId="509F1EA1" w14:textId="77777777" w:rsidR="00BC2B37" w:rsidRDefault="00BC2B37">
      <w:pPr>
        <w:pStyle w:val="DefaultParagraph"/>
      </w:pPr>
      <w:r>
        <w:rPr>
          <w:color w:val="0000FF"/>
        </w:rPr>
        <w:t>分析：</w:t>
      </w:r>
      <w:r>
        <w:t>木塞放在水中，木塞漂浮在水面上，要测量木塞的体积，采用针压法或下吊金属块法．</w:t>
      </w:r>
    </w:p>
    <w:p w14:paraId="0366F9E2" w14:textId="77777777" w:rsidR="00BC2B37" w:rsidRDefault="00BC2B37">
      <w:pPr>
        <w:pStyle w:val="DefaultParagraph"/>
      </w:pPr>
      <w:r>
        <w:t>木塞的体积</w:t>
      </w:r>
      <w:r>
        <w:t>=</w:t>
      </w:r>
      <w:r>
        <w:t>木塞、金属环、水的总体积﹣金属环、水的体积．</w:t>
      </w:r>
    </w:p>
    <w:p w14:paraId="208CFC17" w14:textId="77777777" w:rsidR="00BC2B37" w:rsidRDefault="00BC2B37">
      <w:pPr>
        <w:pStyle w:val="DefaultParagraph"/>
      </w:pPr>
      <w:r>
        <w:rPr>
          <w:color w:val="0000FF"/>
        </w:rPr>
        <w:t>解答：</w:t>
      </w:r>
      <w:r>
        <w:t>解：木塞的体积</w:t>
      </w:r>
      <w:r>
        <w:t>=</w:t>
      </w:r>
      <w:r>
        <w:t>木塞、金属环、水的总体积﹣金属环、水的体积</w:t>
      </w:r>
      <w:r>
        <w:t>=60ml=54ml=6ml=6cm</w:t>
      </w:r>
      <w:r>
        <w:rPr>
          <w:sz w:val="24"/>
          <w:szCs w:val="24"/>
          <w:vertAlign w:val="superscript"/>
        </w:rPr>
        <w:t>3</w:t>
      </w:r>
      <w:r>
        <w:t>．</w:t>
      </w:r>
    </w:p>
    <w:p w14:paraId="5BAFBF8B" w14:textId="77777777" w:rsidR="00BC2B37" w:rsidRDefault="00BC2B37">
      <w:pPr>
        <w:pStyle w:val="DefaultParagraph"/>
      </w:pPr>
      <w:r>
        <w:t>计算木塞体积时只用到</w:t>
      </w:r>
      <w:r>
        <w:t>②</w:t>
      </w:r>
      <w:r>
        <w:t>和</w:t>
      </w:r>
      <w:r>
        <w:t>④</w:t>
      </w:r>
      <w:r>
        <w:t>，其中</w:t>
      </w:r>
      <w:r>
        <w:t>①</w:t>
      </w:r>
      <w:r>
        <w:t>和</w:t>
      </w:r>
      <w:r>
        <w:t>③</w:t>
      </w:r>
      <w:r>
        <w:t>是多余的．</w:t>
      </w:r>
    </w:p>
    <w:p w14:paraId="00541263" w14:textId="77777777" w:rsidR="00BC2B37" w:rsidRDefault="00BC2B37">
      <w:pPr>
        <w:pStyle w:val="DefaultParagraph"/>
      </w:pPr>
      <w:r>
        <w:t>故答案为：</w:t>
      </w:r>
      <w:r>
        <w:t>6</w:t>
      </w:r>
      <w:r>
        <w:t>；</w:t>
      </w:r>
      <w:r>
        <w:t>①</w:t>
      </w:r>
      <w:r>
        <w:t>和</w:t>
      </w:r>
      <w:r>
        <w:t>③</w:t>
      </w:r>
      <w:r>
        <w:t>．</w:t>
      </w:r>
    </w:p>
    <w:p w14:paraId="3452201B" w14:textId="77777777" w:rsidR="00BC2B37" w:rsidRDefault="00BC2B37">
      <w:pPr>
        <w:pStyle w:val="DefaultParagraph"/>
      </w:pPr>
      <w:r>
        <w:rPr>
          <w:color w:val="0000FF"/>
        </w:rPr>
        <w:t>点评：</w:t>
      </w:r>
      <w:r>
        <w:t>对于比水密度小的物体，要测量物体的体积，采用针压法或下吊金属块法．</w:t>
      </w:r>
    </w:p>
    <w:p w14:paraId="4DA671DE" w14:textId="77777777" w:rsidR="00BC2B37" w:rsidRDefault="00BC2B37">
      <w:pPr>
        <w:pStyle w:val="DefaultParagraph"/>
      </w:pPr>
    </w:p>
    <w:p w14:paraId="056B3382" w14:textId="77777777" w:rsidR="00BC2B37" w:rsidRDefault="00BC2B37">
      <w:pPr>
        <w:pStyle w:val="DefaultParagraph"/>
      </w:pPr>
      <w:r>
        <w:t>14</w:t>
      </w:r>
      <w:r>
        <w:t>．（</w:t>
      </w:r>
      <w:r>
        <w:t>2011</w:t>
      </w:r>
      <w:r>
        <w:t>•</w:t>
      </w:r>
      <w:r>
        <w:t>深圳）如图是某城市的地铁设计方案，进站和出站的轨道都与站台构成一个缓坡．为了充分利用能量，上坡前就关闭发动机，利用惯性冲上缓坡．已知火车进站、停站、出站的时间分别为</w:t>
      </w:r>
      <w:r>
        <w:t>30s</w:t>
      </w:r>
      <w:r>
        <w:t>、</w:t>
      </w:r>
      <w:r>
        <w:t>60s</w:t>
      </w:r>
      <w:r>
        <w:t>、</w:t>
      </w:r>
      <w:r>
        <w:t>30s</w:t>
      </w:r>
      <w:r>
        <w:t>，火车的功率为</w:t>
      </w:r>
      <w:r>
        <w:t>4800KW</w:t>
      </w:r>
      <w:r>
        <w:t>（并保持不变），火车车身长</w:t>
      </w:r>
      <w:r>
        <w:t>300m</w:t>
      </w:r>
      <w:r>
        <w:t>．</w:t>
      </w:r>
    </w:p>
    <w:p w14:paraId="7CA3BE3E" w14:textId="77777777" w:rsidR="00BC2B37" w:rsidRDefault="00BC2B37">
      <w:pPr>
        <w:pStyle w:val="DefaultParagraph"/>
      </w:pPr>
      <w:r>
        <w:lastRenderedPageBreak/>
        <w:pict w14:anchorId="1650466B">
          <v:shape id="图片 62" o:spid="_x0000_i1086" type="#_x0000_t75" alt="菁优网：http://www.jyeoo.com" style="width:365.25pt;height:61.5pt">
            <v:fill o:detectmouseclick="t"/>
            <v:imagedata r:id="rId67" o:title="www.jyeoo"/>
          </v:shape>
        </w:pict>
      </w:r>
    </w:p>
    <w:p w14:paraId="30C63D52" w14:textId="77777777" w:rsidR="00BC2B37" w:rsidRDefault="00BC2B37">
      <w:pPr>
        <w:pStyle w:val="DefaultParagraph"/>
      </w:pPr>
      <w:r>
        <w:t>求：（</w:t>
      </w:r>
      <w:r>
        <w:t>1</w:t>
      </w:r>
      <w:r>
        <w:t>）火车在进站、停站、出站的过程中平均速度的大小</w:t>
      </w:r>
    </w:p>
    <w:p w14:paraId="402B42BD" w14:textId="77777777" w:rsidR="00BC2B37" w:rsidRDefault="00BC2B37">
      <w:pPr>
        <w:pStyle w:val="DefaultParagraph"/>
      </w:pPr>
      <w:r>
        <w:t>（</w:t>
      </w:r>
      <w:r>
        <w:t>2</w:t>
      </w:r>
      <w:r>
        <w:t>）火车出站后以</w:t>
      </w:r>
      <w:r>
        <w:t>l08km/h</w:t>
      </w:r>
      <w:r>
        <w:t>速度水平匀速直线行驶时，其牵引力的大小</w:t>
      </w:r>
    </w:p>
    <w:p w14:paraId="56AC1F3B" w14:textId="77777777" w:rsidR="00BC2B37" w:rsidRDefault="00BC2B37">
      <w:pPr>
        <w:pStyle w:val="DefaultParagraph"/>
      </w:pPr>
      <w:r>
        <w:t>（</w:t>
      </w:r>
      <w:r>
        <w:t>3</w:t>
      </w:r>
      <w:r>
        <w:t>）火车在水平匀速直线行驶时受到阻力的大小．</w:t>
      </w:r>
    </w:p>
    <w:p w14:paraId="2436FAB8" w14:textId="77777777" w:rsidR="00BC2B37" w:rsidRDefault="00BC2B37">
      <w:pPr>
        <w:pStyle w:val="DefaultParagraph"/>
      </w:pPr>
      <w:r>
        <w:rPr>
          <w:color w:val="0000FF"/>
        </w:rPr>
        <w:t>考点</w:t>
      </w:r>
      <w:r>
        <w:t>：变速运动与平均速度；二力平衡条件的应用；功率的计算。</w:t>
      </w:r>
    </w:p>
    <w:p w14:paraId="6C3D27FA" w14:textId="77777777" w:rsidR="00BC2B37" w:rsidRDefault="00BC2B37">
      <w:pPr>
        <w:pStyle w:val="DefaultParagraph"/>
      </w:pPr>
      <w:r>
        <w:rPr>
          <w:color w:val="0000FF"/>
        </w:rPr>
        <w:t>专题</w:t>
      </w:r>
      <w:r>
        <w:t>：计算题。</w:t>
      </w:r>
    </w:p>
    <w:p w14:paraId="01339870" w14:textId="77777777" w:rsidR="00BC2B37" w:rsidRDefault="00BC2B37">
      <w:pPr>
        <w:pStyle w:val="DefaultParagraph"/>
      </w:pPr>
      <w:r>
        <w:rPr>
          <w:color w:val="0000FF"/>
        </w:rPr>
        <w:t>分析：</w:t>
      </w:r>
      <w:r>
        <w:t>（</w:t>
      </w:r>
      <w:r>
        <w:t>1</w:t>
      </w:r>
      <w:r>
        <w:t>）求出火车进站、停站、出站的总时间，总路程为站台长度加上车长，利用速度公式求平均速度；</w:t>
      </w:r>
    </w:p>
    <w:p w14:paraId="336BA27B" w14:textId="77777777" w:rsidR="00BC2B37" w:rsidRDefault="00BC2B37">
      <w:pPr>
        <w:pStyle w:val="DefaultParagraph"/>
      </w:pPr>
      <w:r>
        <w:t>（</w:t>
      </w:r>
      <w:r>
        <w:t>2</w:t>
      </w:r>
      <w:r>
        <w:t>）知道火车的功率和匀速运动的速度，利用</w:t>
      </w:r>
      <w:r>
        <w:t>P=Fv</w:t>
      </w:r>
      <w:r>
        <w:t>求牵引力大小；</w:t>
      </w:r>
    </w:p>
    <w:p w14:paraId="43451F74" w14:textId="77777777" w:rsidR="00BC2B37" w:rsidRDefault="00BC2B37">
      <w:pPr>
        <w:pStyle w:val="DefaultParagraph"/>
      </w:pPr>
      <w:r>
        <w:t>（</w:t>
      </w:r>
      <w:r>
        <w:t>3</w:t>
      </w:r>
      <w:r>
        <w:t>）由于火车匀速直线行驶，根据二力平衡条件求阻力大小．</w:t>
      </w:r>
    </w:p>
    <w:p w14:paraId="4DD47128" w14:textId="77777777" w:rsidR="00BC2B37" w:rsidRDefault="00BC2B37">
      <w:pPr>
        <w:pStyle w:val="DefaultParagraph"/>
      </w:pPr>
      <w:r>
        <w:rPr>
          <w:color w:val="0000FF"/>
        </w:rPr>
        <w:t>解答：</w:t>
      </w:r>
      <w:r>
        <w:t>解：（</w:t>
      </w:r>
      <w:r>
        <w:t>1</w:t>
      </w:r>
      <w:r>
        <w:t>）</w:t>
      </w:r>
      <w:r>
        <w:t>t</w:t>
      </w:r>
      <w:r>
        <w:rPr>
          <w:sz w:val="24"/>
          <w:szCs w:val="24"/>
          <w:vertAlign w:val="subscript"/>
        </w:rPr>
        <w:t>总</w:t>
      </w:r>
      <w:r>
        <w:t>=30s+60s+30s=120s</w:t>
      </w:r>
      <w:r>
        <w:t>，</w:t>
      </w:r>
    </w:p>
    <w:p w14:paraId="6A05DCC0" w14:textId="77777777" w:rsidR="00BC2B37" w:rsidRDefault="00BC2B37">
      <w:pPr>
        <w:pStyle w:val="DefaultParagraph"/>
      </w:pPr>
      <w:r>
        <w:t>s</w:t>
      </w:r>
      <w:r>
        <w:rPr>
          <w:sz w:val="24"/>
          <w:szCs w:val="24"/>
          <w:vertAlign w:val="subscript"/>
        </w:rPr>
        <w:t>总</w:t>
      </w:r>
      <w:r>
        <w:t>=900m+300m+900m+300m=2400m</w:t>
      </w:r>
      <w:r>
        <w:t>，</w:t>
      </w:r>
    </w:p>
    <w:p w14:paraId="7DF2AE0D" w14:textId="77777777" w:rsidR="00BC2B37" w:rsidRDefault="00BC2B37">
      <w:pPr>
        <w:pStyle w:val="DefaultParagraph"/>
      </w:pPr>
      <w:r>
        <w:t>v=</w:t>
      </w:r>
      <w:r>
        <w:rPr>
          <w:position w:val="-30"/>
        </w:rPr>
        <w:pict w14:anchorId="20AA282D">
          <v:shape id="图片 63" o:spid="_x0000_i1087" type="#_x0000_t75" alt="菁优网-jyeoo" style="width:18.75pt;height:35.25pt">
            <v:fill o:detectmouseclick="t"/>
            <v:imagedata r:id="rId68" o:title="菁优网-jyeoo"/>
          </v:shape>
        </w:pict>
      </w:r>
      <w:r>
        <w:t>=</w:t>
      </w:r>
      <w:r>
        <w:rPr>
          <w:position w:val="-22"/>
        </w:rPr>
        <w:pict w14:anchorId="3AD40DC1">
          <v:shape id="图片 64" o:spid="_x0000_i1088" type="#_x0000_t75" alt="菁优网-jyeoo" style="width:31.5pt;height:26.25pt">
            <v:fill o:detectmouseclick="t"/>
            <v:imagedata r:id="rId69" o:title="菁优网-jyeoo"/>
          </v:shape>
        </w:pict>
      </w:r>
      <w:r>
        <w:t>=20m/s</w:t>
      </w:r>
      <w:r>
        <w:t>；</w:t>
      </w:r>
    </w:p>
    <w:p w14:paraId="620C3609" w14:textId="77777777" w:rsidR="00BC2B37" w:rsidRDefault="00BC2B37">
      <w:pPr>
        <w:pStyle w:val="DefaultParagraph"/>
      </w:pPr>
      <w:r>
        <w:t>（</w:t>
      </w:r>
      <w:r>
        <w:t>2</w:t>
      </w:r>
      <w:r>
        <w:t>）</w:t>
      </w:r>
      <w:r>
        <w:t>v=108km/h=30m/s</w:t>
      </w:r>
      <w:r>
        <w:t>，</w:t>
      </w:r>
      <w:r>
        <w:t>P=4800kW=4.8</w:t>
      </w:r>
      <w:r>
        <w:t>×</w:t>
      </w:r>
      <w:r>
        <w:t>10</w:t>
      </w:r>
      <w:r>
        <w:rPr>
          <w:sz w:val="24"/>
          <w:szCs w:val="24"/>
          <w:vertAlign w:val="superscript"/>
        </w:rPr>
        <w:t>6</w:t>
      </w:r>
      <w:r>
        <w:t>W</w:t>
      </w:r>
      <w:r>
        <w:t>，</w:t>
      </w:r>
    </w:p>
    <w:p w14:paraId="0981E74A" w14:textId="77777777" w:rsidR="00BC2B37" w:rsidRDefault="00BC2B37">
      <w:pPr>
        <w:pStyle w:val="DefaultParagraph"/>
      </w:pPr>
      <w:r>
        <w:t>∵</w:t>
      </w:r>
      <w:r>
        <w:t>P=</w:t>
      </w:r>
      <w:r>
        <w:rPr>
          <w:position w:val="-22"/>
        </w:rPr>
        <w:pict w14:anchorId="742082EC">
          <v:shape id="图片 65" o:spid="_x0000_i1089" type="#_x0000_t75" alt="菁优网-jyeoo" style="width:7.5pt;height:26.25pt">
            <v:fill o:detectmouseclick="t"/>
            <v:imagedata r:id="rId70" o:title="菁优网-jyeoo"/>
          </v:shape>
        </w:pict>
      </w:r>
      <w:r>
        <w:t>=</w:t>
      </w:r>
      <w:r>
        <w:rPr>
          <w:position w:val="-22"/>
        </w:rPr>
        <w:pict w14:anchorId="1E4B8176">
          <v:shape id="图片 66" o:spid="_x0000_i1090" type="#_x0000_t75" alt="菁优网-jyeoo" style="width:19.5pt;height:26.25pt">
            <v:fill o:detectmouseclick="t"/>
            <v:imagedata r:id="rId71" o:title="菁优网-jyeoo"/>
          </v:shape>
        </w:pict>
      </w:r>
      <w:r>
        <w:t>=Fv</w:t>
      </w:r>
      <w:r>
        <w:t>，</w:t>
      </w:r>
    </w:p>
    <w:p w14:paraId="5792CA90" w14:textId="77777777" w:rsidR="00BC2B37" w:rsidRDefault="00BC2B37">
      <w:pPr>
        <w:pStyle w:val="DefaultParagraph"/>
      </w:pPr>
      <w:r>
        <w:t>∴</w:t>
      </w:r>
      <w:r>
        <w:t>F=</w:t>
      </w:r>
      <w:r>
        <w:rPr>
          <w:position w:val="-22"/>
        </w:rPr>
        <w:pict w14:anchorId="51B24ABB">
          <v:shape id="图片 67" o:spid="_x0000_i1091" type="#_x0000_t75" alt="菁优网-jyeoo" style="width:7.5pt;height:26.25pt">
            <v:fill o:detectmouseclick="t"/>
            <v:imagedata r:id="rId72" o:title="菁优网-jyeoo"/>
          </v:shape>
        </w:pict>
      </w:r>
      <w:r>
        <w:t>=</w:t>
      </w:r>
      <w:r>
        <w:rPr>
          <w:position w:val="-23"/>
        </w:rPr>
        <w:pict w14:anchorId="3FE9D0FC">
          <v:shape id="图片 68" o:spid="_x0000_i1092" type="#_x0000_t75" alt="菁优网-jyeoo" style="width:59.25pt;height:30.75pt">
            <v:fill o:detectmouseclick="t"/>
            <v:imagedata r:id="rId73" o:title="菁优网-jyeoo"/>
          </v:shape>
        </w:pict>
      </w:r>
      <w:r>
        <w:t>=1.6</w:t>
      </w:r>
      <w:r>
        <w:t>×</w:t>
      </w:r>
      <w:r>
        <w:t>10</w:t>
      </w:r>
      <w:r>
        <w:rPr>
          <w:sz w:val="24"/>
          <w:szCs w:val="24"/>
          <w:vertAlign w:val="superscript"/>
        </w:rPr>
        <w:t>5</w:t>
      </w:r>
      <w:r>
        <w:t>N</w:t>
      </w:r>
      <w:r>
        <w:t>；</w:t>
      </w:r>
    </w:p>
    <w:p w14:paraId="3571D77F" w14:textId="77777777" w:rsidR="00BC2B37" w:rsidRDefault="00BC2B37">
      <w:pPr>
        <w:pStyle w:val="DefaultParagraph"/>
      </w:pPr>
      <w:r>
        <w:t>（</w:t>
      </w:r>
      <w:r>
        <w:t>3</w:t>
      </w:r>
      <w:r>
        <w:t>）</w:t>
      </w:r>
      <w:r>
        <w:t>∵</w:t>
      </w:r>
      <w:r>
        <w:t>火车匀速直线行驶，</w:t>
      </w:r>
    </w:p>
    <w:p w14:paraId="6B64ED2A" w14:textId="77777777" w:rsidR="00BC2B37" w:rsidRDefault="00BC2B37">
      <w:pPr>
        <w:pStyle w:val="DefaultParagraph"/>
      </w:pPr>
      <w:r>
        <w:t>∴</w:t>
      </w:r>
      <w:r>
        <w:t>f=F=1.6</w:t>
      </w:r>
      <w:r>
        <w:t>×</w:t>
      </w:r>
      <w:r>
        <w:t>10</w:t>
      </w:r>
      <w:r>
        <w:rPr>
          <w:sz w:val="24"/>
          <w:szCs w:val="24"/>
          <w:vertAlign w:val="superscript"/>
        </w:rPr>
        <w:t>5</w:t>
      </w:r>
      <w:r>
        <w:t>N</w:t>
      </w:r>
      <w:r>
        <w:t>．</w:t>
      </w:r>
    </w:p>
    <w:p w14:paraId="19EB4FC8" w14:textId="77777777" w:rsidR="00BC2B37" w:rsidRDefault="00BC2B37">
      <w:pPr>
        <w:pStyle w:val="DefaultParagraph"/>
      </w:pPr>
      <w:r>
        <w:t>答：：（</w:t>
      </w:r>
      <w:r>
        <w:t>1</w:t>
      </w:r>
      <w:r>
        <w:t>）火车在进站、停站、出站的过程中平均速度为</w:t>
      </w:r>
      <w:r>
        <w:t>20m/s</w:t>
      </w:r>
      <w:r>
        <w:t>；</w:t>
      </w:r>
    </w:p>
    <w:p w14:paraId="7360784E" w14:textId="77777777" w:rsidR="00BC2B37" w:rsidRDefault="00BC2B37">
      <w:pPr>
        <w:pStyle w:val="DefaultParagraph"/>
      </w:pPr>
      <w:r>
        <w:t>（</w:t>
      </w:r>
      <w:r>
        <w:t>2</w:t>
      </w:r>
      <w:r>
        <w:t>）火车出站后以</w:t>
      </w:r>
      <w:r>
        <w:t>l08km/h</w:t>
      </w:r>
      <w:r>
        <w:t>速度水平匀速直线行驶时，其牵引力的大小为</w:t>
      </w:r>
      <w:r>
        <w:t>1.6</w:t>
      </w:r>
      <w:r>
        <w:t>×</w:t>
      </w:r>
      <w:r>
        <w:t>10</w:t>
      </w:r>
      <w:r>
        <w:rPr>
          <w:sz w:val="24"/>
          <w:szCs w:val="24"/>
          <w:vertAlign w:val="superscript"/>
        </w:rPr>
        <w:t>5</w:t>
      </w:r>
      <w:r>
        <w:t>N</w:t>
      </w:r>
      <w:r>
        <w:t>；</w:t>
      </w:r>
    </w:p>
    <w:p w14:paraId="56F44192" w14:textId="77777777" w:rsidR="00BC2B37" w:rsidRDefault="00BC2B37">
      <w:pPr>
        <w:pStyle w:val="DefaultParagraph"/>
      </w:pPr>
      <w:r>
        <w:t>（</w:t>
      </w:r>
      <w:r>
        <w:t>3</w:t>
      </w:r>
      <w:r>
        <w:t>）火车在水平匀速直线行驶时受到阻力为</w:t>
      </w:r>
      <w:r>
        <w:t>1.6</w:t>
      </w:r>
      <w:r>
        <w:t>×</w:t>
      </w:r>
      <w:r>
        <w:t>10</w:t>
      </w:r>
      <w:r>
        <w:rPr>
          <w:sz w:val="24"/>
          <w:szCs w:val="24"/>
          <w:vertAlign w:val="superscript"/>
        </w:rPr>
        <w:t>5</w:t>
      </w:r>
      <w:r>
        <w:t>N</w:t>
      </w:r>
      <w:r>
        <w:t>．</w:t>
      </w:r>
    </w:p>
    <w:p w14:paraId="738453FB" w14:textId="77777777" w:rsidR="00BC2B37" w:rsidRDefault="00BC2B37">
      <w:pPr>
        <w:pStyle w:val="DefaultParagraph"/>
      </w:pPr>
      <w:r>
        <w:rPr>
          <w:color w:val="0000FF"/>
        </w:rPr>
        <w:t>点评：</w:t>
      </w:r>
      <w:r>
        <w:t>本题考查了学生对速度公式、功率公式、二力平衡条件的掌握和运用，本题关键：一是计算平均速度要用总路程除以总时间，二是利用好公式</w:t>
      </w:r>
      <w:r>
        <w:t>P=Fv</w:t>
      </w:r>
      <w:r>
        <w:t>．</w:t>
      </w:r>
    </w:p>
    <w:p w14:paraId="3696AB23" w14:textId="77777777" w:rsidR="00BC2B37" w:rsidRDefault="00BC2B37">
      <w:pPr>
        <w:pStyle w:val="DefaultParagraph"/>
      </w:pPr>
    </w:p>
    <w:p w14:paraId="4D30275E" w14:textId="77777777" w:rsidR="00BC2B37" w:rsidRDefault="00BC2B37">
      <w:pPr>
        <w:pStyle w:val="DefaultParagraph"/>
      </w:pPr>
      <w:r>
        <w:t>15</w:t>
      </w:r>
      <w:r>
        <w:t>．（</w:t>
      </w:r>
      <w:r>
        <w:t>2011</w:t>
      </w:r>
      <w:r>
        <w:t>•</w:t>
      </w:r>
      <w:r>
        <w:t>深圳）电学里有两个重要的实验：伏安法测电阻和测量小灯泡的电功率．如图所示</w:t>
      </w:r>
    </w:p>
    <w:p w14:paraId="4B633031" w14:textId="77777777" w:rsidR="00BC2B37" w:rsidRDefault="00BC2B37">
      <w:pPr>
        <w:pStyle w:val="DefaultParagraph"/>
      </w:pPr>
      <w:r>
        <w:pict w14:anchorId="0803205A">
          <v:shape id="图片 69" o:spid="_x0000_i1093" type="#_x0000_t75" alt="菁优网：http://www.jyeoo.com" style="width:408.75pt;height:120pt">
            <v:fill o:detectmouseclick="t"/>
            <v:imagedata r:id="rId74" o:title="www.jyeoo"/>
          </v:shape>
        </w:pict>
      </w:r>
    </w:p>
    <w:p w14:paraId="373CA8FC" w14:textId="77777777" w:rsidR="00BC2B37" w:rsidRDefault="00BC2B37">
      <w:pPr>
        <w:pStyle w:val="DefaultParagraph"/>
      </w:pPr>
      <w:r>
        <w:t>[</w:t>
      </w:r>
      <w:r>
        <w:t>来由上图实验得出的数据如表，请回答下列问题：</w:t>
      </w:r>
    </w:p>
    <w:p w14:paraId="2D2B9594" w14:textId="77777777" w:rsidR="00BC2B37" w:rsidRDefault="00BC2B37">
      <w:pPr>
        <w:pStyle w:val="DefaultParagraph"/>
      </w:pPr>
      <w:r>
        <w:t>（</w:t>
      </w:r>
      <w:r>
        <w:t>1</w:t>
      </w:r>
      <w:r>
        <w:t>）在乙电路图中，画出电流表和电压表</w:t>
      </w:r>
    </w:p>
    <w:p w14:paraId="7C1613EC" w14:textId="77777777" w:rsidR="00BC2B37" w:rsidRDefault="00BC2B37">
      <w:pPr>
        <w:pStyle w:val="DefaultParagraph"/>
      </w:pPr>
      <w:r>
        <w:t>（</w:t>
      </w:r>
      <w:r>
        <w:t>2</w:t>
      </w:r>
      <w:r>
        <w:t>）读出丙图的电流表示数，并将数据填入表格中的</w:t>
      </w:r>
      <w:r>
        <w:rPr>
          <w:u w:val="single"/>
        </w:rPr>
        <w:t xml:space="preserve">　</w:t>
      </w:r>
      <w:r>
        <w:rPr>
          <w:u w:val="single"/>
        </w:rPr>
        <w:t>0.4</w:t>
      </w:r>
      <w:r>
        <w:rPr>
          <w:u w:val="single"/>
        </w:rPr>
        <w:t xml:space="preserve">　</w:t>
      </w:r>
      <w:r>
        <w:t>处</w:t>
      </w:r>
    </w:p>
    <w:p w14:paraId="760737AC" w14:textId="77777777" w:rsidR="00BC2B37" w:rsidRDefault="00BC2B37">
      <w:pPr>
        <w:pStyle w:val="DefaultParagraph"/>
      </w:pPr>
      <w:r>
        <w:lastRenderedPageBreak/>
        <w:t>（</w:t>
      </w:r>
      <w:r>
        <w:t>3</w:t>
      </w:r>
      <w:r>
        <w:t>）根据前</w:t>
      </w:r>
      <w:r>
        <w:t>3</w:t>
      </w:r>
      <w:r>
        <w:t>次的实验数据，求小灯泡的电阻</w:t>
      </w:r>
    </w:p>
    <w:p w14:paraId="0DEFB3E7" w14:textId="77777777" w:rsidR="00BC2B37" w:rsidRDefault="00BC2B37">
      <w:pPr>
        <w:pStyle w:val="DefaultParagraph"/>
      </w:pPr>
      <w:r>
        <w:t>（</w:t>
      </w:r>
      <w:r>
        <w:t>4</w:t>
      </w:r>
      <w:r>
        <w:t>）根据表格中的数据求小灯泡最亮时的电功率</w:t>
      </w:r>
    </w:p>
    <w:tbl>
      <w:tblPr>
        <w:tblW w:w="4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3"/>
        <w:gridCol w:w="893"/>
        <w:gridCol w:w="689"/>
        <w:gridCol w:w="788"/>
        <w:gridCol w:w="689"/>
      </w:tblGrid>
      <w:tr w:rsidR="00000000" w14:paraId="75CE82CF" w14:textId="77777777">
        <w:tc>
          <w:tcPr>
            <w:tcW w:w="1313" w:type="dxa"/>
          </w:tcPr>
          <w:p w14:paraId="3FD5667B" w14:textId="77777777" w:rsidR="00BC2B37" w:rsidRDefault="00BC2B37">
            <w:pPr>
              <w:pStyle w:val="DefaultParagraph"/>
            </w:pPr>
            <w:r>
              <w:t>实验次数</w:t>
            </w:r>
          </w:p>
        </w:tc>
        <w:tc>
          <w:tcPr>
            <w:tcW w:w="893" w:type="dxa"/>
          </w:tcPr>
          <w:p w14:paraId="78C9540C" w14:textId="77777777" w:rsidR="00BC2B37" w:rsidRDefault="00BC2B37">
            <w:pPr>
              <w:pStyle w:val="DefaultParagraph"/>
            </w:pPr>
            <w:r>
              <w:t xml:space="preserve">  1</w:t>
            </w:r>
          </w:p>
        </w:tc>
        <w:tc>
          <w:tcPr>
            <w:tcW w:w="689" w:type="dxa"/>
          </w:tcPr>
          <w:p w14:paraId="5EAA489E" w14:textId="77777777" w:rsidR="00BC2B37" w:rsidRDefault="00BC2B37">
            <w:pPr>
              <w:pStyle w:val="DefaultParagraph"/>
            </w:pPr>
            <w:r>
              <w:t xml:space="preserve">   2</w:t>
            </w:r>
          </w:p>
        </w:tc>
        <w:tc>
          <w:tcPr>
            <w:tcW w:w="788" w:type="dxa"/>
          </w:tcPr>
          <w:p w14:paraId="45B0C3C5" w14:textId="77777777" w:rsidR="00BC2B37" w:rsidRDefault="00BC2B37">
            <w:pPr>
              <w:pStyle w:val="DefaultParagraph"/>
            </w:pPr>
            <w:r>
              <w:t xml:space="preserve">  3</w:t>
            </w:r>
          </w:p>
        </w:tc>
        <w:tc>
          <w:tcPr>
            <w:tcW w:w="689" w:type="dxa"/>
          </w:tcPr>
          <w:p w14:paraId="29532566" w14:textId="77777777" w:rsidR="00BC2B37" w:rsidRDefault="00BC2B37">
            <w:pPr>
              <w:pStyle w:val="DefaultParagraph"/>
            </w:pPr>
            <w:r>
              <w:t xml:space="preserve">   4</w:t>
            </w:r>
          </w:p>
        </w:tc>
      </w:tr>
      <w:tr w:rsidR="00000000" w14:paraId="2275E8EA" w14:textId="77777777">
        <w:tc>
          <w:tcPr>
            <w:tcW w:w="1313" w:type="dxa"/>
          </w:tcPr>
          <w:p w14:paraId="0E7D275A" w14:textId="77777777" w:rsidR="00BC2B37" w:rsidRDefault="00BC2B37">
            <w:pPr>
              <w:pStyle w:val="DefaultParagraph"/>
            </w:pPr>
            <w:r>
              <w:t xml:space="preserve"> </w:t>
            </w:r>
            <w:r>
              <w:t>电压（</w:t>
            </w:r>
            <w:r>
              <w:t>V</w:t>
            </w:r>
            <w:r>
              <w:t>）</w:t>
            </w:r>
          </w:p>
        </w:tc>
        <w:tc>
          <w:tcPr>
            <w:tcW w:w="893" w:type="dxa"/>
          </w:tcPr>
          <w:p w14:paraId="725B6DC0" w14:textId="77777777" w:rsidR="00BC2B37" w:rsidRDefault="00BC2B37">
            <w:pPr>
              <w:pStyle w:val="DefaultParagraph"/>
            </w:pPr>
            <w:r>
              <w:t xml:space="preserve">  2</w:t>
            </w:r>
            <w:r>
              <w:t>．</w:t>
            </w:r>
            <w:r>
              <w:t>O</w:t>
            </w:r>
          </w:p>
        </w:tc>
        <w:tc>
          <w:tcPr>
            <w:tcW w:w="689" w:type="dxa"/>
          </w:tcPr>
          <w:p w14:paraId="388E5896" w14:textId="77777777" w:rsidR="00BC2B37" w:rsidRDefault="00BC2B37">
            <w:pPr>
              <w:pStyle w:val="DefaultParagraph"/>
            </w:pPr>
            <w:r>
              <w:t xml:space="preserve">  2.5</w:t>
            </w:r>
          </w:p>
        </w:tc>
        <w:tc>
          <w:tcPr>
            <w:tcW w:w="788" w:type="dxa"/>
          </w:tcPr>
          <w:p w14:paraId="47E93374" w14:textId="77777777" w:rsidR="00BC2B37" w:rsidRDefault="00BC2B37">
            <w:pPr>
              <w:pStyle w:val="DefaultParagraph"/>
            </w:pPr>
            <w:r>
              <w:t xml:space="preserve"> 3</w:t>
            </w:r>
            <w:r>
              <w:t>．</w:t>
            </w:r>
            <w:r>
              <w:t>O</w:t>
            </w:r>
          </w:p>
        </w:tc>
        <w:tc>
          <w:tcPr>
            <w:tcW w:w="689" w:type="dxa"/>
          </w:tcPr>
          <w:p w14:paraId="5867D57C" w14:textId="77777777" w:rsidR="00BC2B37" w:rsidRDefault="00BC2B37">
            <w:pPr>
              <w:pStyle w:val="DefaultParagraph"/>
            </w:pPr>
            <w:r>
              <w:t xml:space="preserve"> 3.5</w:t>
            </w:r>
          </w:p>
        </w:tc>
      </w:tr>
      <w:tr w:rsidR="00000000" w14:paraId="3C3E7901" w14:textId="77777777">
        <w:tc>
          <w:tcPr>
            <w:tcW w:w="1313" w:type="dxa"/>
          </w:tcPr>
          <w:p w14:paraId="20751DF2" w14:textId="77777777" w:rsidR="00BC2B37" w:rsidRDefault="00BC2B37">
            <w:pPr>
              <w:pStyle w:val="DefaultParagraph"/>
            </w:pPr>
            <w:r>
              <w:t xml:space="preserve"> </w:t>
            </w:r>
            <w:r>
              <w:t>电流（</w:t>
            </w:r>
            <w:r>
              <w:t>A</w:t>
            </w:r>
            <w:r>
              <w:t>）</w:t>
            </w:r>
          </w:p>
        </w:tc>
        <w:tc>
          <w:tcPr>
            <w:tcW w:w="893" w:type="dxa"/>
          </w:tcPr>
          <w:p w14:paraId="480A8496" w14:textId="77777777" w:rsidR="00BC2B37" w:rsidRDefault="00BC2B37">
            <w:pPr>
              <w:pStyle w:val="DefaultParagraph"/>
            </w:pPr>
            <w:r>
              <w:t xml:space="preserve"> 0.26</w:t>
            </w:r>
          </w:p>
        </w:tc>
        <w:tc>
          <w:tcPr>
            <w:tcW w:w="689" w:type="dxa"/>
          </w:tcPr>
          <w:p w14:paraId="568D46C2" w14:textId="77777777" w:rsidR="00BC2B37" w:rsidRDefault="00BC2B37">
            <w:pPr>
              <w:pStyle w:val="DefaultParagraph"/>
            </w:pPr>
            <w:r>
              <w:t xml:space="preserve"> 0.30</w:t>
            </w:r>
          </w:p>
        </w:tc>
        <w:tc>
          <w:tcPr>
            <w:tcW w:w="788" w:type="dxa"/>
          </w:tcPr>
          <w:p w14:paraId="04E05945" w14:textId="77777777" w:rsidR="00BC2B37" w:rsidRDefault="00BC2B37">
            <w:pPr>
              <w:pStyle w:val="DefaultParagraph"/>
            </w:pPr>
            <w:r>
              <w:t xml:space="preserve"> 0.34</w:t>
            </w:r>
          </w:p>
        </w:tc>
        <w:tc>
          <w:tcPr>
            <w:tcW w:w="689" w:type="dxa"/>
          </w:tcPr>
          <w:p w14:paraId="2DCD68E9" w14:textId="77777777" w:rsidR="00BC2B37" w:rsidRDefault="00BC2B37">
            <w:pPr>
              <w:pStyle w:val="DefaultParagraph"/>
            </w:pPr>
            <w:r>
              <w:rPr>
                <w:u w:val="single"/>
              </w:rPr>
              <w:t xml:space="preserve">　</w:t>
            </w:r>
            <w:r>
              <w:rPr>
                <w:u w:val="single"/>
              </w:rPr>
              <w:t>0.4</w:t>
            </w:r>
            <w:r>
              <w:rPr>
                <w:u w:val="single"/>
              </w:rPr>
              <w:t xml:space="preserve">　</w:t>
            </w:r>
          </w:p>
        </w:tc>
      </w:tr>
      <w:tr w:rsidR="00000000" w14:paraId="2B6C5833" w14:textId="77777777">
        <w:tc>
          <w:tcPr>
            <w:tcW w:w="1313" w:type="dxa"/>
          </w:tcPr>
          <w:p w14:paraId="43B4E458" w14:textId="77777777" w:rsidR="00BC2B37" w:rsidRDefault="00BC2B37">
            <w:pPr>
              <w:pStyle w:val="DefaultParagraph"/>
            </w:pPr>
            <w:r>
              <w:t xml:space="preserve"> </w:t>
            </w:r>
            <w:r>
              <w:t>电阻（</w:t>
            </w:r>
            <w:r>
              <w:t>Ω</w:t>
            </w:r>
            <w:r>
              <w:t>）</w:t>
            </w:r>
          </w:p>
        </w:tc>
        <w:tc>
          <w:tcPr>
            <w:tcW w:w="893" w:type="dxa"/>
          </w:tcPr>
          <w:p w14:paraId="0DA8DAAA" w14:textId="77777777" w:rsidR="00BC2B37" w:rsidRDefault="00BC2B37">
            <w:pPr>
              <w:pStyle w:val="DefaultParagraph"/>
            </w:pPr>
            <w:r>
              <w:t>7.69</w:t>
            </w:r>
          </w:p>
        </w:tc>
        <w:tc>
          <w:tcPr>
            <w:tcW w:w="689" w:type="dxa"/>
          </w:tcPr>
          <w:p w14:paraId="21D9654E" w14:textId="77777777" w:rsidR="00BC2B37" w:rsidRDefault="00BC2B37">
            <w:pPr>
              <w:pStyle w:val="DefaultParagraph"/>
            </w:pPr>
            <w:r>
              <w:t>8.33</w:t>
            </w:r>
          </w:p>
        </w:tc>
        <w:tc>
          <w:tcPr>
            <w:tcW w:w="788" w:type="dxa"/>
          </w:tcPr>
          <w:p w14:paraId="2C1027FF" w14:textId="77777777" w:rsidR="00BC2B37" w:rsidRDefault="00BC2B37">
            <w:pPr>
              <w:pStyle w:val="DefaultParagraph"/>
            </w:pPr>
            <w:r>
              <w:t xml:space="preserve"> 8.82</w:t>
            </w:r>
          </w:p>
        </w:tc>
        <w:tc>
          <w:tcPr>
            <w:tcW w:w="689" w:type="dxa"/>
          </w:tcPr>
          <w:p w14:paraId="02DB2022" w14:textId="77777777" w:rsidR="00BC2B37" w:rsidRDefault="00BC2B37">
            <w:pPr>
              <w:pStyle w:val="DefaultParagraph"/>
            </w:pPr>
          </w:p>
        </w:tc>
      </w:tr>
    </w:tbl>
    <w:p w14:paraId="76805792" w14:textId="77777777" w:rsidR="00BC2B37" w:rsidRDefault="00BC2B37">
      <w:pPr>
        <w:pStyle w:val="DefaultParagraph"/>
      </w:pPr>
    </w:p>
    <w:p w14:paraId="34AC71FA" w14:textId="77777777" w:rsidR="00BC2B37" w:rsidRDefault="00BC2B37">
      <w:pPr>
        <w:pStyle w:val="DefaultParagraph"/>
      </w:pPr>
      <w:r>
        <w:rPr>
          <w:color w:val="0000FF"/>
        </w:rPr>
        <w:t>考点</w:t>
      </w:r>
      <w:r>
        <w:t>：探究用电器的电功率实验。</w:t>
      </w:r>
    </w:p>
    <w:p w14:paraId="569D5A10" w14:textId="77777777" w:rsidR="00BC2B37" w:rsidRDefault="00BC2B37">
      <w:pPr>
        <w:pStyle w:val="DefaultParagraph"/>
      </w:pPr>
      <w:r>
        <w:rPr>
          <w:color w:val="0000FF"/>
        </w:rPr>
        <w:t>专题</w:t>
      </w:r>
      <w:r>
        <w:t>：实验题。</w:t>
      </w:r>
    </w:p>
    <w:p w14:paraId="6D94F446" w14:textId="77777777" w:rsidR="00BC2B37" w:rsidRDefault="00BC2B37">
      <w:pPr>
        <w:pStyle w:val="DefaultParagraph"/>
      </w:pPr>
      <w:r>
        <w:rPr>
          <w:color w:val="0000FF"/>
        </w:rPr>
        <w:t>分析：</w:t>
      </w:r>
      <w:r>
        <w:t>（</w:t>
      </w:r>
      <w:r>
        <w:t>1</w:t>
      </w:r>
      <w:r>
        <w:t>）电流表串联在电路中，电压表并联在灯泡两端．</w:t>
      </w:r>
    </w:p>
    <w:p w14:paraId="066C00D1" w14:textId="77777777" w:rsidR="00BC2B37" w:rsidRDefault="00BC2B37">
      <w:pPr>
        <w:pStyle w:val="DefaultParagraph"/>
      </w:pPr>
      <w:r>
        <w:t>（</w:t>
      </w:r>
      <w:r>
        <w:t>2</w:t>
      </w:r>
      <w:r>
        <w:t>）由图知电流表量程是</w:t>
      </w:r>
      <w:r>
        <w:t>0.6A</w:t>
      </w:r>
      <w:r>
        <w:t>，由图可读出电流表示数．</w:t>
      </w:r>
    </w:p>
    <w:p w14:paraId="78680E3D" w14:textId="77777777" w:rsidR="00BC2B37" w:rsidRDefault="00BC2B37">
      <w:pPr>
        <w:pStyle w:val="DefaultParagraph"/>
      </w:pPr>
      <w:r>
        <w:t>（</w:t>
      </w:r>
      <w:r>
        <w:t>3</w:t>
      </w:r>
      <w:r>
        <w:t>）求出前</w:t>
      </w:r>
      <w:r>
        <w:t>3</w:t>
      </w:r>
      <w:r>
        <w:t>次电阻测量值的平均值就是小灯泡的电阻值．</w:t>
      </w:r>
    </w:p>
    <w:p w14:paraId="4AF742D4" w14:textId="77777777" w:rsidR="00BC2B37" w:rsidRDefault="00BC2B37">
      <w:pPr>
        <w:pStyle w:val="DefaultParagraph"/>
      </w:pPr>
      <w:r>
        <w:t>（</w:t>
      </w:r>
      <w:r>
        <w:t>4</w:t>
      </w:r>
      <w:r>
        <w:t>）电压最大时灯泡最亮，已知最大电压</w:t>
      </w:r>
      <w:r>
        <w:t>U</w:t>
      </w:r>
      <w:r>
        <w:t>、对应电流</w:t>
      </w:r>
      <w:r>
        <w:t>I</w:t>
      </w:r>
      <w:r>
        <w:t>，由</w:t>
      </w:r>
      <w:r>
        <w:t>P=UI</w:t>
      </w:r>
      <w:r>
        <w:t>可求出灯泡的功率．</w:t>
      </w:r>
    </w:p>
    <w:p w14:paraId="0ACBA4D9" w14:textId="77777777" w:rsidR="00BC2B37" w:rsidRDefault="00BC2B37">
      <w:pPr>
        <w:pStyle w:val="DefaultParagraph"/>
      </w:pPr>
      <w:r>
        <w:rPr>
          <w:color w:val="0000FF"/>
        </w:rPr>
        <w:t>解答：</w:t>
      </w:r>
      <w:r>
        <w:t>解：（</w:t>
      </w:r>
      <w:r>
        <w:t>1</w:t>
      </w:r>
      <w:r>
        <w:t>）电路图如图所示．</w:t>
      </w:r>
    </w:p>
    <w:p w14:paraId="417FC68A" w14:textId="77777777" w:rsidR="00BC2B37" w:rsidRDefault="00BC2B37">
      <w:pPr>
        <w:pStyle w:val="DefaultParagraph"/>
      </w:pPr>
      <w:r>
        <w:t>（</w:t>
      </w:r>
      <w:r>
        <w:t>2</w:t>
      </w:r>
      <w:r>
        <w:t>）由图示电流表可知电流表示数是</w:t>
      </w:r>
      <w:r>
        <w:t>0.4A</w:t>
      </w:r>
      <w:r>
        <w:t>．</w:t>
      </w:r>
    </w:p>
    <w:p w14:paraId="5DF06E54" w14:textId="77777777" w:rsidR="00BC2B37" w:rsidRDefault="00BC2B37">
      <w:pPr>
        <w:pStyle w:val="DefaultParagraph"/>
      </w:pPr>
      <w:r>
        <w:t>（</w:t>
      </w:r>
      <w:r>
        <w:t>3</w:t>
      </w:r>
      <w:r>
        <w:t>）小灯泡电阻为</w:t>
      </w:r>
      <w:r>
        <w:t>R=</w:t>
      </w:r>
      <w:r>
        <w:rPr>
          <w:position w:val="-23"/>
        </w:rPr>
        <w:pict w14:anchorId="7AFCD723">
          <v:shape id="图片 70" o:spid="_x0000_i1094" type="#_x0000_t75" alt="菁优网-jyeoo" style="width:57pt;height:30.75pt">
            <v:fill o:detectmouseclick="t"/>
            <v:imagedata r:id="rId75" o:title="菁优网-jyeoo"/>
          </v:shape>
        </w:pict>
      </w:r>
      <w:r>
        <w:t>=</w:t>
      </w:r>
      <w:r>
        <w:rPr>
          <w:position w:val="-22"/>
        </w:rPr>
        <w:pict w14:anchorId="50D64DA1">
          <v:shape id="图片 71" o:spid="_x0000_i1095" type="#_x0000_t75" alt="菁优网-jyeoo" style="width:121.5pt;height:26.25pt">
            <v:fill o:detectmouseclick="t"/>
            <v:imagedata r:id="rId76" o:title="菁优网-jyeoo"/>
          </v:shape>
        </w:pict>
      </w:r>
      <w:r>
        <w:t>=8.28</w:t>
      </w:r>
      <w:r>
        <w:t>Ω</w:t>
      </w:r>
      <w:r>
        <w:t>．</w:t>
      </w:r>
    </w:p>
    <w:p w14:paraId="6BC57051" w14:textId="77777777" w:rsidR="00BC2B37" w:rsidRDefault="00BC2B37">
      <w:pPr>
        <w:pStyle w:val="DefaultParagraph"/>
      </w:pPr>
      <w:r>
        <w:t>（</w:t>
      </w:r>
      <w:r>
        <w:t>4</w:t>
      </w:r>
      <w:r>
        <w:t>）当</w:t>
      </w:r>
      <w:r>
        <w:t>U=3.5V</w:t>
      </w:r>
      <w:r>
        <w:t>，</w:t>
      </w:r>
      <w:r>
        <w:t>I=0.4A</w:t>
      </w:r>
      <w:r>
        <w:t>时，灯泡最亮</w:t>
      </w:r>
      <w:r>
        <w:t>P=UI=3.5V</w:t>
      </w:r>
      <w:r>
        <w:t>×</w:t>
      </w:r>
      <w:r>
        <w:t>0.4A=1.4W</w:t>
      </w:r>
      <w:r>
        <w:t>．</w:t>
      </w:r>
    </w:p>
    <w:p w14:paraId="1072D189" w14:textId="77777777" w:rsidR="00BC2B37" w:rsidRDefault="00BC2B37">
      <w:pPr>
        <w:pStyle w:val="DefaultParagraph"/>
      </w:pPr>
      <w:r>
        <w:t>故答案为：（</w:t>
      </w:r>
      <w:r>
        <w:t>1</w:t>
      </w:r>
      <w:r>
        <w:t>）电路图如图所示．（</w:t>
      </w:r>
      <w:r>
        <w:t>2</w:t>
      </w:r>
      <w:r>
        <w:t>）</w:t>
      </w:r>
      <w:r>
        <w:t>0.4</w:t>
      </w:r>
      <w:r>
        <w:t>．</w:t>
      </w:r>
    </w:p>
    <w:p w14:paraId="1FDD1CDC" w14:textId="77777777" w:rsidR="00BC2B37" w:rsidRDefault="00BC2B37">
      <w:pPr>
        <w:pStyle w:val="DefaultParagraph"/>
      </w:pPr>
      <w:r>
        <w:t>（</w:t>
      </w:r>
      <w:r>
        <w:t>3</w:t>
      </w:r>
      <w:r>
        <w:t>）小灯泡的电阻是</w:t>
      </w:r>
      <w:r>
        <w:t>8.28</w:t>
      </w:r>
      <w:r>
        <w:t>Ω</w:t>
      </w:r>
      <w:r>
        <w:t>．（</w:t>
      </w:r>
      <w:r>
        <w:t>4</w:t>
      </w:r>
      <w:r>
        <w:t>）小灯泡最亮时的电功率是</w:t>
      </w:r>
      <w:r>
        <w:t>1.4W</w:t>
      </w:r>
      <w:r>
        <w:t>．</w:t>
      </w:r>
    </w:p>
    <w:p w14:paraId="00A8DE38" w14:textId="77777777" w:rsidR="00BC2B37" w:rsidRDefault="00BC2B37">
      <w:pPr>
        <w:pStyle w:val="DefaultParagraph"/>
      </w:pPr>
      <w:r>
        <w:pict w14:anchorId="486CF354">
          <v:shape id="图片 72" o:spid="_x0000_i1096" type="#_x0000_t75" alt="菁优网：http://www.jyeoo.com" style="width:159pt;height:99.75pt">
            <v:fill o:detectmouseclick="t"/>
            <v:imagedata r:id="rId77" o:title="www.jyeoo"/>
          </v:shape>
        </w:pict>
      </w:r>
    </w:p>
    <w:p w14:paraId="6961C9F5" w14:textId="77777777" w:rsidR="00BC2B37" w:rsidRDefault="00BC2B37">
      <w:pPr>
        <w:pStyle w:val="DefaultParagraph"/>
      </w:pPr>
      <w:r>
        <w:rPr>
          <w:color w:val="0000FF"/>
        </w:rPr>
        <w:t>点评：</w:t>
      </w:r>
      <w:r>
        <w:t>电流表应串联在电路中，电压表应并联在电路中．</w:t>
      </w:r>
    </w:p>
    <w:p w14:paraId="678D9E02" w14:textId="77777777" w:rsidR="00BC2B37" w:rsidRDefault="00BC2B37">
      <w:pPr>
        <w:pStyle w:val="DefaultParagraph"/>
      </w:pPr>
    </w:p>
    <w:p w14:paraId="3EF3AE82" w14:textId="77777777" w:rsidR="00BC2B37" w:rsidRDefault="00BC2B37">
      <w:r>
        <w:br w:type="page"/>
      </w:r>
    </w:p>
    <w:sectPr w:rsidR="00BC2B3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25369" w14:textId="77777777" w:rsidR="00BC2B37" w:rsidRDefault="00BC2B37" w:rsidP="00B803DD">
      <w:r>
        <w:separator/>
      </w:r>
    </w:p>
  </w:endnote>
  <w:endnote w:type="continuationSeparator" w:id="0">
    <w:p w14:paraId="4FF8AD51" w14:textId="77777777" w:rsidR="00BC2B37" w:rsidRDefault="00BC2B37" w:rsidP="00B80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A3E4B" w14:textId="77777777" w:rsidR="00BC2B37" w:rsidRDefault="00BC2B37" w:rsidP="00B803DD">
      <w:r>
        <w:separator/>
      </w:r>
    </w:p>
  </w:footnote>
  <w:footnote w:type="continuationSeparator" w:id="0">
    <w:p w14:paraId="7B1469E9" w14:textId="77777777" w:rsidR="00BC2B37" w:rsidRDefault="00BC2B37" w:rsidP="00B80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40D52AE3"/>
    <w:rsid w:val="00B803DD"/>
    <w:rsid w:val="00BC2B37"/>
    <w:rsid w:val="40D52AE3"/>
    <w:rsid w:val="41396956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F4C95"/>
  <w15:chartTrackingRefBased/>
  <w15:docId w15:val="{3BFD4BEE-3265-44D5-B5CB-636EE5B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  <w:style w:type="paragraph" w:styleId="a3">
    <w:name w:val="header"/>
    <w:basedOn w:val="a"/>
    <w:link w:val="a4"/>
    <w:rsid w:val="00B803D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803DD"/>
    <w:rPr>
      <w:kern w:val="2"/>
      <w:sz w:val="18"/>
      <w:szCs w:val="18"/>
    </w:rPr>
  </w:style>
  <w:style w:type="paragraph" w:styleId="a5">
    <w:name w:val="footer"/>
    <w:basedOn w:val="a"/>
    <w:link w:val="a6"/>
    <w:rsid w:val="00B803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803D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zi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0</TotalTime>
  <Pages>16</Pages>
  <Words>7824</Words>
  <Characters>8486</Characters>
  <Application>Microsoft Office Word</Application>
  <DocSecurity>0</DocSecurity>
  <Lines>436</Lines>
  <Paragraphs>278</Paragraphs>
  <ScaleCrop>false</ScaleCrop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